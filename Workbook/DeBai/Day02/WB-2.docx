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Look w:val="04A0" w:firstRow="1" w:lastRow="0" w:firstColumn="1" w:lastColumn="0" w:noHBand="0" w:noVBand="1"/>
      </w:tblPr>
      <w:tblGrid>
        <w:gridCol w:w="10224"/>
      </w:tblGrid>
      <w:tr w:rsidR="006F6DAF" w14:paraId="41A68DA3" w14:textId="77777777" w:rsidTr="00A85105">
        <w:tc>
          <w:tcPr>
            <w:tcW w:w="5000" w:type="pct"/>
            <w:shd w:val="clear" w:color="auto" w:fill="C0392B"/>
            <w:tcMar>
              <w:top w:w="160" w:type="dxa"/>
              <w:left w:w="220" w:type="dxa"/>
              <w:bottom w:w="160" w:type="dxa"/>
              <w:right w:w="220" w:type="dxa"/>
            </w:tcMar>
          </w:tcPr>
          <w:p w14:paraId="464EF2C0" w14:textId="77777777" w:rsidR="006F6DAF" w:rsidRDefault="006F6DAF" w:rsidP="00A85105">
            <w:pPr>
              <w:spacing w:after="40"/>
            </w:pPr>
            <w:r>
              <w:rPr>
                <w:rFonts w:ascii="Arial" w:hAnsi="Arial" w:cs="Arial"/>
                <w:b/>
                <w:bCs/>
                <w:color w:val="FFFFFF"/>
                <w:sz w:val="44"/>
                <w:szCs w:val="44"/>
              </w:rPr>
              <w:t>DAY 2</w:t>
            </w:r>
          </w:p>
          <w:p w14:paraId="5DC3974D" w14:textId="77777777" w:rsidR="006F6DAF" w:rsidRDefault="006F6DAF" w:rsidP="00A85105">
            <w:pPr>
              <w:spacing w:after="40"/>
            </w:pPr>
            <w:r>
              <w:rPr>
                <w:rFonts w:ascii="Arial" w:hAnsi="Arial" w:cs="Arial"/>
                <w:b/>
                <w:bCs/>
                <w:color w:val="FFFFFF"/>
                <w:sz w:val="26"/>
                <w:szCs w:val="26"/>
              </w:rPr>
              <w:t>AI-Driven Requirement Engineering &amp; System Design</w:t>
            </w:r>
          </w:p>
          <w:p w14:paraId="33904B53" w14:textId="77777777" w:rsidR="006F6DAF" w:rsidRDefault="006F6DAF" w:rsidP="00A85105">
            <w:r>
              <w:rPr>
                <w:rFonts w:ascii="Arial" w:hAnsi="Arial" w:cs="Arial"/>
                <w:i/>
                <w:color w:val="FFFFFF"/>
                <w:sz w:val="20"/>
                <w:szCs w:val="20"/>
              </w:rPr>
              <w:t>Workshop: Requirement Engineering &amp; Human-AI Collaboration — 80 phút</w:t>
            </w:r>
          </w:p>
        </w:tc>
      </w:tr>
    </w:tbl>
    <w:p w14:paraId="2D9481EE" w14:textId="77777777" w:rsidR="006F6DAF" w:rsidRDefault="006F6DAF" w:rsidP="006F6DAF">
      <w:pPr>
        <w:spacing w:after="40"/>
      </w:pPr>
      <w:r>
        <w:rPr>
          <w:rFonts w:ascii="Arial" w:hAnsi="Arial" w:cs="Arial"/>
          <w:color w:val="FFFFFF"/>
          <w:sz w:val="12"/>
          <w:szCs w:val="12"/>
        </w:rPr>
        <w:t xml:space="preserve"> </w:t>
      </w:r>
    </w:p>
    <w:sdt>
      <w:sdtPr>
        <w:rPr>
          <w:rFonts w:asciiTheme="minorHAnsi" w:eastAsiaTheme="minorHAnsi" w:hAnsiTheme="minorHAnsi" w:cstheme="minorBidi"/>
          <w:b w:val="0"/>
          <w:bCs w:val="0"/>
          <w:color w:val="404040" w:themeColor="text1" w:themeTint="BF"/>
          <w:sz w:val="22"/>
        </w:rPr>
        <w:id w:val="-750347369"/>
        <w:placeholder>
          <w:docPart w:val="5EEF1A5DEDD95346A177C17A1C56ADDD"/>
        </w:placeholder>
        <w15:appearance w15:val="hidden"/>
      </w:sdtPr>
      <w:sdtEndPr>
        <w:rPr>
          <w:rFonts w:ascii="Times New Roman" w:eastAsia="Times New Roman" w:hAnsi="Times New Roman" w:cs="Times New Roman"/>
          <w:color w:val="auto"/>
          <w:sz w:val="24"/>
        </w:rPr>
      </w:sdtEndPr>
      <w:sdtContent>
        <w:p w14:paraId="37EBA0BB" w14:textId="7841056A" w:rsidR="00E80263" w:rsidRDefault="00E80263" w:rsidP="00E80263">
          <w:pPr>
            <w:pStyle w:val="Heading1"/>
            <w:rPr>
              <w:rStyle w:val="Heading2Char"/>
              <w:rFonts w:ascii="Arial" w:hAnsi="Arial" w:cs="Arial"/>
              <w:b/>
              <w:bCs/>
              <w:lang w:val="vi-VN"/>
            </w:rPr>
          </w:pPr>
          <w:r w:rsidRPr="00E80263">
            <w:rPr>
              <w:rStyle w:val="Heading2Char"/>
              <w:rFonts w:ascii="Arial" w:hAnsi="Arial" w:cs="Arial"/>
              <w:b/>
              <w:bCs/>
              <w:lang w:val="vi-VN"/>
            </w:rPr>
            <w:t>Hiện trạng hệ thống</w:t>
          </w:r>
        </w:p>
        <w:p w14:paraId="17E7C5B4" w14:textId="4670BC48" w:rsidR="00E80263" w:rsidRPr="00E80263" w:rsidRDefault="00E80263" w:rsidP="00E80263">
          <w:pPr>
            <w:pStyle w:val="Heading4"/>
            <w:rPr>
              <w:rFonts w:ascii="Arial" w:hAnsi="Arial" w:cs="Arial"/>
              <w:u w:val="single"/>
              <w:lang w:val="vi-VN"/>
            </w:rPr>
          </w:pPr>
          <w:r w:rsidRPr="00E80263">
            <w:rPr>
              <w:rFonts w:ascii="Arial" w:hAnsi="Arial" w:cs="Arial"/>
              <w:u w:val="single"/>
              <w:lang w:val="vi-VN"/>
            </w:rPr>
            <w:t>Các chức năng cơ bản của hệ thống</w:t>
          </w:r>
        </w:p>
        <w:p w14:paraId="48E64B82" w14:textId="6204883E" w:rsidR="00E80263" w:rsidRDefault="00E80263" w:rsidP="00E80263">
          <w:pPr>
            <w:rPr>
              <w:rFonts w:ascii="Arial" w:hAnsi="Arial" w:cs="Arial"/>
              <w:sz w:val="22"/>
              <w:szCs w:val="22"/>
              <w:lang w:val="vi-VN"/>
            </w:rPr>
          </w:pPr>
          <w:r>
            <w:rPr>
              <w:rFonts w:ascii="Arial" w:hAnsi="Arial" w:cs="Arial"/>
              <w:sz w:val="22"/>
              <w:szCs w:val="22"/>
              <w:lang w:val="vi-VN"/>
            </w:rPr>
            <w:t>Hệ thống MedBook hiện tại đang hỗ trợ :</w:t>
          </w:r>
        </w:p>
        <w:p w14:paraId="0590AE21" w14:textId="6D9FB4D9"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Quản lý bệnh nhân</w:t>
          </w:r>
        </w:p>
        <w:p w14:paraId="7FD7CFE2" w14:textId="11F359F2"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Quản lý bác sĩ</w:t>
          </w:r>
        </w:p>
        <w:p w14:paraId="671EF7F7" w14:textId="153AD5B8"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Đặt lịch khám</w:t>
          </w:r>
        </w:p>
        <w:p w14:paraId="7976BC1D" w14:textId="4858AC4D"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Huỷ lịch</w:t>
          </w:r>
        </w:p>
        <w:p w14:paraId="282A4795" w14:textId="334CADFE"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Đổi lịch</w:t>
          </w:r>
        </w:p>
        <w:p w14:paraId="01D9F9F8" w14:textId="1B312A58"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 xml:space="preserve">Quản lý lịch làm việc của bác sĩ </w:t>
          </w:r>
        </w:p>
        <w:p w14:paraId="4B26064C" w14:textId="2228F435"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Thông báo lịch khám</w:t>
          </w:r>
        </w:p>
        <w:p w14:paraId="21342718" w14:textId="245A3912" w:rsidR="00E80263" w:rsidRPr="00E80263" w:rsidRDefault="00E80263" w:rsidP="00E80263">
          <w:pPr>
            <w:pStyle w:val="Heading4"/>
            <w:rPr>
              <w:rFonts w:ascii="Arial" w:hAnsi="Arial" w:cs="Arial"/>
              <w:u w:val="single"/>
              <w:lang w:val="vi-VN"/>
            </w:rPr>
          </w:pPr>
          <w:r w:rsidRPr="00E80263">
            <w:rPr>
              <w:rFonts w:ascii="Arial" w:hAnsi="Arial" w:cs="Arial"/>
              <w:u w:val="single"/>
              <w:lang w:val="vi-VN"/>
            </w:rPr>
            <w:t>Quy trình nghiệp vụ hiện tại</w:t>
          </w:r>
        </w:p>
        <w:p w14:paraId="6C020895" w14:textId="2F417A59" w:rsidR="00E80263" w:rsidRDefault="00E80263" w:rsidP="00E80263">
          <w:pPr>
            <w:rPr>
              <w:rFonts w:ascii="Arial" w:hAnsi="Arial" w:cs="Arial"/>
              <w:sz w:val="22"/>
              <w:szCs w:val="22"/>
              <w:lang w:val="vi-VN"/>
            </w:rPr>
          </w:pPr>
          <w:r>
            <w:rPr>
              <w:rFonts w:ascii="Arial" w:hAnsi="Arial" w:cs="Arial"/>
              <w:sz w:val="22"/>
              <w:szCs w:val="22"/>
              <w:lang w:val="vi-VN"/>
            </w:rPr>
            <w:t>Mô tả quy trình hiện tại như sau:</w:t>
          </w:r>
        </w:p>
        <w:p w14:paraId="4D76CC10" w14:textId="49597876"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Bệnh nhân tìm bác sĩ</w:t>
          </w:r>
        </w:p>
        <w:p w14:paraId="2CE4534B" w14:textId="6EEC9179"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Chọn ngày khám</w:t>
          </w:r>
        </w:p>
        <w:p w14:paraId="7FFD234C" w14:textId="1010704B"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Đặt lịch</w:t>
          </w:r>
        </w:p>
        <w:p w14:paraId="4F26F57C" w14:textId="0A345AF0"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Hệ thống kiểm tra</w:t>
          </w:r>
        </w:p>
        <w:p w14:paraId="0693C0CD" w14:textId="55484A91"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 xml:space="preserve">Xác nhận </w:t>
          </w:r>
        </w:p>
        <w:p w14:paraId="22F578A9" w14:textId="26321C75"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Thông báo</w:t>
          </w:r>
        </w:p>
        <w:p w14:paraId="55EA8C34" w14:textId="751B3BBC" w:rsidR="00E80263" w:rsidRDefault="00E80263" w:rsidP="00E80263">
          <w:pPr>
            <w:rPr>
              <w:rFonts w:ascii="Arial" w:hAnsi="Arial" w:cs="Arial"/>
              <w:sz w:val="22"/>
              <w:szCs w:val="22"/>
              <w:lang w:val="vi-VN"/>
            </w:rPr>
          </w:pPr>
          <w:r>
            <w:rPr>
              <w:rFonts w:ascii="Arial" w:hAnsi="Arial" w:cs="Arial"/>
              <w:sz w:val="22"/>
              <w:szCs w:val="22"/>
              <w:lang w:val="vi-VN"/>
            </w:rPr>
            <w:t>Nếu huỷ lịch:</w:t>
          </w:r>
        </w:p>
        <w:p w14:paraId="25E10271" w14:textId="4756A97F"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Bệnh nhân thực hiện huỷ lịch</w:t>
          </w:r>
        </w:p>
        <w:p w14:paraId="44C64476" w14:textId="24B686A4"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Slot trống</w:t>
          </w:r>
        </w:p>
        <w:p w14:paraId="134BF31E" w14:textId="1771735A"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Nhân viên gọi điện</w:t>
          </w:r>
        </w:p>
        <w:p w14:paraId="4E40DE30" w14:textId="7BFBE995"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Tìm bệnh nhân khác</w:t>
          </w:r>
        </w:p>
        <w:p w14:paraId="5F9ACA9C" w14:textId="77BCCACD"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Đổi lịch</w:t>
          </w:r>
        </w:p>
        <w:p w14:paraId="129B2640" w14:textId="741D85C7"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Thông báo</w:t>
          </w:r>
        </w:p>
        <w:p w14:paraId="2FC5683C" w14:textId="684059E9" w:rsidR="00E80263" w:rsidRPr="00E80263" w:rsidRDefault="00E80263" w:rsidP="00E80263">
          <w:pPr>
            <w:pStyle w:val="Heading4"/>
            <w:rPr>
              <w:rFonts w:ascii="Arial" w:hAnsi="Arial" w:cs="Arial"/>
              <w:u w:val="single"/>
              <w:lang w:val="vi-VN"/>
            </w:rPr>
          </w:pPr>
          <w:r w:rsidRPr="00E80263">
            <w:rPr>
              <w:rFonts w:ascii="Arial" w:hAnsi="Arial" w:cs="Arial"/>
              <w:u w:val="single"/>
              <w:lang w:val="vi-VN"/>
            </w:rPr>
            <w:t>Actors</w:t>
          </w:r>
        </w:p>
        <w:p w14:paraId="5719ECB7" w14:textId="293D0C24" w:rsidR="00E80263" w:rsidRDefault="00E80263" w:rsidP="00E80263">
          <w:pPr>
            <w:rPr>
              <w:rFonts w:ascii="Arial" w:hAnsi="Arial" w:cs="Arial"/>
              <w:sz w:val="22"/>
              <w:szCs w:val="22"/>
              <w:lang w:val="vi-VN"/>
            </w:rPr>
          </w:pPr>
          <w:r>
            <w:rPr>
              <w:rFonts w:ascii="Arial" w:hAnsi="Arial" w:cs="Arial"/>
              <w:sz w:val="22"/>
              <w:szCs w:val="22"/>
              <w:lang w:val="vi-VN"/>
            </w:rPr>
            <w:t>Patient, Doctor, Medical Staff, Admin</w:t>
          </w:r>
        </w:p>
        <w:p w14:paraId="0C36A1E7" w14:textId="77777777" w:rsidR="00E80263" w:rsidRDefault="00E80263" w:rsidP="00E80263">
          <w:pPr>
            <w:rPr>
              <w:rFonts w:ascii="Arial" w:hAnsi="Arial" w:cs="Arial"/>
              <w:sz w:val="22"/>
              <w:szCs w:val="22"/>
              <w:lang w:val="vi-VN"/>
            </w:rPr>
          </w:pPr>
        </w:p>
        <w:p w14:paraId="211F0287" w14:textId="77777777" w:rsidR="005C7630" w:rsidRDefault="005C7630" w:rsidP="005C7630">
          <w:pPr>
            <w:pStyle w:val="Heading4"/>
          </w:pPr>
          <w:r>
            <w:rPr>
              <w:rFonts w:ascii="Arial" w:hAnsi="Arial" w:cs="Arial"/>
              <w:b/>
              <w:bCs/>
              <w:i w:val="0"/>
              <w:iCs w:val="0"/>
              <w:color w:val="B7332E"/>
              <w:u w:val="single"/>
              <w:shd w:val="clear" w:color="auto" w:fill="FFFF00"/>
            </w:rPr>
            <w:t>Business Rules</w:t>
          </w:r>
        </w:p>
        <w:p w14:paraId="3DB0B40F"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Một lịch khám chỉ thuộc 1 bác sĩ</w:t>
          </w:r>
        </w:p>
        <w:p w14:paraId="3EF87413"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Một bệnh nhân không được đặt hai lịch trùng giờ</w:t>
          </w:r>
        </w:p>
        <w:p w14:paraId="5C89C176"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Một slot tối đa một bệnh nhân</w:t>
          </w:r>
        </w:p>
        <w:p w14:paraId="2BCFAD6D"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Lịch đã xác nhận phải thông báo cho bác sĩ</w:t>
          </w:r>
        </w:p>
        <w:p w14:paraId="593CF51B"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Nhân viên có thể đổi lịch</w:t>
          </w:r>
        </w:p>
        <w:p w14:paraId="1293E3BA"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Bệnh nhân chỉ có thể huỷ lịch</w:t>
          </w:r>
        </w:p>
        <w:p w14:paraId="4E942505"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Chỉ đặt được slot đang ở trạng thái "available"; slot đã đặt sẽ bị từ chối (lỗi 409)</w:t>
          </w:r>
        </w:p>
        <w:p w14:paraId="245D117A"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Đặt lịch thành công: appointment = "booked", slot chuyển sang "booked". Huỷ lịch: appointment = "cancelled", slot trở lại "available"</w:t>
          </w:r>
        </w:p>
        <w:p w14:paraId="217434F0"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Bệnh nhân chỉ được huỷ lịch của chính mình; nhân viên được huỷ lịch của bất kỳ bệnh nhân nào</w:t>
          </w:r>
        </w:p>
        <w:p w14:paraId="021F96D6"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Chỉ nhân viên mới xác nhận lịch (booked → confirmed); không thao tác trên lịch đã "cancelled" (trạng thái cuối)</w:t>
          </w:r>
        </w:p>
        <w:p w14:paraId="10EA3356"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t>Không mở lại (available) slot đang còn lịch hẹn hoạt động; muốn giải phóng slot phải huỷ lịch</w:t>
          </w:r>
        </w:p>
        <w:p w14:paraId="03C02870" w14:textId="77777777" w:rsidR="005C7630" w:rsidRDefault="005C7630" w:rsidP="005C7630">
          <w:pPr>
            <w:pStyle w:val="NormalWeb"/>
            <w:numPr>
              <w:ilvl w:val="0"/>
              <w:numId w:val="79"/>
            </w:numPr>
            <w:textAlignment w:val="baseline"/>
            <w:rPr>
              <w:rFonts w:ascii="Arial" w:hAnsi="Arial" w:cs="Arial"/>
              <w:color w:val="000000"/>
              <w:sz w:val="22"/>
              <w:szCs w:val="22"/>
            </w:rPr>
          </w:pPr>
          <w:r>
            <w:rPr>
              <w:rFonts w:ascii="Arial" w:hAnsi="Arial" w:cs="Arial"/>
              <w:color w:val="000000"/>
              <w:sz w:val="22"/>
              <w:szCs w:val="22"/>
            </w:rPr>
            <w:lastRenderedPageBreak/>
            <w:t>Hệ thống chỉ có 2 vai trò: bệnh nhân (patient) và nhân viên (staff); bác sĩ là dữ liệu, không đăng nhập</w:t>
          </w:r>
        </w:p>
        <w:p w14:paraId="7DDC1206" w14:textId="77777777" w:rsidR="005C7630" w:rsidRDefault="005C7630" w:rsidP="005C7630"/>
        <w:p w14:paraId="7EAC5900" w14:textId="77777777" w:rsidR="005C7630" w:rsidRDefault="005C7630" w:rsidP="005C7630">
          <w:pPr>
            <w:pStyle w:val="Heading4"/>
          </w:pPr>
          <w:r>
            <w:rPr>
              <w:rFonts w:ascii="Arial" w:hAnsi="Arial" w:cs="Arial"/>
              <w:b/>
              <w:bCs/>
              <w:i w:val="0"/>
              <w:iCs w:val="0"/>
              <w:color w:val="B7332E"/>
              <w:u w:val="single"/>
              <w:shd w:val="clear" w:color="auto" w:fill="FFFF00"/>
            </w:rPr>
            <w:t>Các Usecase hiện có</w:t>
          </w:r>
        </w:p>
        <w:p w14:paraId="34DF59B3" w14:textId="77777777" w:rsidR="005C7630" w:rsidRDefault="005C7630" w:rsidP="005C7630">
          <w:pPr>
            <w:pStyle w:val="NormalWeb"/>
          </w:pPr>
          <w:r>
            <w:rPr>
              <w:rFonts w:ascii="Arial" w:hAnsi="Arial" w:cs="Arial"/>
              <w:b/>
              <w:bCs/>
              <w:color w:val="000000"/>
              <w:sz w:val="22"/>
              <w:szCs w:val="22"/>
            </w:rPr>
            <w:t>Bệnh nhân (patient):</w:t>
          </w:r>
        </w:p>
        <w:p w14:paraId="7780F5E0" w14:textId="77777777" w:rsidR="005C7630" w:rsidRDefault="005C7630" w:rsidP="005C7630">
          <w:pPr>
            <w:pStyle w:val="NormalWeb"/>
            <w:numPr>
              <w:ilvl w:val="0"/>
              <w:numId w:val="80"/>
            </w:numPr>
            <w:textAlignment w:val="baseline"/>
            <w:rPr>
              <w:rFonts w:ascii="Arial" w:hAnsi="Arial" w:cs="Arial"/>
              <w:color w:val="000000"/>
              <w:sz w:val="22"/>
              <w:szCs w:val="22"/>
            </w:rPr>
          </w:pPr>
          <w:r>
            <w:rPr>
              <w:rFonts w:ascii="Arial" w:hAnsi="Arial" w:cs="Arial"/>
              <w:color w:val="000000"/>
              <w:sz w:val="22"/>
              <w:szCs w:val="22"/>
            </w:rPr>
            <w:t>Đăng nhập demo bằng tài khoản seed</w:t>
          </w:r>
        </w:p>
        <w:p w14:paraId="29658804" w14:textId="77777777" w:rsidR="005C7630" w:rsidRDefault="005C7630" w:rsidP="005C7630">
          <w:pPr>
            <w:pStyle w:val="NormalWeb"/>
            <w:numPr>
              <w:ilvl w:val="0"/>
              <w:numId w:val="80"/>
            </w:numPr>
            <w:textAlignment w:val="baseline"/>
            <w:rPr>
              <w:rFonts w:ascii="Arial" w:hAnsi="Arial" w:cs="Arial"/>
              <w:color w:val="000000"/>
              <w:sz w:val="22"/>
              <w:szCs w:val="22"/>
            </w:rPr>
          </w:pPr>
          <w:r>
            <w:rPr>
              <w:rFonts w:ascii="Arial" w:hAnsi="Arial" w:cs="Arial"/>
              <w:color w:val="000000"/>
              <w:sz w:val="22"/>
              <w:szCs w:val="22"/>
            </w:rPr>
            <w:t>Tìm kiếm bác sĩ theo tên hoặc chuyên khoa; xem danh sách chuyên khoa</w:t>
          </w:r>
        </w:p>
        <w:p w14:paraId="371FBBAC" w14:textId="77777777" w:rsidR="005C7630" w:rsidRDefault="005C7630" w:rsidP="005C7630">
          <w:pPr>
            <w:pStyle w:val="NormalWeb"/>
            <w:numPr>
              <w:ilvl w:val="0"/>
              <w:numId w:val="80"/>
            </w:numPr>
            <w:textAlignment w:val="baseline"/>
            <w:rPr>
              <w:rFonts w:ascii="Arial" w:hAnsi="Arial" w:cs="Arial"/>
              <w:color w:val="000000"/>
              <w:sz w:val="22"/>
              <w:szCs w:val="22"/>
            </w:rPr>
          </w:pPr>
          <w:r>
            <w:rPr>
              <w:rFonts w:ascii="Arial" w:hAnsi="Arial" w:cs="Arial"/>
              <w:color w:val="000000"/>
              <w:sz w:val="22"/>
              <w:szCs w:val="22"/>
            </w:rPr>
            <w:t>Xem slot còn trống của bác sĩ theo ngày</w:t>
          </w:r>
        </w:p>
        <w:p w14:paraId="576F947E" w14:textId="77777777" w:rsidR="005C7630" w:rsidRDefault="005C7630" w:rsidP="005C7630">
          <w:pPr>
            <w:pStyle w:val="NormalWeb"/>
            <w:numPr>
              <w:ilvl w:val="0"/>
              <w:numId w:val="80"/>
            </w:numPr>
            <w:textAlignment w:val="baseline"/>
            <w:rPr>
              <w:rFonts w:ascii="Arial" w:hAnsi="Arial" w:cs="Arial"/>
              <w:color w:val="000000"/>
              <w:sz w:val="22"/>
              <w:szCs w:val="22"/>
            </w:rPr>
          </w:pPr>
          <w:r>
            <w:rPr>
              <w:rFonts w:ascii="Arial" w:hAnsi="Arial" w:cs="Arial"/>
              <w:color w:val="000000"/>
              <w:sz w:val="22"/>
              <w:szCs w:val="22"/>
            </w:rPr>
            <w:t>Đặt lịch khám (trực tiếp - in_person hoặc online)</w:t>
          </w:r>
        </w:p>
        <w:p w14:paraId="6EA08BE6" w14:textId="77777777" w:rsidR="005C7630" w:rsidRDefault="005C7630" w:rsidP="005C7630">
          <w:pPr>
            <w:pStyle w:val="NormalWeb"/>
            <w:numPr>
              <w:ilvl w:val="0"/>
              <w:numId w:val="80"/>
            </w:numPr>
            <w:textAlignment w:val="baseline"/>
            <w:rPr>
              <w:rFonts w:ascii="Arial" w:hAnsi="Arial" w:cs="Arial"/>
              <w:color w:val="000000"/>
              <w:sz w:val="22"/>
              <w:szCs w:val="22"/>
            </w:rPr>
          </w:pPr>
          <w:r>
            <w:rPr>
              <w:rFonts w:ascii="Arial" w:hAnsi="Arial" w:cs="Arial"/>
              <w:color w:val="000000"/>
              <w:sz w:val="22"/>
              <w:szCs w:val="22"/>
            </w:rPr>
            <w:t>Xem "Lịch của tôi" và trạng thái từng lịch</w:t>
          </w:r>
        </w:p>
        <w:p w14:paraId="2023E680" w14:textId="77777777" w:rsidR="005C7630" w:rsidRDefault="005C7630" w:rsidP="005C7630">
          <w:pPr>
            <w:pStyle w:val="NormalWeb"/>
            <w:numPr>
              <w:ilvl w:val="0"/>
              <w:numId w:val="80"/>
            </w:numPr>
            <w:textAlignment w:val="baseline"/>
            <w:rPr>
              <w:rFonts w:ascii="Arial" w:hAnsi="Arial" w:cs="Arial"/>
              <w:color w:val="000000"/>
              <w:sz w:val="22"/>
              <w:szCs w:val="22"/>
            </w:rPr>
          </w:pPr>
          <w:r>
            <w:rPr>
              <w:rFonts w:ascii="Arial" w:hAnsi="Arial" w:cs="Arial"/>
              <w:color w:val="000000"/>
              <w:sz w:val="22"/>
              <w:szCs w:val="22"/>
            </w:rPr>
            <w:t>Huỷ lịch hẹn của mình</w:t>
          </w:r>
        </w:p>
        <w:p w14:paraId="1C4E7E37" w14:textId="77777777" w:rsidR="005C7630" w:rsidRDefault="005C7630" w:rsidP="005C7630">
          <w:pPr>
            <w:pStyle w:val="NormalWeb"/>
            <w:numPr>
              <w:ilvl w:val="0"/>
              <w:numId w:val="80"/>
            </w:numPr>
            <w:textAlignment w:val="baseline"/>
            <w:rPr>
              <w:rFonts w:ascii="Arial" w:hAnsi="Arial" w:cs="Arial"/>
              <w:color w:val="000000"/>
              <w:sz w:val="22"/>
              <w:szCs w:val="22"/>
            </w:rPr>
          </w:pPr>
          <w:r>
            <w:rPr>
              <w:rFonts w:ascii="Arial" w:hAnsi="Arial" w:cs="Arial"/>
              <w:color w:val="000000"/>
              <w:sz w:val="22"/>
              <w:szCs w:val="22"/>
            </w:rPr>
            <w:t>Xem metrics dashboard: số lịch của tôi, lịch chờ xác nhận, slot còn trống</w:t>
          </w:r>
        </w:p>
        <w:p w14:paraId="0A4CC2ED" w14:textId="77777777" w:rsidR="005C7630" w:rsidRDefault="005C7630" w:rsidP="005C7630">
          <w:pPr>
            <w:pStyle w:val="NormalWeb"/>
          </w:pPr>
          <w:r>
            <w:rPr>
              <w:rFonts w:ascii="Arial" w:hAnsi="Arial" w:cs="Arial"/>
              <w:b/>
              <w:bCs/>
              <w:color w:val="000000"/>
              <w:sz w:val="22"/>
              <w:szCs w:val="22"/>
            </w:rPr>
            <w:t>Nhân viên (staff):</w:t>
          </w:r>
        </w:p>
        <w:p w14:paraId="3DDEA164" w14:textId="77777777" w:rsidR="005C7630" w:rsidRDefault="005C7630" w:rsidP="005C7630">
          <w:pPr>
            <w:pStyle w:val="NormalWeb"/>
            <w:numPr>
              <w:ilvl w:val="0"/>
              <w:numId w:val="81"/>
            </w:numPr>
            <w:textAlignment w:val="baseline"/>
            <w:rPr>
              <w:rFonts w:ascii="Arial" w:hAnsi="Arial" w:cs="Arial"/>
              <w:color w:val="000000"/>
              <w:sz w:val="22"/>
              <w:szCs w:val="22"/>
            </w:rPr>
          </w:pPr>
          <w:r>
            <w:rPr>
              <w:rFonts w:ascii="Arial" w:hAnsi="Arial" w:cs="Arial"/>
              <w:color w:val="000000"/>
              <w:sz w:val="22"/>
              <w:szCs w:val="22"/>
            </w:rPr>
            <w:t>Đăng nhập demo bằng tài khoản seed</w:t>
          </w:r>
        </w:p>
        <w:p w14:paraId="20E24203" w14:textId="77777777" w:rsidR="005C7630" w:rsidRDefault="005C7630" w:rsidP="005C7630">
          <w:pPr>
            <w:pStyle w:val="NormalWeb"/>
            <w:numPr>
              <w:ilvl w:val="0"/>
              <w:numId w:val="81"/>
            </w:numPr>
            <w:textAlignment w:val="baseline"/>
            <w:rPr>
              <w:rFonts w:ascii="Arial" w:hAnsi="Arial" w:cs="Arial"/>
              <w:color w:val="000000"/>
              <w:sz w:val="22"/>
              <w:szCs w:val="22"/>
            </w:rPr>
          </w:pPr>
          <w:r>
            <w:rPr>
              <w:rFonts w:ascii="Arial" w:hAnsi="Arial" w:cs="Arial"/>
              <w:color w:val="000000"/>
              <w:sz w:val="22"/>
              <w:szCs w:val="22"/>
            </w:rPr>
            <w:t>Xem danh sách lịch hẹn theo ngày</w:t>
          </w:r>
        </w:p>
        <w:p w14:paraId="230B27E9" w14:textId="77777777" w:rsidR="005C7630" w:rsidRDefault="005C7630" w:rsidP="005C7630">
          <w:pPr>
            <w:pStyle w:val="NormalWeb"/>
            <w:numPr>
              <w:ilvl w:val="0"/>
              <w:numId w:val="81"/>
            </w:numPr>
            <w:textAlignment w:val="baseline"/>
            <w:rPr>
              <w:rFonts w:ascii="Arial" w:hAnsi="Arial" w:cs="Arial"/>
              <w:color w:val="000000"/>
              <w:sz w:val="22"/>
              <w:szCs w:val="22"/>
            </w:rPr>
          </w:pPr>
          <w:r>
            <w:rPr>
              <w:rFonts w:ascii="Arial" w:hAnsi="Arial" w:cs="Arial"/>
              <w:color w:val="000000"/>
              <w:sz w:val="22"/>
              <w:szCs w:val="22"/>
            </w:rPr>
            <w:t>Xác nhận lịch (booked → confirmed)</w:t>
          </w:r>
        </w:p>
        <w:p w14:paraId="7E06DFAC" w14:textId="77777777" w:rsidR="005C7630" w:rsidRDefault="005C7630" w:rsidP="005C7630">
          <w:pPr>
            <w:pStyle w:val="NormalWeb"/>
            <w:numPr>
              <w:ilvl w:val="0"/>
              <w:numId w:val="81"/>
            </w:numPr>
            <w:textAlignment w:val="baseline"/>
            <w:rPr>
              <w:rFonts w:ascii="Arial" w:hAnsi="Arial" w:cs="Arial"/>
              <w:color w:val="000000"/>
              <w:sz w:val="22"/>
              <w:szCs w:val="22"/>
            </w:rPr>
          </w:pPr>
          <w:r>
            <w:rPr>
              <w:rFonts w:ascii="Arial" w:hAnsi="Arial" w:cs="Arial"/>
              <w:color w:val="000000"/>
              <w:sz w:val="22"/>
              <w:szCs w:val="22"/>
            </w:rPr>
            <w:t>Huỷ lịch của bất kỳ bệnh nhân</w:t>
          </w:r>
        </w:p>
        <w:p w14:paraId="68BFB501" w14:textId="77777777" w:rsidR="005C7630" w:rsidRDefault="005C7630" w:rsidP="005C7630">
          <w:pPr>
            <w:pStyle w:val="NormalWeb"/>
            <w:numPr>
              <w:ilvl w:val="0"/>
              <w:numId w:val="81"/>
            </w:numPr>
            <w:textAlignment w:val="baseline"/>
            <w:rPr>
              <w:rFonts w:ascii="Arial" w:hAnsi="Arial" w:cs="Arial"/>
              <w:color w:val="000000"/>
              <w:sz w:val="22"/>
              <w:szCs w:val="22"/>
            </w:rPr>
          </w:pPr>
          <w:r>
            <w:rPr>
              <w:rFonts w:ascii="Arial" w:hAnsi="Arial" w:cs="Arial"/>
              <w:color w:val="000000"/>
              <w:sz w:val="22"/>
              <w:szCs w:val="22"/>
            </w:rPr>
            <w:t>Quản lý slot: xem theo ngày, thêm slot mới, mở lại slot hoặc đánh dấu bận</w:t>
          </w:r>
        </w:p>
        <w:p w14:paraId="1D8FDA61" w14:textId="77777777" w:rsidR="005C7630" w:rsidRDefault="005C7630" w:rsidP="005C7630">
          <w:pPr>
            <w:pStyle w:val="NormalWeb"/>
            <w:numPr>
              <w:ilvl w:val="0"/>
              <w:numId w:val="81"/>
            </w:numPr>
            <w:textAlignment w:val="baseline"/>
            <w:rPr>
              <w:rFonts w:ascii="Arial" w:hAnsi="Arial" w:cs="Arial"/>
              <w:color w:val="000000"/>
              <w:sz w:val="22"/>
              <w:szCs w:val="22"/>
            </w:rPr>
          </w:pPr>
          <w:r>
            <w:rPr>
              <w:rFonts w:ascii="Arial" w:hAnsi="Arial" w:cs="Arial"/>
              <w:color w:val="000000"/>
              <w:sz w:val="22"/>
              <w:szCs w:val="22"/>
            </w:rPr>
            <w:t>Xem metrics dashboard: lịch hẹn trong ngày, slot còn trống, số bác sĩ</w:t>
          </w:r>
        </w:p>
        <w:p w14:paraId="32B98E1C" w14:textId="77777777" w:rsidR="005C7630" w:rsidRDefault="005C7630" w:rsidP="005C7630">
          <w:pPr>
            <w:pStyle w:val="Heading4"/>
            <w:rPr>
              <w:rFonts w:ascii="Times New Roman" w:hAnsi="Times New Roman" w:cs="Times New Roman"/>
              <w:color w:val="auto"/>
            </w:rPr>
          </w:pPr>
          <w:r>
            <w:rPr>
              <w:rFonts w:ascii="Arial" w:hAnsi="Arial" w:cs="Arial"/>
              <w:b/>
              <w:bCs/>
              <w:i w:val="0"/>
              <w:iCs w:val="0"/>
              <w:color w:val="B7332E"/>
              <w:u w:val="single"/>
              <w:shd w:val="clear" w:color="auto" w:fill="FFFF00"/>
            </w:rPr>
            <w:t>Database và APIs hiện có:</w:t>
          </w:r>
        </w:p>
        <w:p w14:paraId="138D9DF8" w14:textId="77777777" w:rsidR="005C7630" w:rsidRDefault="005C7630" w:rsidP="005C7630">
          <w:pPr>
            <w:pStyle w:val="NormalWeb"/>
          </w:pPr>
          <w:r>
            <w:rPr>
              <w:rFonts w:ascii="Arial" w:hAnsi="Arial" w:cs="Arial"/>
              <w:b/>
              <w:bCs/>
              <w:color w:val="000000"/>
              <w:sz w:val="22"/>
              <w:szCs w:val="22"/>
            </w:rPr>
            <w:t>Database - 6 bảng PostgreSQL:</w:t>
          </w:r>
        </w:p>
        <w:p w14:paraId="3AF1E5BF" w14:textId="77777777" w:rsidR="005C7630" w:rsidRDefault="005C7630" w:rsidP="005C7630">
          <w:pPr>
            <w:pStyle w:val="NormalWeb"/>
            <w:numPr>
              <w:ilvl w:val="0"/>
              <w:numId w:val="82"/>
            </w:numPr>
            <w:textAlignment w:val="baseline"/>
            <w:rPr>
              <w:rFonts w:ascii="Arial" w:hAnsi="Arial" w:cs="Arial"/>
              <w:color w:val="000000"/>
              <w:sz w:val="22"/>
              <w:szCs w:val="22"/>
            </w:rPr>
          </w:pPr>
          <w:r>
            <w:rPr>
              <w:rFonts w:ascii="Arial" w:hAnsi="Arial" w:cs="Arial"/>
              <w:color w:val="000000"/>
              <w:sz w:val="22"/>
              <w:szCs w:val="22"/>
            </w:rPr>
            <w:t>patients - hồ sơ bệnh nhân (name, phone)</w:t>
          </w:r>
        </w:p>
        <w:p w14:paraId="6D07A222" w14:textId="77777777" w:rsidR="005C7630" w:rsidRDefault="005C7630" w:rsidP="005C7630">
          <w:pPr>
            <w:pStyle w:val="NormalWeb"/>
            <w:numPr>
              <w:ilvl w:val="0"/>
              <w:numId w:val="82"/>
            </w:numPr>
            <w:textAlignment w:val="baseline"/>
            <w:rPr>
              <w:rFonts w:ascii="Arial" w:hAnsi="Arial" w:cs="Arial"/>
              <w:color w:val="000000"/>
              <w:sz w:val="22"/>
              <w:szCs w:val="22"/>
            </w:rPr>
          </w:pPr>
          <w:r>
            <w:rPr>
              <w:rFonts w:ascii="Arial" w:hAnsi="Arial" w:cs="Arial"/>
              <w:color w:val="000000"/>
              <w:sz w:val="22"/>
              <w:szCs w:val="22"/>
            </w:rPr>
            <w:t>users - tài khoản đăng nhập (email, demo_password, role: patient/staff, patient_id)</w:t>
          </w:r>
        </w:p>
        <w:p w14:paraId="58E3D2B5" w14:textId="77777777" w:rsidR="005C7630" w:rsidRDefault="005C7630" w:rsidP="005C7630">
          <w:pPr>
            <w:pStyle w:val="NormalWeb"/>
            <w:numPr>
              <w:ilvl w:val="0"/>
              <w:numId w:val="82"/>
            </w:numPr>
            <w:textAlignment w:val="baseline"/>
            <w:rPr>
              <w:rFonts w:ascii="Arial" w:hAnsi="Arial" w:cs="Arial"/>
              <w:color w:val="000000"/>
              <w:sz w:val="22"/>
              <w:szCs w:val="22"/>
            </w:rPr>
          </w:pPr>
          <w:r>
            <w:rPr>
              <w:rFonts w:ascii="Arial" w:hAnsi="Arial" w:cs="Arial"/>
              <w:color w:val="000000"/>
              <w:sz w:val="22"/>
              <w:szCs w:val="22"/>
            </w:rPr>
            <w:t>specializations - chuyên khoa (name)</w:t>
          </w:r>
        </w:p>
        <w:p w14:paraId="37175A39" w14:textId="77777777" w:rsidR="005C7630" w:rsidRDefault="005C7630" w:rsidP="005C7630">
          <w:pPr>
            <w:pStyle w:val="NormalWeb"/>
            <w:numPr>
              <w:ilvl w:val="0"/>
              <w:numId w:val="82"/>
            </w:numPr>
            <w:textAlignment w:val="baseline"/>
            <w:rPr>
              <w:rFonts w:ascii="Arial" w:hAnsi="Arial" w:cs="Arial"/>
              <w:color w:val="000000"/>
              <w:sz w:val="22"/>
              <w:szCs w:val="22"/>
            </w:rPr>
          </w:pPr>
          <w:r>
            <w:rPr>
              <w:rFonts w:ascii="Arial" w:hAnsi="Arial" w:cs="Arial"/>
              <w:color w:val="000000"/>
              <w:sz w:val="22"/>
              <w:szCs w:val="22"/>
            </w:rPr>
            <w:t>doctors - bác sĩ (name, title, room, specialization_id)</w:t>
          </w:r>
        </w:p>
        <w:p w14:paraId="15ED08D6" w14:textId="77777777" w:rsidR="005C7630" w:rsidRDefault="005C7630" w:rsidP="005C7630">
          <w:pPr>
            <w:pStyle w:val="NormalWeb"/>
            <w:numPr>
              <w:ilvl w:val="0"/>
              <w:numId w:val="82"/>
            </w:numPr>
            <w:textAlignment w:val="baseline"/>
            <w:rPr>
              <w:rFonts w:ascii="Arial" w:hAnsi="Arial" w:cs="Arial"/>
              <w:color w:val="000000"/>
              <w:sz w:val="22"/>
              <w:szCs w:val="22"/>
            </w:rPr>
          </w:pPr>
          <w:r>
            <w:rPr>
              <w:rFonts w:ascii="Arial" w:hAnsi="Arial" w:cs="Arial"/>
              <w:color w:val="000000"/>
              <w:sz w:val="22"/>
              <w:szCs w:val="22"/>
            </w:rPr>
            <w:t>slots - khung giờ khám (doctor_id, date, start_time, end_time, status: available/booked)</w:t>
          </w:r>
        </w:p>
        <w:p w14:paraId="4178C233" w14:textId="77777777" w:rsidR="005C7630" w:rsidRDefault="005C7630" w:rsidP="005C7630">
          <w:pPr>
            <w:pStyle w:val="NormalWeb"/>
            <w:numPr>
              <w:ilvl w:val="0"/>
              <w:numId w:val="82"/>
            </w:numPr>
            <w:textAlignment w:val="baseline"/>
            <w:rPr>
              <w:rFonts w:ascii="Arial" w:hAnsi="Arial" w:cs="Arial"/>
              <w:color w:val="000000"/>
              <w:sz w:val="22"/>
              <w:szCs w:val="22"/>
            </w:rPr>
          </w:pPr>
          <w:r>
            <w:rPr>
              <w:rFonts w:ascii="Arial" w:hAnsi="Arial" w:cs="Arial"/>
              <w:color w:val="000000"/>
              <w:sz w:val="22"/>
              <w:szCs w:val="22"/>
            </w:rPr>
            <w:t>appointments - lịch hẹn (patient_id, slot_id, status: booked/confirmed/cancelled, type: in_person/online, created_at)</w:t>
          </w:r>
        </w:p>
        <w:p w14:paraId="50BEEACE" w14:textId="77777777" w:rsidR="005C7630" w:rsidRDefault="005C7630" w:rsidP="005C7630">
          <w:pPr>
            <w:pStyle w:val="NormalWeb"/>
            <w:numPr>
              <w:ilvl w:val="0"/>
              <w:numId w:val="82"/>
            </w:numPr>
            <w:textAlignment w:val="baseline"/>
            <w:rPr>
              <w:rFonts w:ascii="Arial" w:hAnsi="Arial" w:cs="Arial"/>
              <w:color w:val="000000"/>
              <w:sz w:val="22"/>
              <w:szCs w:val="22"/>
            </w:rPr>
          </w:pPr>
          <w:r>
            <w:rPr>
              <w:rFonts w:ascii="Arial" w:hAnsi="Arial" w:cs="Arial"/>
              <w:color w:val="000000"/>
              <w:sz w:val="22"/>
              <w:szCs w:val="22"/>
            </w:rPr>
            <w:t>Ràng buộc chính: partial unique index "one_active_appointment_per_slot" - mỗi slot chỉ có 1 lịch đang hoạt động</w:t>
          </w:r>
        </w:p>
        <w:p w14:paraId="4742B73A" w14:textId="77777777" w:rsidR="005C7630" w:rsidRDefault="005C7630" w:rsidP="005C7630">
          <w:pPr>
            <w:pStyle w:val="NormalWeb"/>
            <w:ind w:left="360"/>
          </w:pPr>
          <w:r>
            <w:rPr>
              <w:rFonts w:ascii="Arial" w:hAnsi="Arial" w:cs="Arial"/>
              <w:b/>
              <w:bCs/>
              <w:color w:val="000000"/>
              <w:sz w:val="22"/>
              <w:szCs w:val="22"/>
            </w:rPr>
            <w:t>APIs REST (prefix /api):</w:t>
          </w:r>
        </w:p>
        <w:p w14:paraId="657C1677" w14:textId="77777777" w:rsidR="005C7630" w:rsidRDefault="005C7630" w:rsidP="005C7630">
          <w:pPr>
            <w:pStyle w:val="NormalWeb"/>
            <w:numPr>
              <w:ilvl w:val="0"/>
              <w:numId w:val="83"/>
            </w:numPr>
            <w:textAlignment w:val="baseline"/>
            <w:rPr>
              <w:rFonts w:ascii="Arial" w:hAnsi="Arial" w:cs="Arial"/>
              <w:color w:val="000000"/>
              <w:sz w:val="22"/>
              <w:szCs w:val="22"/>
            </w:rPr>
          </w:pPr>
          <w:r>
            <w:rPr>
              <w:rFonts w:ascii="Arial" w:hAnsi="Arial" w:cs="Arial"/>
              <w:color w:val="000000"/>
              <w:sz w:val="22"/>
              <w:szCs w:val="22"/>
            </w:rPr>
            <w:t>Auth demo: GET /demo-users, POST /demo-login, GET /me</w:t>
          </w:r>
        </w:p>
        <w:p w14:paraId="6476D0BC" w14:textId="77777777" w:rsidR="005C7630" w:rsidRDefault="005C7630" w:rsidP="005C7630">
          <w:pPr>
            <w:pStyle w:val="NormalWeb"/>
            <w:numPr>
              <w:ilvl w:val="0"/>
              <w:numId w:val="83"/>
            </w:numPr>
            <w:textAlignment w:val="baseline"/>
            <w:rPr>
              <w:rFonts w:ascii="Arial" w:hAnsi="Arial" w:cs="Arial"/>
              <w:color w:val="000000"/>
              <w:sz w:val="22"/>
              <w:szCs w:val="22"/>
            </w:rPr>
          </w:pPr>
          <w:r>
            <w:rPr>
              <w:rFonts w:ascii="Arial" w:hAnsi="Arial" w:cs="Arial"/>
              <w:color w:val="000000"/>
              <w:sz w:val="22"/>
              <w:szCs w:val="22"/>
            </w:rPr>
            <w:t>Bác sĩ &amp; slot: GET /specializations, GET /doctors, GET /doctors/:id/slots, GET /slots/available, GET /slots (staff), POST /slots (staff), PUT /slots/:id (staff)</w:t>
          </w:r>
        </w:p>
        <w:p w14:paraId="3D329FA7" w14:textId="77777777" w:rsidR="005C7630" w:rsidRDefault="005C7630" w:rsidP="005C7630">
          <w:pPr>
            <w:pStyle w:val="NormalWeb"/>
            <w:numPr>
              <w:ilvl w:val="0"/>
              <w:numId w:val="83"/>
            </w:numPr>
            <w:textAlignment w:val="baseline"/>
            <w:rPr>
              <w:rFonts w:ascii="Arial" w:hAnsi="Arial" w:cs="Arial"/>
              <w:color w:val="000000"/>
              <w:sz w:val="22"/>
              <w:szCs w:val="22"/>
            </w:rPr>
          </w:pPr>
          <w:r>
            <w:rPr>
              <w:rFonts w:ascii="Arial" w:hAnsi="Arial" w:cs="Arial"/>
              <w:color w:val="000000"/>
              <w:sz w:val="22"/>
              <w:szCs w:val="22"/>
            </w:rPr>
            <w:t>Lịch hẹn: POST /appointments (patient), GET /my-appointments (patient), GET /appointments (staff), POST /appointments/:id/confirm (staff), POST /appointments/:id/cancel (patient &amp; staff)</w:t>
          </w:r>
        </w:p>
        <w:p w14:paraId="6ACA1CE3" w14:textId="7A16DB23" w:rsidR="000A3F4B" w:rsidRPr="00ED111E" w:rsidRDefault="00ED111E" w:rsidP="0025679A">
          <w:pPr>
            <w:pStyle w:val="Heading1"/>
            <w:rPr>
              <w:rStyle w:val="Heading2Char"/>
              <w:rFonts w:ascii="Arial" w:hAnsi="Arial" w:cs="Arial"/>
              <w:b/>
              <w:bCs/>
              <w:lang w:val="vi-VN"/>
            </w:rPr>
          </w:pPr>
          <w:r>
            <w:rPr>
              <w:rStyle w:val="Heading2Char"/>
              <w:rFonts w:ascii="Arial" w:hAnsi="Arial" w:cs="Arial"/>
              <w:b/>
              <w:bCs/>
              <w:lang w:val="vi-VN"/>
            </w:rPr>
            <w:t>Business Problem</w:t>
          </w:r>
        </w:p>
        <w:p w14:paraId="381878D7" w14:textId="1D9C87C0" w:rsidR="00D10FA5" w:rsidRPr="00D10FA5" w:rsidRDefault="00D10FA5" w:rsidP="00D10FA5">
          <w:pPr>
            <w:spacing w:before="100" w:beforeAutospacing="1" w:after="100" w:afterAutospacing="1"/>
            <w:jc w:val="both"/>
            <w:rPr>
              <w:rFonts w:ascii="Arial" w:hAnsi="Arial" w:cs="Arial"/>
              <w:color w:val="000000"/>
              <w:sz w:val="22"/>
              <w:szCs w:val="22"/>
            </w:rPr>
          </w:pPr>
          <w:r w:rsidRPr="00D10FA5">
            <w:rPr>
              <w:rFonts w:ascii="Arial" w:hAnsi="Arial" w:cs="Arial"/>
              <w:color w:val="000000"/>
              <w:sz w:val="22"/>
              <w:szCs w:val="22"/>
            </w:rPr>
            <w:t>Bệnh viện hiện đang vận hành hệ thống quản lý lịch khám và hỗ trợ bệnh nhân với các chức năng cơ bản như tìm kiếm bác sĩ, đặt lịch, thay đổi hoặc hủy lịch khám và theo dõi trạng thái lịch hẹn. Trong các giai đoạn cao điểm, lịch khám thường xuyên thay đổi do:</w:t>
          </w:r>
        </w:p>
        <w:p w14:paraId="1DE091F8" w14:textId="77777777" w:rsidR="00D10FA5" w:rsidRPr="00D10FA5" w:rsidRDefault="00D10FA5">
          <w:pPr>
            <w:numPr>
              <w:ilvl w:val="0"/>
              <w:numId w:val="11"/>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Bệnh nhân hủy lịch</w:t>
          </w:r>
        </w:p>
        <w:p w14:paraId="4B4CA3F8" w14:textId="77777777" w:rsidR="00D10FA5" w:rsidRPr="00D10FA5" w:rsidRDefault="00D10FA5">
          <w:pPr>
            <w:numPr>
              <w:ilvl w:val="0"/>
              <w:numId w:val="11"/>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Bác sĩ thay đổi lịch làm việc</w:t>
          </w:r>
        </w:p>
        <w:p w14:paraId="563B48DE" w14:textId="77777777" w:rsidR="00D10FA5" w:rsidRPr="00D10FA5" w:rsidRDefault="00D10FA5">
          <w:pPr>
            <w:numPr>
              <w:ilvl w:val="0"/>
              <w:numId w:val="11"/>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Bệnh viện điều chỉnh kế hoạch khám</w:t>
          </w:r>
        </w:p>
        <w:p w14:paraId="3089FF6B" w14:textId="304229DA" w:rsidR="00D10FA5" w:rsidRPr="00D10FA5" w:rsidRDefault="00D10FA5" w:rsidP="00D10FA5">
          <w:pPr>
            <w:pStyle w:val="pdq2pgselectionanchorcontainer"/>
            <w:rPr>
              <w:color w:val="000000"/>
            </w:rPr>
          </w:pPr>
          <w:r w:rsidRPr="00D10FA5">
            <w:rPr>
              <w:rFonts w:ascii="Arial" w:hAnsi="Arial" w:cs="Arial"/>
              <w:color w:val="000000"/>
              <w:sz w:val="22"/>
              <w:szCs w:val="22"/>
            </w:rPr>
            <w:t>Các thay đổi này tạo ra nhiều khung giờ khám trống trong khi vẫn còn nhiều bệnh nhân đang chờ khám.</w:t>
          </w:r>
          <w:r>
            <w:rPr>
              <w:rFonts w:ascii="Arial" w:hAnsi="Arial" w:cs="Arial"/>
              <w:color w:val="000000"/>
              <w:lang w:val="vi-VN"/>
            </w:rPr>
            <w:t xml:space="preserve"> </w:t>
          </w:r>
        </w:p>
        <w:p w14:paraId="7947D165" w14:textId="7056594F" w:rsidR="00D10FA5" w:rsidRPr="00D10FA5" w:rsidRDefault="00D10FA5" w:rsidP="00D10FA5">
          <w:p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Khi xuất hiện một khung giờ khám trống, nhân viên bệnh viện phải:</w:t>
          </w:r>
        </w:p>
        <w:p w14:paraId="5339051A"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rà soát danh sách chờ</w:t>
          </w:r>
        </w:p>
        <w:p w14:paraId="4D85A890"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lastRenderedPageBreak/>
            <w:t>so sánh từng bệnh nhân</w:t>
          </w:r>
        </w:p>
        <w:p w14:paraId="1BA0684B"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liên hệ từng người</w:t>
          </w:r>
        </w:p>
        <w:p w14:paraId="73CDBFC3"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xử lý phản hồi</w:t>
          </w:r>
        </w:p>
        <w:p w14:paraId="374296B9"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cập nhật lịch khám</w:t>
          </w:r>
        </w:p>
        <w:p w14:paraId="2C87B753" w14:textId="4043A837" w:rsidR="00D10FA5" w:rsidRPr="00D10FA5" w:rsidRDefault="00D10FA5" w:rsidP="00D10FA5">
          <w:pPr>
            <w:spacing w:before="100" w:beforeAutospacing="1" w:after="100" w:afterAutospacing="1"/>
            <w:rPr>
              <w:rFonts w:ascii="Arial" w:hAnsi="Arial" w:cs="Arial"/>
              <w:color w:val="000000"/>
              <w:sz w:val="22"/>
              <w:szCs w:val="22"/>
              <w:lang w:val="vi-VN"/>
            </w:rPr>
          </w:pPr>
          <w:r w:rsidRPr="00D10FA5">
            <w:rPr>
              <w:rFonts w:ascii="Arial" w:hAnsi="Arial" w:cs="Arial"/>
              <w:color w:val="000000"/>
              <w:sz w:val="22"/>
              <w:szCs w:val="22"/>
            </w:rPr>
            <w:t>Quá trình này được thực hiện thủ công và mất nhiều thời gian. Dẫn</w:t>
          </w:r>
          <w:r w:rsidRPr="00D10FA5">
            <w:rPr>
              <w:rFonts w:ascii="Arial" w:hAnsi="Arial" w:cs="Arial"/>
              <w:color w:val="000000"/>
              <w:sz w:val="22"/>
              <w:szCs w:val="22"/>
              <w:lang w:val="vi-VN"/>
            </w:rPr>
            <w:t xml:space="preserve"> tới hệ quả:</w:t>
          </w:r>
        </w:p>
        <w:p w14:paraId="6D90AA77"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Khung giờ khám bị bỏ trống</w:t>
          </w:r>
        </w:p>
        <w:p w14:paraId="61E89ABA"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Bệnh nhân phải chờ lâu</w:t>
          </w:r>
        </w:p>
        <w:p w14:paraId="3384C962"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Khối lượng công việc của nhân viên tăng</w:t>
          </w:r>
        </w:p>
        <w:p w14:paraId="082E7917"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Dễ xảy ra sai sót khi điều phối</w:t>
          </w:r>
        </w:p>
        <w:p w14:paraId="3DE28562" w14:textId="1E0E4806"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Chất lượng dịch vụ không ổn định</w:t>
          </w:r>
        </w:p>
        <w:p w14:paraId="3A25446E" w14:textId="737551E8" w:rsidR="00D10FA5" w:rsidRPr="00ED111E" w:rsidRDefault="00D10FA5" w:rsidP="00D10FA5">
          <w:pPr>
            <w:pStyle w:val="Heading1"/>
            <w:rPr>
              <w:rStyle w:val="Heading2Char"/>
              <w:rFonts w:ascii="Arial" w:hAnsi="Arial" w:cs="Arial"/>
              <w:b/>
              <w:bCs/>
              <w:lang w:val="vi-VN"/>
            </w:rPr>
          </w:pPr>
          <w:r>
            <w:rPr>
              <w:rStyle w:val="Heading2Char"/>
              <w:rFonts w:ascii="Arial" w:hAnsi="Arial" w:cs="Arial"/>
              <w:b/>
              <w:bCs/>
              <w:lang w:val="vi-VN"/>
            </w:rPr>
            <w:t>Business Goal</w:t>
          </w:r>
        </w:p>
        <w:p w14:paraId="438A47D1" w14:textId="47E0B3E8" w:rsidR="00D10FA5" w:rsidRDefault="00D10FA5" w:rsidP="00D10FA5">
          <w:pPr>
            <w:spacing w:before="100" w:beforeAutospacing="1" w:after="100" w:afterAutospacing="1"/>
            <w:rPr>
              <w:rFonts w:ascii="Arial" w:hAnsi="Arial" w:cs="Arial"/>
              <w:color w:val="000000"/>
              <w:lang w:val="vi-VN"/>
            </w:rPr>
          </w:pPr>
          <w:r>
            <w:rPr>
              <w:rFonts w:ascii="Arial" w:hAnsi="Arial" w:cs="Arial"/>
              <w:color w:val="000000"/>
              <w:lang w:val="vi-VN"/>
            </w:rPr>
            <w:t xml:space="preserve">Bệnh viện mong muốn xây dựng chức năng: </w:t>
          </w:r>
          <w:r w:rsidRPr="00D10FA5">
            <w:rPr>
              <w:rFonts w:ascii="Arial" w:hAnsi="Arial" w:cs="Arial"/>
              <w:b/>
              <w:bCs/>
              <w:color w:val="000000"/>
              <w:lang w:val="vi-VN"/>
            </w:rPr>
            <w:t>Dynamic Appointment Rescheduling &amp; Waiting List Management</w:t>
          </w:r>
          <w:r>
            <w:rPr>
              <w:rFonts w:ascii="Arial" w:hAnsi="Arial" w:cs="Arial"/>
              <w:color w:val="000000"/>
              <w:lang w:val="vi-VN"/>
            </w:rPr>
            <w:t xml:space="preserve"> để: </w:t>
          </w:r>
        </w:p>
        <w:p w14:paraId="55E8DA5B"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Tự động xác định bệnh nhân phù hợp</w:t>
          </w:r>
        </w:p>
        <w:p w14:paraId="610DB69D"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Đề xuất khung giờ khám phù hợp</w:t>
          </w:r>
        </w:p>
        <w:p w14:paraId="662391E7"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Giảm thời gian điều phối</w:t>
          </w:r>
        </w:p>
        <w:p w14:paraId="7DA14832"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Tăng tỷ lệ sử dụng lịch khám</w:t>
          </w:r>
        </w:p>
        <w:p w14:paraId="6DFDC114" w14:textId="2CCC4165"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Cải thiện trải nghiệm bệnh nhân</w:t>
          </w:r>
          <w:r w:rsidRPr="00D10FA5">
            <w:rPr>
              <w:rFonts w:ascii="Arial" w:hAnsi="Arial" w:cs="Arial"/>
              <w:sz w:val="22"/>
              <w:szCs w:val="22"/>
            </w:rPr>
            <w:t> </w:t>
          </w:r>
        </w:p>
        <w:p w14:paraId="507E8668" w14:textId="522DE434" w:rsidR="004125B2" w:rsidRDefault="004125B2">
          <w:pPr>
            <w:spacing w:after="120"/>
            <w:rPr>
              <w:rFonts w:ascii="Arial" w:hAnsi="Arial" w:cs="Arial"/>
              <w:color w:val="000000"/>
              <w:lang w:val="vi-VN"/>
            </w:rPr>
          </w:pPr>
          <w:r>
            <w:rPr>
              <w:rFonts w:ascii="Arial" w:hAnsi="Arial" w:cs="Arial"/>
              <w:color w:val="000000"/>
              <w:lang w:val="vi-VN"/>
            </w:rPr>
            <w:br w:type="page"/>
          </w:r>
        </w:p>
        <w:p w14:paraId="1DC92BD1" w14:textId="356A79F3" w:rsidR="00627D12" w:rsidRDefault="00EC1FE8" w:rsidP="00EC1FE8">
          <w:pPr>
            <w:pStyle w:val="Heading2"/>
            <w:rPr>
              <w:rFonts w:ascii="Arial" w:hAnsi="Arial" w:cs="Arial"/>
              <w:lang w:val="vi-VN"/>
            </w:rPr>
          </w:pPr>
          <w:r w:rsidRPr="007F1A83">
            <w:rPr>
              <w:rFonts w:ascii="Arial" w:hAnsi="Arial" w:cs="Arial"/>
              <w:lang w:val="vi-VN"/>
            </w:rPr>
            <w:lastRenderedPageBreak/>
            <w:t>Activity 1 –</w:t>
          </w:r>
          <w:r w:rsidR="00CA463F" w:rsidRPr="007F1A83">
            <w:rPr>
              <w:rFonts w:ascii="Arial" w:hAnsi="Arial" w:cs="Arial"/>
              <w:lang w:val="vi-VN"/>
            </w:rPr>
            <w:t xml:space="preserve"> </w:t>
          </w:r>
          <w:r w:rsidR="00D10FA5">
            <w:rPr>
              <w:rFonts w:ascii="Arial" w:hAnsi="Arial" w:cs="Arial"/>
              <w:lang w:val="vi-VN"/>
            </w:rPr>
            <w:t xml:space="preserve">AI-Assisted </w:t>
          </w:r>
          <w:r w:rsidR="00454AA8">
            <w:rPr>
              <w:rFonts w:ascii="Arial" w:hAnsi="Arial" w:cs="Arial"/>
              <w:lang w:val="vi-VN"/>
            </w:rPr>
            <w:t>R</w:t>
          </w:r>
          <w:r w:rsidR="00D10FA5">
            <w:rPr>
              <w:rFonts w:ascii="Arial" w:hAnsi="Arial" w:cs="Arial"/>
              <w:lang w:val="vi-VN"/>
            </w:rPr>
            <w:t>equirement Discovery</w:t>
          </w:r>
          <w:r w:rsidR="00F84E73">
            <w:rPr>
              <w:rFonts w:ascii="Arial" w:hAnsi="Arial" w:cs="Arial"/>
              <w:lang w:val="vi-VN"/>
            </w:rPr>
            <w:t xml:space="preserve"> (</w:t>
          </w:r>
          <w:r w:rsidR="001610CA">
            <w:rPr>
              <w:rFonts w:ascii="Arial" w:hAnsi="Arial" w:cs="Arial"/>
              <w:lang w:val="vi-VN"/>
            </w:rPr>
            <w:t>35p</w:t>
          </w:r>
          <w:r w:rsidR="00F84E73">
            <w:rPr>
              <w:rFonts w:ascii="Arial" w:hAnsi="Arial" w:cs="Arial"/>
              <w:lang w:val="vi-VN"/>
            </w:rPr>
            <w:t>)</w:t>
          </w:r>
        </w:p>
        <w:p w14:paraId="7419C90F" w14:textId="6E4077CA" w:rsidR="00F84E73" w:rsidRPr="00F84E73" w:rsidRDefault="00F84E73" w:rsidP="00F84E73">
          <w:pPr>
            <w:rPr>
              <w:rFonts w:ascii="Arial" w:hAnsi="Arial" w:cs="Arial"/>
              <w:sz w:val="22"/>
              <w:szCs w:val="22"/>
              <w:lang w:val="vi-VN"/>
            </w:rPr>
          </w:pPr>
          <w:r w:rsidRPr="00F84E73">
            <w:rPr>
              <w:rFonts w:ascii="Arial" w:hAnsi="Arial" w:cs="Arial"/>
              <w:sz w:val="22"/>
              <w:szCs w:val="22"/>
              <w:lang w:val="vi-VN"/>
            </w:rPr>
            <w:t xml:space="preserve">Khám phá và xây dựng yêu cầu cho chức năng mới của </w:t>
          </w:r>
          <w:r w:rsidRPr="00681474">
            <w:rPr>
              <w:rFonts w:ascii="Arial" w:hAnsi="Arial" w:cs="Arial"/>
              <w:b/>
              <w:bCs/>
              <w:sz w:val="22"/>
              <w:szCs w:val="22"/>
              <w:lang w:val="vi-VN"/>
            </w:rPr>
            <w:t>MedBook</w:t>
          </w:r>
        </w:p>
        <w:p w14:paraId="09ECD991" w14:textId="7513EDBC" w:rsidR="00056F87" w:rsidRPr="007F1A83" w:rsidRDefault="007F1A83" w:rsidP="007F1A83">
          <w:pPr>
            <w:pStyle w:val="Heading4"/>
            <w:rPr>
              <w:rFonts w:ascii="Arial" w:hAnsi="Arial" w:cs="Arial"/>
              <w:u w:val="single"/>
              <w:lang w:val="vi-VN"/>
            </w:rPr>
          </w:pPr>
          <w:r w:rsidRPr="007F1A83">
            <w:rPr>
              <w:rFonts w:ascii="Arial" w:hAnsi="Arial" w:cs="Arial"/>
              <w:u w:val="single"/>
              <w:lang w:val="vi-VN"/>
            </w:rPr>
            <w:t>Mục tiêu</w:t>
          </w:r>
        </w:p>
        <w:p w14:paraId="7A5A7A1D" w14:textId="679163FA" w:rsidR="007F1A83" w:rsidRPr="007F1A83" w:rsidRDefault="007F1A83" w:rsidP="007F1A83">
          <w:pPr>
            <w:rPr>
              <w:rFonts w:ascii="Arial" w:hAnsi="Arial" w:cs="Arial"/>
            </w:rPr>
          </w:pPr>
          <w:r w:rsidRPr="007F1A83">
            <w:rPr>
              <w:rFonts w:ascii="Arial" w:hAnsi="Arial" w:cs="Arial"/>
            </w:rPr>
            <w:t xml:space="preserve">Sau activity này, </w:t>
          </w:r>
          <w:r w:rsidR="00F84E73">
            <w:rPr>
              <w:rFonts w:ascii="Arial" w:hAnsi="Arial" w:cs="Arial"/>
            </w:rPr>
            <w:t>học</w:t>
          </w:r>
          <w:r w:rsidR="00F84E73">
            <w:rPr>
              <w:rFonts w:ascii="Arial" w:hAnsi="Arial" w:cs="Arial"/>
              <w:lang w:val="vi-VN"/>
            </w:rPr>
            <w:t xml:space="preserve"> viên có thể</w:t>
          </w:r>
          <w:r w:rsidRPr="007F1A83">
            <w:rPr>
              <w:rFonts w:ascii="Arial" w:hAnsi="Arial" w:cs="Arial"/>
            </w:rPr>
            <w:t>:</w:t>
          </w:r>
        </w:p>
        <w:p w14:paraId="16AEDAE1" w14:textId="7D472E1F" w:rsidR="00F84E73" w:rsidRPr="00F84E73" w:rsidRDefault="00F84E73">
          <w:pPr>
            <w:pStyle w:val="ListParagraph"/>
            <w:numPr>
              <w:ilvl w:val="0"/>
              <w:numId w:val="21"/>
            </w:numPr>
            <w:rPr>
              <w:rFonts w:ascii="Arial" w:hAnsi="Arial" w:cs="Arial"/>
            </w:rPr>
          </w:pPr>
          <w:r w:rsidRPr="00F84E73">
            <w:rPr>
              <w:rFonts w:ascii="Arial" w:hAnsi="Arial" w:cs="Arial"/>
            </w:rPr>
            <w:t>Phân tích một yêu cầu thay đổi trên hệ thống phần mềm đang vận hành.</w:t>
          </w:r>
        </w:p>
        <w:p w14:paraId="4D0FB0D8" w14:textId="2EC158C5" w:rsidR="00F84E73" w:rsidRPr="00F84E73" w:rsidRDefault="00F84E73">
          <w:pPr>
            <w:pStyle w:val="ListParagraph"/>
            <w:numPr>
              <w:ilvl w:val="0"/>
              <w:numId w:val="21"/>
            </w:numPr>
            <w:rPr>
              <w:rFonts w:ascii="Arial" w:hAnsi="Arial" w:cs="Arial"/>
            </w:rPr>
          </w:pPr>
          <w:r w:rsidRPr="00F84E73">
            <w:rPr>
              <w:rFonts w:ascii="Arial" w:hAnsi="Arial" w:cs="Arial"/>
            </w:rPr>
            <w:t>Xác định những thông tin còn thiếu trước khi yêu cầu AI hỗ trợ.</w:t>
          </w:r>
        </w:p>
        <w:p w14:paraId="6E0036C4" w14:textId="4A773AA2" w:rsidR="00F84E73" w:rsidRPr="00F84E73" w:rsidRDefault="00F84E73">
          <w:pPr>
            <w:pStyle w:val="ListParagraph"/>
            <w:numPr>
              <w:ilvl w:val="0"/>
              <w:numId w:val="21"/>
            </w:numPr>
            <w:rPr>
              <w:rFonts w:ascii="Arial" w:hAnsi="Arial" w:cs="Arial"/>
            </w:rPr>
          </w:pPr>
          <w:r w:rsidRPr="00F84E73">
            <w:rPr>
              <w:rFonts w:ascii="Arial" w:hAnsi="Arial" w:cs="Arial"/>
            </w:rPr>
            <w:t>Sử dụng AI để đặt câu hỏi làm rõ yêu cầu thay vì sinh yêu cầu ngay lập tức.</w:t>
          </w:r>
        </w:p>
        <w:p w14:paraId="1941F76A" w14:textId="5B11341D" w:rsidR="00F84E73" w:rsidRPr="00F84E73" w:rsidRDefault="00F84E73">
          <w:pPr>
            <w:pStyle w:val="ListParagraph"/>
            <w:numPr>
              <w:ilvl w:val="0"/>
              <w:numId w:val="21"/>
            </w:numPr>
            <w:rPr>
              <w:rFonts w:ascii="Arial" w:hAnsi="Arial" w:cs="Arial"/>
            </w:rPr>
          </w:pPr>
          <w:r w:rsidRPr="00F84E73">
            <w:rPr>
              <w:rFonts w:ascii="Arial" w:hAnsi="Arial" w:cs="Arial"/>
            </w:rPr>
            <w:t xml:space="preserve">Xây dựng </w:t>
          </w:r>
          <w:r w:rsidRPr="00F84E73">
            <w:rPr>
              <w:rFonts w:ascii="Arial" w:hAnsi="Arial" w:cs="Arial"/>
              <w:b/>
              <w:bCs/>
            </w:rPr>
            <w:t>User Stories</w:t>
          </w:r>
          <w:r w:rsidRPr="00F84E73">
            <w:rPr>
              <w:rFonts w:ascii="Arial" w:hAnsi="Arial" w:cs="Arial"/>
            </w:rPr>
            <w:t xml:space="preserve"> và </w:t>
          </w:r>
          <w:r w:rsidRPr="00F84E73">
            <w:rPr>
              <w:rFonts w:ascii="Arial" w:hAnsi="Arial" w:cs="Arial"/>
              <w:b/>
              <w:bCs/>
            </w:rPr>
            <w:t>Acceptance Criteria</w:t>
          </w:r>
          <w:r w:rsidRPr="00F84E73">
            <w:rPr>
              <w:rFonts w:ascii="Arial" w:hAnsi="Arial" w:cs="Arial"/>
            </w:rPr>
            <w:t xml:space="preserve"> có cấu trúc.</w:t>
          </w:r>
        </w:p>
        <w:p w14:paraId="12BD5AE1" w14:textId="3E091F84" w:rsidR="00F84E73" w:rsidRPr="00F84E73" w:rsidRDefault="00F84E73">
          <w:pPr>
            <w:pStyle w:val="ListParagraph"/>
            <w:numPr>
              <w:ilvl w:val="0"/>
              <w:numId w:val="21"/>
            </w:numPr>
            <w:rPr>
              <w:rFonts w:ascii="Arial" w:hAnsi="Arial" w:cs="Arial"/>
            </w:rPr>
          </w:pPr>
          <w:r w:rsidRPr="00F84E73">
            <w:rPr>
              <w:rFonts w:ascii="Arial" w:hAnsi="Arial" w:cs="Arial"/>
            </w:rPr>
            <w:t>Phát hiện các yêu cầu còn thiếu, mơ hồ, mâu thuẫn hoặc dựa trên giả định chưa được xác nhận.</w:t>
          </w:r>
        </w:p>
        <w:p w14:paraId="2EDF53BB" w14:textId="7F0AE2C4" w:rsidR="00F84E73" w:rsidRPr="00F84E73" w:rsidRDefault="00F84E73">
          <w:pPr>
            <w:pStyle w:val="ListParagraph"/>
            <w:numPr>
              <w:ilvl w:val="0"/>
              <w:numId w:val="21"/>
            </w:numPr>
            <w:rPr>
              <w:rFonts w:ascii="Arial" w:hAnsi="Arial" w:cs="Arial"/>
            </w:rPr>
          </w:pPr>
          <w:r w:rsidRPr="00F84E73">
            <w:rPr>
              <w:rFonts w:ascii="Arial" w:hAnsi="Arial" w:cs="Arial"/>
            </w:rPr>
            <w:t>Phân biệt phần việc AI có thể hỗ trợ và phần quyết định con người vẫn phải chịu trách nhiệm.</w:t>
          </w:r>
        </w:p>
        <w:p w14:paraId="698CFDF3" w14:textId="5540B7FD" w:rsidR="007F1A83" w:rsidRPr="00F84E73" w:rsidRDefault="00F84E73">
          <w:pPr>
            <w:pStyle w:val="ListParagraph"/>
            <w:numPr>
              <w:ilvl w:val="0"/>
              <w:numId w:val="21"/>
            </w:numPr>
            <w:rPr>
              <w:rFonts w:ascii="Arial" w:hAnsi="Arial" w:cs="Arial"/>
            </w:rPr>
          </w:pPr>
          <w:r w:rsidRPr="00F84E73">
            <w:rPr>
              <w:rFonts w:ascii="Arial" w:hAnsi="Arial" w:cs="Arial"/>
            </w:rPr>
            <w:t>Tạo một </w:t>
          </w:r>
          <w:r w:rsidRPr="00F84E73">
            <w:rPr>
              <w:rFonts w:ascii="Arial" w:hAnsi="Arial" w:cs="Arial"/>
              <w:b/>
              <w:bCs/>
            </w:rPr>
            <w:t>Requirement Package</w:t>
          </w:r>
          <w:r w:rsidRPr="00F84E73">
            <w:rPr>
              <w:rFonts w:ascii="Arial" w:hAnsi="Arial" w:cs="Arial"/>
            </w:rPr>
            <w:t> làm đầu vào cho hoạt động thiết kế hệ thống tiếp theo.</w:t>
          </w:r>
        </w:p>
        <w:p w14:paraId="230A1E75" w14:textId="0C804EFA" w:rsidR="007F1A83" w:rsidRPr="007F1A83" w:rsidRDefault="00F84E73" w:rsidP="007F1A83">
          <w:pPr>
            <w:pStyle w:val="Heading4"/>
            <w:rPr>
              <w:rFonts w:ascii="Arial" w:hAnsi="Arial" w:cs="Arial"/>
              <w:u w:val="single"/>
              <w:lang w:val="vi-VN"/>
            </w:rPr>
          </w:pPr>
          <w:r>
            <w:rPr>
              <w:rFonts w:ascii="Arial" w:hAnsi="Arial" w:cs="Arial"/>
              <w:u w:val="single"/>
              <w:lang w:val="vi-VN"/>
            </w:rPr>
            <w:t>Vai trò của AI trong Activity</w:t>
          </w:r>
        </w:p>
        <w:p w14:paraId="1ABFBE8D" w14:textId="77777777" w:rsidR="00F84E73" w:rsidRDefault="00F84E73" w:rsidP="007F1A83">
          <w:pPr>
            <w:jc w:val="both"/>
            <w:rPr>
              <w:rFonts w:ascii="Arial" w:hAnsi="Arial" w:cs="Arial"/>
              <w:lang w:val="vi-VN"/>
            </w:rPr>
          </w:pPr>
          <w:r>
            <w:rPr>
              <w:rFonts w:ascii="Arial" w:hAnsi="Arial" w:cs="Arial"/>
            </w:rPr>
            <w:t>Trong</w:t>
          </w:r>
          <w:r>
            <w:rPr>
              <w:rFonts w:ascii="Arial" w:hAnsi="Arial" w:cs="Arial"/>
              <w:lang w:val="vi-VN"/>
            </w:rPr>
            <w:t xml:space="preserve"> activity này, AI đóng vai trò như AI-Assisted Business Analyst. AI có thể hỗ trợ:</w:t>
          </w:r>
        </w:p>
        <w:p w14:paraId="34D16723"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Tóm tắt bài toán.</w:t>
          </w:r>
        </w:p>
        <w:p w14:paraId="606E80C8"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Phân tích thông tin hiện có.</w:t>
          </w:r>
        </w:p>
        <w:p w14:paraId="0A4F550C"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Phát hiện thông tin còn thiếu.</w:t>
          </w:r>
        </w:p>
        <w:p w14:paraId="207E5F6A"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Đặt câu hỏi làm rõ.</w:t>
          </w:r>
        </w:p>
        <w:p w14:paraId="2B1F25DF"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Đề xuất User Stories.</w:t>
          </w:r>
        </w:p>
        <w:p w14:paraId="64FCB6F9"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Sinh Acceptance Criteria.</w:t>
          </w:r>
        </w:p>
        <w:p w14:paraId="4E045BED"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Phát hiện yêu cầu mơ hồ, thiếu hoặc mâu thuẫn.</w:t>
          </w:r>
        </w:p>
        <w:p w14:paraId="1FB42714" w14:textId="6A0B9068" w:rsidR="00F84E73" w:rsidRPr="00F84E73" w:rsidRDefault="00F84E73" w:rsidP="00F84E73">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rPr>
            <w:t>AI</w:t>
          </w:r>
          <w:r>
            <w:rPr>
              <w:rFonts w:ascii="Arial" w:hAnsi="Arial" w:cs="Arial"/>
              <w:color w:val="000000"/>
              <w:sz w:val="22"/>
              <w:szCs w:val="22"/>
              <w:lang w:val="vi-VN"/>
            </w:rPr>
            <w:t xml:space="preserve"> không chịu trách nhiệm cuối cùng đối với:</w:t>
          </w:r>
        </w:p>
        <w:p w14:paraId="18477B67"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Đề xuất mức độ ưu tiên.</w:t>
          </w:r>
        </w:p>
        <w:p w14:paraId="74EF2834"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Tóm tắt bài toán.</w:t>
          </w:r>
        </w:p>
        <w:p w14:paraId="15E64A08"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Phân tích thông tin hiện có.</w:t>
          </w:r>
        </w:p>
        <w:p w14:paraId="3EB2C10A"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Phát hiện thông tin còn thiếu.</w:t>
          </w:r>
        </w:p>
        <w:p w14:paraId="6AA475F2"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Đặt câu hỏi làm rõ.</w:t>
          </w:r>
        </w:p>
        <w:p w14:paraId="424DB289"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Đề xuất User Stories.</w:t>
          </w:r>
        </w:p>
        <w:p w14:paraId="39C701A5"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Sinh Acceptance Criteria.</w:t>
          </w:r>
        </w:p>
        <w:p w14:paraId="2296E28C"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Phát hiện yêu cầu mơ hồ, thiếu hoặc mâu thuẫn.</w:t>
          </w:r>
        </w:p>
        <w:p w14:paraId="117DD2E7" w14:textId="77777777" w:rsidR="00F84E73" w:rsidRPr="00F84E73" w:rsidRDefault="00F84E73">
          <w:pPr>
            <w:numPr>
              <w:ilvl w:val="0"/>
              <w:numId w:val="22"/>
            </w:numPr>
            <w:spacing w:before="100" w:beforeAutospacing="1" w:after="100" w:afterAutospacing="1"/>
            <w:rPr>
              <w:rFonts w:ascii="Arial" w:hAnsi="Arial" w:cs="Arial"/>
              <w:color w:val="000000"/>
              <w:sz w:val="22"/>
              <w:szCs w:val="22"/>
            </w:rPr>
          </w:pPr>
          <w:r w:rsidRPr="00F84E73">
            <w:rPr>
              <w:rFonts w:ascii="Arial" w:hAnsi="Arial" w:cs="Arial"/>
              <w:color w:val="000000"/>
              <w:sz w:val="22"/>
              <w:szCs w:val="22"/>
            </w:rPr>
            <w:t>Đề xuất mức độ ưu tiên.</w:t>
          </w:r>
        </w:p>
        <w:p w14:paraId="4CFB3F5D" w14:textId="1059F599" w:rsidR="00F84E73" w:rsidRDefault="00F84E73" w:rsidP="007F1A83">
          <w:pPr>
            <w:jc w:val="both"/>
            <w:rPr>
              <w:rFonts w:ascii="Arial" w:hAnsi="Arial" w:cs="Arial"/>
              <w:lang w:val="vi-VN"/>
            </w:rPr>
          </w:pPr>
          <w:r w:rsidRPr="00F84E73">
            <w:rPr>
              <w:rFonts w:ascii="Arial" w:hAnsi="Arial" w:cs="Arial"/>
              <w:b/>
              <w:bCs/>
              <w:u w:val="single"/>
              <w:lang w:val="vi-VN"/>
            </w:rPr>
            <w:t>Nguyên tắc:</w:t>
          </w:r>
          <w:r>
            <w:rPr>
              <w:rFonts w:ascii="Arial" w:hAnsi="Arial" w:cs="Arial"/>
              <w:lang w:val="vi-VN"/>
            </w:rPr>
            <w:t xml:space="preserve"> AI hỗ trợ khám phá và cấu trúc yêu cầu – Human xác nhận ý định nghiệp vụ và chịu trách nhiệm phê duyệt yêu cầu (Human-on-the-loop)</w:t>
          </w:r>
        </w:p>
        <w:p w14:paraId="4ED2EF51" w14:textId="77777777" w:rsidR="00F84E73" w:rsidRDefault="00F84E73" w:rsidP="007F1A83">
          <w:pPr>
            <w:jc w:val="both"/>
            <w:rPr>
              <w:rFonts w:ascii="Arial" w:hAnsi="Arial" w:cs="Arial"/>
              <w:lang w:val="vi-VN"/>
            </w:rPr>
          </w:pPr>
        </w:p>
        <w:p w14:paraId="745ACB2C" w14:textId="22103BF0" w:rsidR="007F1A83" w:rsidRPr="00C845F6" w:rsidRDefault="00C845F6" w:rsidP="00C845F6">
          <w:pPr>
            <w:pStyle w:val="Heading4"/>
            <w:rPr>
              <w:rFonts w:ascii="Arial" w:hAnsi="Arial" w:cs="Arial"/>
              <w:u w:val="single"/>
              <w:lang w:val="vi-VN"/>
            </w:rPr>
          </w:pPr>
          <w:r w:rsidRPr="00C845F6">
            <w:rPr>
              <w:rFonts w:ascii="Arial" w:hAnsi="Arial" w:cs="Arial"/>
              <w:u w:val="single"/>
              <w:lang w:val="vi-VN"/>
            </w:rPr>
            <w:t>Nhiệm vụ</w:t>
          </w:r>
        </w:p>
        <w:p w14:paraId="0B1A8D2C" w14:textId="77777777" w:rsidR="00C0461D" w:rsidRDefault="00C0461D" w:rsidP="007F1A83">
          <w:pPr>
            <w:rPr>
              <w:rFonts w:ascii="Arial" w:hAnsi="Arial" w:cs="Arial"/>
              <w:b/>
              <w:bCs/>
              <w:color w:val="015876" w:themeColor="accent6" w:themeShade="BF"/>
              <w:lang w:val="vi-VN"/>
            </w:rPr>
          </w:pPr>
        </w:p>
        <w:p w14:paraId="0D2D6160" w14:textId="1D8B7BD6" w:rsidR="00F84E73" w:rsidRDefault="00C845F6" w:rsidP="007F1A83">
          <w:pPr>
            <w:rPr>
              <w:rFonts w:ascii="Arial" w:hAnsi="Arial" w:cs="Arial"/>
              <w:b/>
              <w:bCs/>
              <w:color w:val="015876" w:themeColor="accent6" w:themeShade="BF"/>
              <w:lang w:val="vi-VN"/>
            </w:rPr>
          </w:pPr>
          <w:r w:rsidRPr="00C0461D">
            <w:rPr>
              <w:rFonts w:ascii="Arial" w:hAnsi="Arial" w:cs="Arial"/>
              <w:b/>
              <w:bCs/>
              <w:color w:val="015876" w:themeColor="accent6" w:themeShade="BF"/>
              <w:u w:val="single"/>
              <w:lang w:val="vi-VN"/>
            </w:rPr>
            <w:t xml:space="preserve">Bước </w:t>
          </w:r>
          <w:r w:rsidR="00F84E73" w:rsidRPr="00C0461D">
            <w:rPr>
              <w:rFonts w:ascii="Arial" w:hAnsi="Arial" w:cs="Arial"/>
              <w:b/>
              <w:bCs/>
              <w:color w:val="015876" w:themeColor="accent6" w:themeShade="BF"/>
              <w:u w:val="single"/>
              <w:lang w:val="vi-VN"/>
            </w:rPr>
            <w:t>0</w:t>
          </w:r>
          <w:r w:rsidRPr="00C0461D">
            <w:rPr>
              <w:rFonts w:ascii="Arial" w:hAnsi="Arial" w:cs="Arial"/>
              <w:b/>
              <w:bCs/>
              <w:color w:val="015876" w:themeColor="accent6" w:themeShade="BF"/>
              <w:u w:val="single"/>
              <w:lang w:val="vi-VN"/>
            </w:rPr>
            <w:t>:</w:t>
          </w:r>
          <w:r w:rsidRPr="00F41949">
            <w:rPr>
              <w:rFonts w:ascii="Arial" w:hAnsi="Arial" w:cs="Arial"/>
              <w:b/>
              <w:bCs/>
              <w:color w:val="015876" w:themeColor="accent6" w:themeShade="BF"/>
              <w:lang w:val="vi-VN"/>
            </w:rPr>
            <w:t xml:space="preserve"> </w:t>
          </w:r>
          <w:r w:rsidR="00F84E73">
            <w:rPr>
              <w:rFonts w:ascii="Arial" w:hAnsi="Arial" w:cs="Arial"/>
              <w:b/>
              <w:bCs/>
              <w:color w:val="015876" w:themeColor="accent6" w:themeShade="BF"/>
              <w:lang w:val="vi-VN"/>
            </w:rPr>
            <w:t>AI-Readiness Check</w:t>
          </w:r>
        </w:p>
        <w:p w14:paraId="522B71FE" w14:textId="5008A10A" w:rsidR="007F1A83" w:rsidRDefault="00F84E73" w:rsidP="007F1A83">
          <w:pPr>
            <w:rPr>
              <w:rFonts w:ascii="Arial" w:hAnsi="Arial" w:cs="Arial"/>
              <w:b/>
              <w:bCs/>
              <w:color w:val="015876" w:themeColor="accent6" w:themeShade="BF"/>
              <w:lang w:val="vi-VN"/>
            </w:rPr>
          </w:pPr>
          <w:r>
            <w:rPr>
              <w:rFonts w:ascii="Arial" w:hAnsi="Arial" w:cs="Arial"/>
              <w:b/>
              <w:bCs/>
              <w:color w:val="015876" w:themeColor="accent6" w:themeShade="BF"/>
              <w:lang w:val="vi-VN"/>
            </w:rPr>
            <w:t>AI đã có đủ ngữ cảnh để bắt đầu chưa</w:t>
          </w:r>
          <w:r w:rsidR="00C0461D">
            <w:rPr>
              <w:rFonts w:ascii="Arial" w:hAnsi="Arial" w:cs="Arial"/>
              <w:b/>
              <w:bCs/>
              <w:color w:val="015876" w:themeColor="accent6" w:themeShade="BF"/>
              <w:lang w:val="vi-VN"/>
            </w:rPr>
            <w:t>?</w:t>
          </w:r>
        </w:p>
        <w:p w14:paraId="637F8507" w14:textId="6092EDB3" w:rsidR="00C0461D" w:rsidRPr="00C0461D" w:rsidRDefault="00C0461D" w:rsidP="007F1A83">
          <w:pPr>
            <w:rPr>
              <w:rFonts w:ascii="Arial" w:hAnsi="Arial" w:cs="Arial"/>
              <w:color w:val="015876" w:themeColor="accent6" w:themeShade="BF"/>
              <w:sz w:val="22"/>
              <w:szCs w:val="22"/>
              <w:lang w:val="vi-VN"/>
            </w:rPr>
          </w:pPr>
          <w:r w:rsidRPr="00C0461D">
            <w:rPr>
              <w:rFonts w:ascii="Arial" w:hAnsi="Arial" w:cs="Arial"/>
              <w:color w:val="000000"/>
              <w:sz w:val="22"/>
              <w:szCs w:val="22"/>
            </w:rPr>
            <w:t>Trước khi sử dụng AI để sinh User Stories hoặc Acceptance Criteria, nhóm cần đánh giá những thông tin nào đã có và những thông tin nào còn thiếu.</w:t>
          </w:r>
        </w:p>
        <w:p w14:paraId="2FB90BF1" w14:textId="77777777" w:rsidR="00EC1FE8" w:rsidRDefault="00EC1FE8" w:rsidP="00EC1FE8">
          <w:pPr>
            <w:rPr>
              <w:lang w:val="vi-VN"/>
            </w:rPr>
          </w:pPr>
        </w:p>
        <w:tbl>
          <w:tblPr>
            <w:tblStyle w:val="SyllabusTable-withBorders"/>
            <w:tblW w:w="10206" w:type="dxa"/>
            <w:tblLook w:val="04A0" w:firstRow="1" w:lastRow="0" w:firstColumn="1" w:lastColumn="0" w:noHBand="0" w:noVBand="1"/>
          </w:tblPr>
          <w:tblGrid>
            <w:gridCol w:w="3828"/>
            <w:gridCol w:w="1559"/>
            <w:gridCol w:w="1984"/>
            <w:gridCol w:w="2835"/>
          </w:tblGrid>
          <w:tr w:rsidR="00C0461D" w:rsidRPr="00C0461D" w14:paraId="71973D20" w14:textId="77777777" w:rsidTr="00F42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4E0D1CF7" w14:textId="61FDBF95" w:rsidR="00C0461D" w:rsidRPr="00C0461D" w:rsidRDefault="00C0461D" w:rsidP="00C0461D">
                <w:pPr>
                  <w:ind w:left="-376" w:firstLine="376"/>
                  <w:rPr>
                    <w:rFonts w:ascii="Arial" w:hAnsi="Arial" w:cs="Arial"/>
                    <w:bCs/>
                    <w:color w:val="B6332E" w:themeColor="accent1" w:themeShade="BF"/>
                    <w:sz w:val="22"/>
                    <w:szCs w:val="22"/>
                    <w:lang w:val="vi-VN"/>
                  </w:rPr>
                </w:pPr>
                <w:r w:rsidRPr="00C0461D">
                  <w:rPr>
                    <w:rFonts w:ascii="Arial" w:hAnsi="Arial" w:cs="Arial"/>
                    <w:bCs/>
                    <w:color w:val="B6332E" w:themeColor="accent1" w:themeShade="BF"/>
                    <w:sz w:val="22"/>
                    <w:szCs w:val="22"/>
                    <w:lang w:val="vi-VN"/>
                  </w:rPr>
                  <w:t>Loại thông tin</w:t>
                </w:r>
              </w:p>
            </w:tc>
            <w:tc>
              <w:tcPr>
                <w:tcW w:w="1559" w:type="dxa"/>
              </w:tcPr>
              <w:p w14:paraId="681D1BED" w14:textId="73458908" w:rsidR="00C0461D" w:rsidRPr="00C0461D" w:rsidRDefault="00C0461D" w:rsidP="00C0461D">
                <w:pPr>
                  <w:ind w:left="-376" w:firstLine="376"/>
                  <w:jc w:val="cente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C0461D">
                  <w:rPr>
                    <w:rFonts w:ascii="Arial" w:hAnsi="Arial" w:cs="Arial"/>
                    <w:color w:val="B6332E" w:themeColor="accent1" w:themeShade="BF"/>
                    <w:sz w:val="22"/>
                    <w:szCs w:val="22"/>
                    <w:lang w:val="vi-VN"/>
                  </w:rPr>
                  <w:t>Đã rõ</w:t>
                </w:r>
              </w:p>
            </w:tc>
            <w:tc>
              <w:tcPr>
                <w:tcW w:w="1984" w:type="dxa"/>
              </w:tcPr>
              <w:p w14:paraId="3FC53807" w14:textId="6BC0CBE5" w:rsidR="00C0461D" w:rsidRPr="00C0461D" w:rsidRDefault="00C0461D" w:rsidP="00C0461D">
                <w:pPr>
                  <w:ind w:left="-376" w:firstLine="376"/>
                  <w:jc w:val="cente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C0461D">
                  <w:rPr>
                    <w:rFonts w:ascii="Arial" w:hAnsi="Arial" w:cs="Arial"/>
                    <w:color w:val="B6332E" w:themeColor="accent1" w:themeShade="BF"/>
                    <w:sz w:val="22"/>
                    <w:szCs w:val="22"/>
                    <w:lang w:val="vi-VN"/>
                  </w:rPr>
                  <w:t>Có một phần</w:t>
                </w:r>
              </w:p>
            </w:tc>
            <w:tc>
              <w:tcPr>
                <w:tcW w:w="2835" w:type="dxa"/>
              </w:tcPr>
              <w:p w14:paraId="0C0331B9" w14:textId="07CF79DA" w:rsidR="00C0461D" w:rsidRPr="00C0461D" w:rsidRDefault="00C0461D" w:rsidP="00C0461D">
                <w:pPr>
                  <w:ind w:left="-376" w:firstLine="376"/>
                  <w:jc w:val="cente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C0461D">
                  <w:rPr>
                    <w:rFonts w:ascii="Arial" w:hAnsi="Arial" w:cs="Arial"/>
                    <w:color w:val="B6332E" w:themeColor="accent1" w:themeShade="BF"/>
                    <w:sz w:val="22"/>
                    <w:szCs w:val="22"/>
                    <w:lang w:val="vi-VN"/>
                  </w:rPr>
                  <w:t>Chưa rõ</w:t>
                </w:r>
              </w:p>
            </w:tc>
          </w:tr>
          <w:tr w:rsidR="00C0461D" w:rsidRPr="00C0461D" w14:paraId="3B0AE5B7"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5210FA4C" w14:textId="7BEA7FB4"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Mục tiêu nghiệp vụ</w:t>
                </w:r>
              </w:p>
            </w:tc>
            <w:tc>
              <w:tcPr>
                <w:tcW w:w="1559" w:type="dxa"/>
              </w:tcPr>
              <w:p w14:paraId="705F113E" w14:textId="78824AC1"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0A257D59" w14:textId="18D19401"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5B46828B" w14:textId="3C69804C"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638D0EE5"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2C1B6171" w14:textId="3F6C6744"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Vấn đề cần giải quyết</w:t>
                </w:r>
              </w:p>
            </w:tc>
            <w:tc>
              <w:tcPr>
                <w:tcW w:w="1559" w:type="dxa"/>
              </w:tcPr>
              <w:p w14:paraId="3175FC3A" w14:textId="039DDB5F"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1659FE30" w14:textId="59F58821"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157924FF" w14:textId="3B7431CE"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7FB10CE4"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3581533D" w14:textId="52715227"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lastRenderedPageBreak/>
                  <w:t>Quy trình nghiệp vụ hiện tại</w:t>
                </w:r>
              </w:p>
            </w:tc>
            <w:tc>
              <w:tcPr>
                <w:tcW w:w="1559" w:type="dxa"/>
              </w:tcPr>
              <w:p w14:paraId="3D632227" w14:textId="74FB2659"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1F220797" w14:textId="61FB1A1E"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7789E207" w14:textId="7925DF6A"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731F3D4F"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6488BAD" w14:textId="3ED6DDF6"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Chức năng hiện có của MedBook</w:t>
                </w:r>
              </w:p>
            </w:tc>
            <w:tc>
              <w:tcPr>
                <w:tcW w:w="1559" w:type="dxa"/>
              </w:tcPr>
              <w:p w14:paraId="682347A2" w14:textId="579C033B"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2C7FFF40" w14:textId="1734E2A6"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456FF538" w14:textId="62E7C994"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35F1BF22"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107FE2FC" w14:textId="796CDE3C"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Các API/Service hiện có</w:t>
                </w:r>
              </w:p>
            </w:tc>
            <w:tc>
              <w:tcPr>
                <w:tcW w:w="1559" w:type="dxa"/>
              </w:tcPr>
              <w:p w14:paraId="15338496" w14:textId="1C29E1F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74723A51" w14:textId="0DCE8D50"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5D342EBC" w14:textId="480FDB9A"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671549BD"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163E5737" w14:textId="1CBBE599"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Các bên liên quan</w:t>
                </w:r>
              </w:p>
            </w:tc>
            <w:tc>
              <w:tcPr>
                <w:tcW w:w="1559" w:type="dxa"/>
              </w:tcPr>
              <w:p w14:paraId="70A4A6FA" w14:textId="3CA9807E"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77A6C864" w14:textId="4DB34102"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5462A308" w14:textId="70D1BE65"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1492D959"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36BABDB7" w14:textId="7745FA9B"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Quy tắc nghiệp vụ</w:t>
                </w:r>
              </w:p>
            </w:tc>
            <w:tc>
              <w:tcPr>
                <w:tcW w:w="1559" w:type="dxa"/>
              </w:tcPr>
              <w:p w14:paraId="350CD818" w14:textId="200C6BE5"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48CAD68D" w14:textId="1793ED43"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2895C427" w14:textId="2101D83E"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0E9DA122"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18A2975" w14:textId="63C86159"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Quy tắc lựa chọn bệnh nhân trong danh sách chờ</w:t>
                </w:r>
              </w:p>
            </w:tc>
            <w:tc>
              <w:tcPr>
                <w:tcW w:w="1559" w:type="dxa"/>
              </w:tcPr>
              <w:p w14:paraId="6C6547A4" w14:textId="52071B96"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047A4C21" w14:textId="75BA220E"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62C73087" w14:textId="00B97338"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02811B26"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E65AE44" w14:textId="23F93A29"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Các ràng buộc kĩ thuật</w:t>
                </w:r>
              </w:p>
            </w:tc>
            <w:tc>
              <w:tcPr>
                <w:tcW w:w="1559" w:type="dxa"/>
              </w:tcPr>
              <w:p w14:paraId="2DDB3681" w14:textId="255EF82B"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4DC6B77F" w14:textId="47634B42"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5B7A6BA9" w14:textId="474B0150"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320B46C7"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B9E625C" w14:textId="15A6745D"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Các tiêu chí đánh giá thành công</w:t>
                </w:r>
              </w:p>
            </w:tc>
            <w:tc>
              <w:tcPr>
                <w:tcW w:w="1559" w:type="dxa"/>
              </w:tcPr>
              <w:p w14:paraId="16304F52" w14:textId="0187DFAC"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565FC5D8" w14:textId="549C849A"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3335CD21" w14:textId="1397EDDA"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73338E42"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7DCAD95" w14:textId="1D2E25CC"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Các tình huống ngoại lệ</w:t>
                </w:r>
              </w:p>
            </w:tc>
            <w:tc>
              <w:tcPr>
                <w:tcW w:w="1559" w:type="dxa"/>
              </w:tcPr>
              <w:p w14:paraId="77FC0CCF" w14:textId="04DE666D"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1B845FAE" w14:textId="630C11D4"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40576111" w14:textId="6114CEA0"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bl>
        <w:p w14:paraId="6C57CB29" w14:textId="77777777" w:rsidR="00C0461D" w:rsidRDefault="00C0461D" w:rsidP="00EC1FE8">
          <w:pPr>
            <w:rPr>
              <w:lang w:val="vi-VN"/>
            </w:rPr>
          </w:pPr>
        </w:p>
        <w:p w14:paraId="0A6D2004" w14:textId="07AD2A97" w:rsidR="0050383A" w:rsidRPr="00C47265" w:rsidRDefault="00F4211D" w:rsidP="00F4211D">
          <w:pPr>
            <w:rPr>
              <w:rFonts w:ascii="Arial" w:hAnsi="Arial" w:cs="Arial"/>
              <w:sz w:val="22"/>
              <w:szCs w:val="22"/>
              <w:lang w:val="vi-VN"/>
            </w:rPr>
          </w:pPr>
          <w:r w:rsidRPr="00C47265">
            <w:rPr>
              <w:rFonts w:ascii="Arial" w:hAnsi="Arial" w:cs="Arial"/>
              <w:sz w:val="22"/>
              <w:szCs w:val="22"/>
              <w:lang w:val="vi-VN"/>
            </w:rPr>
            <w:t>3 loại thông tin quan trọng nhất còn thiếu:</w:t>
          </w:r>
        </w:p>
        <w:tbl>
          <w:tblPr>
            <w:tblStyle w:val="SyllabusTable-withBorders"/>
            <w:tblW w:w="0" w:type="auto"/>
            <w:tblLook w:val="04A0" w:firstRow="1" w:lastRow="0" w:firstColumn="1" w:lastColumn="0" w:noHBand="0" w:noVBand="1"/>
          </w:tblPr>
          <w:tblGrid>
            <w:gridCol w:w="1843"/>
            <w:gridCol w:w="4820"/>
            <w:gridCol w:w="3408"/>
          </w:tblGrid>
          <w:tr w:rsidR="00F4211D" w:rsidRPr="00F4211D" w14:paraId="79F7B430" w14:textId="77777777" w:rsidTr="00F42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7C0A037" w14:textId="00663D9D" w:rsidR="00F4211D" w:rsidRPr="00F4211D" w:rsidRDefault="00F4211D" w:rsidP="00F4211D">
                <w:pPr>
                  <w:jc w:val="center"/>
                  <w:rPr>
                    <w:rFonts w:ascii="Arial" w:hAnsi="Arial" w:cs="Arial"/>
                    <w:color w:val="B6332E" w:themeColor="accent1" w:themeShade="BF"/>
                    <w:sz w:val="22"/>
                    <w:szCs w:val="22"/>
                    <w:lang w:val="vi-VN"/>
                  </w:rPr>
                </w:pPr>
                <w:r w:rsidRPr="00F4211D">
                  <w:rPr>
                    <w:rFonts w:ascii="Arial" w:hAnsi="Arial" w:cs="Arial"/>
                    <w:color w:val="B6332E" w:themeColor="accent1" w:themeShade="BF"/>
                    <w:sz w:val="22"/>
                    <w:szCs w:val="22"/>
                    <w:lang w:val="vi-VN"/>
                  </w:rPr>
                  <w:t>Thứ hạng</w:t>
                </w:r>
              </w:p>
            </w:tc>
            <w:tc>
              <w:tcPr>
                <w:tcW w:w="4820" w:type="dxa"/>
              </w:tcPr>
              <w:p w14:paraId="53CF11D4" w14:textId="353A4BF9" w:rsidR="00F4211D" w:rsidRPr="00F4211D" w:rsidRDefault="00F4211D" w:rsidP="00F4211D">
                <w:pPr>
                  <w:ind w:right="12"/>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F4211D">
                  <w:rPr>
                    <w:rFonts w:ascii="Arial" w:hAnsi="Arial" w:cs="Arial"/>
                    <w:color w:val="B6332E" w:themeColor="accent1" w:themeShade="BF"/>
                    <w:sz w:val="22"/>
                    <w:szCs w:val="22"/>
                    <w:lang w:val="vi-VN"/>
                  </w:rPr>
                  <w:t>Thông tin còn thiếu</w:t>
                </w:r>
              </w:p>
            </w:tc>
            <w:tc>
              <w:tcPr>
                <w:tcW w:w="3408" w:type="dxa"/>
              </w:tcPr>
              <w:p w14:paraId="49EBE687" w14:textId="3A3871C8" w:rsidR="00F4211D" w:rsidRPr="00F4211D" w:rsidRDefault="00F4211D" w:rsidP="00F4211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F4211D">
                  <w:rPr>
                    <w:rFonts w:ascii="Arial" w:hAnsi="Arial" w:cs="Arial"/>
                    <w:color w:val="B6332E" w:themeColor="accent1" w:themeShade="BF"/>
                    <w:sz w:val="22"/>
                    <w:szCs w:val="22"/>
                    <w:lang w:val="vi-VN"/>
                  </w:rPr>
                  <w:t>Vì sao thông tin này quan trọng</w:t>
                </w:r>
              </w:p>
            </w:tc>
          </w:tr>
          <w:tr w:rsidR="00F4211D" w:rsidRPr="00F4211D" w14:paraId="3CB1F756" w14:textId="77777777" w:rsidTr="00F4211D">
            <w:tc>
              <w:tcPr>
                <w:cnfStyle w:val="001000000000" w:firstRow="0" w:lastRow="0" w:firstColumn="1" w:lastColumn="0" w:oddVBand="0" w:evenVBand="0" w:oddHBand="0" w:evenHBand="0" w:firstRowFirstColumn="0" w:firstRowLastColumn="0" w:lastRowFirstColumn="0" w:lastRowLastColumn="0"/>
                <w:tcW w:w="1843" w:type="dxa"/>
              </w:tcPr>
              <w:p w14:paraId="2EC88BE7" w14:textId="77E0298E" w:rsidR="00F4211D" w:rsidRPr="00F4211D" w:rsidRDefault="00F4211D" w:rsidP="00F4211D">
                <w:pPr>
                  <w:jc w:val="center"/>
                  <w:rPr>
                    <w:rFonts w:ascii="Arial" w:hAnsi="Arial" w:cs="Arial"/>
                    <w:sz w:val="22"/>
                    <w:szCs w:val="22"/>
                    <w:lang w:val="vi-VN"/>
                  </w:rPr>
                </w:pPr>
                <w:r w:rsidRPr="00F4211D">
                  <w:rPr>
                    <w:rFonts w:ascii="Arial" w:hAnsi="Arial" w:cs="Arial"/>
                    <w:sz w:val="22"/>
                    <w:szCs w:val="22"/>
                    <w:lang w:val="vi-VN"/>
                  </w:rPr>
                  <w:t>1</w:t>
                </w:r>
              </w:p>
            </w:tc>
            <w:tc>
              <w:tcPr>
                <w:tcW w:w="4820" w:type="dxa"/>
              </w:tcPr>
              <w:p w14:paraId="5EABD723"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408" w:type="dxa"/>
              </w:tcPr>
              <w:p w14:paraId="016938BA"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F4211D" w:rsidRPr="00F4211D" w14:paraId="71C64947" w14:textId="77777777" w:rsidTr="00F4211D">
            <w:tc>
              <w:tcPr>
                <w:cnfStyle w:val="001000000000" w:firstRow="0" w:lastRow="0" w:firstColumn="1" w:lastColumn="0" w:oddVBand="0" w:evenVBand="0" w:oddHBand="0" w:evenHBand="0" w:firstRowFirstColumn="0" w:firstRowLastColumn="0" w:lastRowFirstColumn="0" w:lastRowLastColumn="0"/>
                <w:tcW w:w="1843" w:type="dxa"/>
              </w:tcPr>
              <w:p w14:paraId="126A67D3" w14:textId="6DA71675" w:rsidR="00F4211D" w:rsidRPr="00F4211D" w:rsidRDefault="00F4211D" w:rsidP="00F4211D">
                <w:pPr>
                  <w:jc w:val="center"/>
                  <w:rPr>
                    <w:rFonts w:ascii="Arial" w:hAnsi="Arial" w:cs="Arial"/>
                    <w:sz w:val="22"/>
                    <w:szCs w:val="22"/>
                    <w:lang w:val="vi-VN"/>
                  </w:rPr>
                </w:pPr>
                <w:r w:rsidRPr="00F4211D">
                  <w:rPr>
                    <w:rFonts w:ascii="Arial" w:hAnsi="Arial" w:cs="Arial"/>
                    <w:sz w:val="22"/>
                    <w:szCs w:val="22"/>
                    <w:lang w:val="vi-VN"/>
                  </w:rPr>
                  <w:t>2</w:t>
                </w:r>
              </w:p>
            </w:tc>
            <w:tc>
              <w:tcPr>
                <w:tcW w:w="4820" w:type="dxa"/>
              </w:tcPr>
              <w:p w14:paraId="171DD6D5"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408" w:type="dxa"/>
              </w:tcPr>
              <w:p w14:paraId="6EC7604C"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F4211D" w:rsidRPr="00F4211D" w14:paraId="7C9E2F56" w14:textId="77777777" w:rsidTr="00F4211D">
            <w:tc>
              <w:tcPr>
                <w:cnfStyle w:val="001000000000" w:firstRow="0" w:lastRow="0" w:firstColumn="1" w:lastColumn="0" w:oddVBand="0" w:evenVBand="0" w:oddHBand="0" w:evenHBand="0" w:firstRowFirstColumn="0" w:firstRowLastColumn="0" w:lastRowFirstColumn="0" w:lastRowLastColumn="0"/>
                <w:tcW w:w="1843" w:type="dxa"/>
              </w:tcPr>
              <w:p w14:paraId="5EF62ACB" w14:textId="3E1579AB" w:rsidR="00F4211D" w:rsidRPr="00F4211D" w:rsidRDefault="00F4211D" w:rsidP="00F4211D">
                <w:pPr>
                  <w:jc w:val="center"/>
                  <w:rPr>
                    <w:rFonts w:ascii="Arial" w:hAnsi="Arial" w:cs="Arial"/>
                    <w:sz w:val="22"/>
                    <w:szCs w:val="22"/>
                    <w:lang w:val="vi-VN"/>
                  </w:rPr>
                </w:pPr>
                <w:r w:rsidRPr="00F4211D">
                  <w:rPr>
                    <w:rFonts w:ascii="Arial" w:hAnsi="Arial" w:cs="Arial"/>
                    <w:sz w:val="22"/>
                    <w:szCs w:val="22"/>
                    <w:lang w:val="vi-VN"/>
                  </w:rPr>
                  <w:t>3</w:t>
                </w:r>
              </w:p>
            </w:tc>
            <w:tc>
              <w:tcPr>
                <w:tcW w:w="4820" w:type="dxa"/>
              </w:tcPr>
              <w:p w14:paraId="24D48D48"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408" w:type="dxa"/>
              </w:tcPr>
              <w:p w14:paraId="093CCD57"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6CA3B26D" w14:textId="77777777" w:rsidR="00F4211D" w:rsidRPr="00F4211D" w:rsidRDefault="00F4211D" w:rsidP="00F4211D">
          <w:pPr>
            <w:rPr>
              <w:lang w:val="vi-VN"/>
            </w:rPr>
          </w:pPr>
        </w:p>
        <w:p w14:paraId="1FA8D165" w14:textId="77777777" w:rsidR="0050383A" w:rsidRDefault="00000000" w:rsidP="000A3F4B"/>
      </w:sdtContent>
    </w:sdt>
    <w:p w14:paraId="48FDA540" w14:textId="38ECB904" w:rsidR="0050383A" w:rsidRPr="00C47265" w:rsidRDefault="0050383A" w:rsidP="000A3F4B">
      <w:pPr>
        <w:rPr>
          <w:rFonts w:ascii="Arial" w:hAnsi="Arial" w:cs="Arial"/>
          <w:b/>
          <w:bCs/>
          <w:color w:val="015876" w:themeColor="accent6" w:themeShade="BF"/>
          <w:sz w:val="22"/>
          <w:szCs w:val="22"/>
          <w:lang w:val="vi-VN"/>
        </w:rPr>
      </w:pPr>
      <w:r w:rsidRPr="00C47265">
        <w:rPr>
          <w:rFonts w:ascii="Arial" w:hAnsi="Arial" w:cs="Arial"/>
          <w:b/>
          <w:bCs/>
          <w:color w:val="015876" w:themeColor="accent6" w:themeShade="BF"/>
          <w:sz w:val="22"/>
          <w:szCs w:val="22"/>
        </w:rPr>
        <w:t>Bước</w:t>
      </w:r>
      <w:r w:rsidRPr="00C47265">
        <w:rPr>
          <w:rFonts w:ascii="Arial" w:hAnsi="Arial" w:cs="Arial"/>
          <w:b/>
          <w:bCs/>
          <w:color w:val="015876" w:themeColor="accent6" w:themeShade="BF"/>
          <w:sz w:val="22"/>
          <w:szCs w:val="22"/>
          <w:lang w:val="vi-VN"/>
        </w:rPr>
        <w:t xml:space="preserve"> </w:t>
      </w:r>
      <w:r w:rsidR="00C47265" w:rsidRPr="00C47265">
        <w:rPr>
          <w:rFonts w:ascii="Arial" w:hAnsi="Arial" w:cs="Arial"/>
          <w:b/>
          <w:bCs/>
          <w:color w:val="015876" w:themeColor="accent6" w:themeShade="BF"/>
          <w:sz w:val="22"/>
          <w:szCs w:val="22"/>
          <w:lang w:val="vi-VN"/>
        </w:rPr>
        <w:t>1</w:t>
      </w:r>
      <w:r w:rsidRPr="00C47265">
        <w:rPr>
          <w:rFonts w:ascii="Arial" w:hAnsi="Arial" w:cs="Arial"/>
          <w:b/>
          <w:bCs/>
          <w:color w:val="015876" w:themeColor="accent6" w:themeShade="BF"/>
          <w:sz w:val="22"/>
          <w:szCs w:val="22"/>
          <w:lang w:val="vi-VN"/>
        </w:rPr>
        <w:t>:</w:t>
      </w:r>
      <w:r w:rsidRPr="00C47265">
        <w:rPr>
          <w:rFonts w:ascii="Arial" w:hAnsi="Arial" w:cs="Arial"/>
          <w:color w:val="015876" w:themeColor="accent6" w:themeShade="BF"/>
          <w:sz w:val="22"/>
          <w:szCs w:val="22"/>
          <w:lang w:val="vi-VN"/>
        </w:rPr>
        <w:t xml:space="preserve"> </w:t>
      </w:r>
      <w:r w:rsidR="00C47265" w:rsidRPr="00C47265">
        <w:rPr>
          <w:rFonts w:ascii="Arial" w:hAnsi="Arial" w:cs="Arial"/>
          <w:color w:val="015876" w:themeColor="accent6" w:themeShade="BF"/>
          <w:sz w:val="22"/>
          <w:szCs w:val="22"/>
          <w:lang w:val="vi-VN"/>
        </w:rPr>
        <w:t>Hiểu Business Requirement</w:t>
      </w:r>
    </w:p>
    <w:p w14:paraId="67EA202C" w14:textId="77BA7BA1" w:rsidR="00C47265" w:rsidRDefault="00C47265" w:rsidP="0050383A">
      <w:pPr>
        <w:rPr>
          <w:rFonts w:ascii="Arial" w:hAnsi="Arial" w:cs="Arial"/>
          <w:color w:val="000000" w:themeColor="text1"/>
          <w:sz w:val="22"/>
          <w:szCs w:val="22"/>
          <w:lang w:val="vi-VN"/>
        </w:rPr>
      </w:pPr>
      <w:r w:rsidRPr="00C47265">
        <w:rPr>
          <w:rFonts w:ascii="Arial" w:hAnsi="Arial" w:cs="Arial"/>
          <w:color w:val="000000" w:themeColor="text1"/>
          <w:sz w:val="22"/>
          <w:szCs w:val="22"/>
          <w:lang w:val="vi-VN"/>
        </w:rPr>
        <w:t xml:space="preserve">Sử dụng </w:t>
      </w:r>
      <w:r>
        <w:rPr>
          <w:rFonts w:ascii="Arial" w:hAnsi="Arial" w:cs="Arial"/>
          <w:color w:val="000000" w:themeColor="text1"/>
          <w:sz w:val="22"/>
          <w:szCs w:val="22"/>
          <w:lang w:val="vi-VN"/>
        </w:rPr>
        <w:t>hiện trạng hệ thống hiện có, hiện trạng vận hành và yêu cầu thay đổi để hoàn thành Business Problem Canvas. AI tóm tắt, Human kiểm tra kết quả và điều chỉnh.</w:t>
      </w:r>
    </w:p>
    <w:p w14:paraId="6DF6A6F6" w14:textId="77777777" w:rsidR="00C47265" w:rsidRDefault="00C47265" w:rsidP="0050383A">
      <w:pPr>
        <w:rPr>
          <w:rFonts w:ascii="Arial" w:hAnsi="Arial" w:cs="Arial"/>
          <w:color w:val="000000" w:themeColor="text1"/>
          <w:sz w:val="22"/>
          <w:szCs w:val="22"/>
          <w:lang w:val="vi-VN"/>
        </w:rPr>
      </w:pPr>
    </w:p>
    <w:p w14:paraId="2A4D4858" w14:textId="54ADC6AC" w:rsidR="00C47265" w:rsidRPr="00171E67" w:rsidRDefault="00C47265" w:rsidP="0050383A">
      <w:pPr>
        <w:rPr>
          <w:rFonts w:ascii="Arial" w:hAnsi="Arial" w:cs="Arial"/>
          <w:color w:val="000000" w:themeColor="text1"/>
          <w:sz w:val="22"/>
          <w:szCs w:val="22"/>
          <w:lang w:val="vi-VN"/>
        </w:rPr>
      </w:pPr>
      <w:r w:rsidRPr="00171E67">
        <w:rPr>
          <w:rFonts w:ascii="Arial" w:hAnsi="Arial" w:cs="Arial"/>
          <w:color w:val="000000" w:themeColor="text1"/>
          <w:sz w:val="22"/>
          <w:szCs w:val="22"/>
          <w:lang w:val="vi-VN"/>
        </w:rPr>
        <w:t>Business Problem Canvas</w:t>
      </w:r>
    </w:p>
    <w:tbl>
      <w:tblPr>
        <w:tblStyle w:val="SyllabusTable-withBorders"/>
        <w:tblW w:w="10499" w:type="dxa"/>
        <w:tblLook w:val="04A0" w:firstRow="1" w:lastRow="0" w:firstColumn="1" w:lastColumn="0" w:noHBand="0" w:noVBand="1"/>
      </w:tblPr>
      <w:tblGrid>
        <w:gridCol w:w="5387"/>
        <w:gridCol w:w="5112"/>
      </w:tblGrid>
      <w:tr w:rsidR="00C47265" w14:paraId="3FD277A4" w14:textId="77777777" w:rsidTr="00171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54BC5D29" w14:textId="30948A7B"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Nội dung</w:t>
            </w:r>
          </w:p>
        </w:tc>
        <w:tc>
          <w:tcPr>
            <w:tcW w:w="5112" w:type="dxa"/>
          </w:tcPr>
          <w:p w14:paraId="594ED1C6" w14:textId="24A909AB" w:rsidR="00C47265" w:rsidRDefault="00C47265"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r>
              <w:rPr>
                <w:rFonts w:ascii="Arial" w:hAnsi="Arial" w:cs="Arial"/>
                <w:color w:val="000000" w:themeColor="text1"/>
                <w:sz w:val="22"/>
                <w:szCs w:val="22"/>
                <w:lang w:val="vi-VN"/>
              </w:rPr>
              <w:t>Kết quả</w:t>
            </w:r>
          </w:p>
        </w:tc>
      </w:tr>
      <w:tr w:rsidR="00C47265" w14:paraId="29B2BEA1"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084498D6" w14:textId="4D4C41E1"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Business Problem - </w:t>
            </w:r>
            <w:r w:rsidRPr="00C47265">
              <w:rPr>
                <w:rFonts w:ascii="Arial" w:hAnsi="Arial" w:cs="Arial"/>
                <w:b w:val="0"/>
                <w:bCs/>
                <w:color w:val="000000" w:themeColor="text1"/>
                <w:sz w:val="22"/>
                <w:szCs w:val="22"/>
                <w:lang w:val="vi-VN"/>
              </w:rPr>
              <w:t>Vấn đề nghiệp vụ hiện tại là gì?</w:t>
            </w:r>
          </w:p>
        </w:tc>
        <w:tc>
          <w:tcPr>
            <w:tcW w:w="5112" w:type="dxa"/>
          </w:tcPr>
          <w:p w14:paraId="4AA7FD71"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413E1786"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4947F384" w14:textId="4A58E06D" w:rsidR="00C47265" w:rsidRPr="00C47265" w:rsidRDefault="00C47265" w:rsidP="0050383A">
            <w:pPr>
              <w:rPr>
                <w:rFonts w:ascii="Arial" w:hAnsi="Arial" w:cs="Arial"/>
                <w:b w:val="0"/>
                <w:bCs/>
                <w:color w:val="000000" w:themeColor="text1"/>
                <w:sz w:val="22"/>
                <w:szCs w:val="22"/>
                <w:lang w:val="vi-VN"/>
              </w:rPr>
            </w:pPr>
            <w:r>
              <w:rPr>
                <w:rFonts w:ascii="Arial" w:hAnsi="Arial" w:cs="Arial"/>
                <w:color w:val="000000" w:themeColor="text1"/>
                <w:sz w:val="22"/>
                <w:szCs w:val="22"/>
                <w:lang w:val="vi-VN"/>
              </w:rPr>
              <w:t xml:space="preserve">Pain Points - </w:t>
            </w:r>
            <w:r w:rsidRPr="00C47265">
              <w:rPr>
                <w:rFonts w:ascii="Arial" w:hAnsi="Arial" w:cs="Arial"/>
                <w:b w:val="0"/>
                <w:bCs/>
                <w:color w:val="000000" w:themeColor="text1"/>
                <w:sz w:val="22"/>
                <w:szCs w:val="22"/>
                <w:lang w:val="vi-VN"/>
              </w:rPr>
              <w:t>Những khó khăn chính của bệnh nhân, nhân viên y tế và bác sĩ</w:t>
            </w:r>
            <w:r>
              <w:rPr>
                <w:rFonts w:ascii="Arial" w:hAnsi="Arial" w:cs="Arial"/>
                <w:b w:val="0"/>
                <w:bCs/>
                <w:color w:val="000000" w:themeColor="text1"/>
                <w:sz w:val="22"/>
                <w:szCs w:val="22"/>
                <w:lang w:val="vi-VN"/>
              </w:rPr>
              <w:t>?</w:t>
            </w:r>
          </w:p>
        </w:tc>
        <w:tc>
          <w:tcPr>
            <w:tcW w:w="5112" w:type="dxa"/>
          </w:tcPr>
          <w:p w14:paraId="6855DE4D"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460B41C5"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06194A92" w14:textId="7B7ECBAF"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Business Goal - </w:t>
            </w:r>
            <w:r w:rsidRPr="00C47265">
              <w:rPr>
                <w:rFonts w:ascii="Arial" w:hAnsi="Arial" w:cs="Arial"/>
                <w:b w:val="0"/>
                <w:bCs/>
                <w:color w:val="000000" w:themeColor="text1"/>
                <w:sz w:val="22"/>
                <w:szCs w:val="22"/>
                <w:lang w:val="vi-VN"/>
              </w:rPr>
              <w:t>Bệnh viện muốn đạt được điều gì?</w:t>
            </w:r>
          </w:p>
        </w:tc>
        <w:tc>
          <w:tcPr>
            <w:tcW w:w="5112" w:type="dxa"/>
          </w:tcPr>
          <w:p w14:paraId="134E832E"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47C059D3"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38E6F60A" w14:textId="6A65773A"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Stakeholders - </w:t>
            </w:r>
            <w:r w:rsidRPr="00C47265">
              <w:rPr>
                <w:rFonts w:ascii="Arial" w:hAnsi="Arial" w:cs="Arial"/>
                <w:b w:val="0"/>
                <w:bCs/>
                <w:color w:val="000000" w:themeColor="text1"/>
                <w:sz w:val="22"/>
                <w:szCs w:val="22"/>
                <w:lang w:val="vi-VN"/>
              </w:rPr>
              <w:t>Những bên nào bị ảnh hưởng?</w:t>
            </w:r>
          </w:p>
        </w:tc>
        <w:tc>
          <w:tcPr>
            <w:tcW w:w="5112" w:type="dxa"/>
          </w:tcPr>
          <w:p w14:paraId="0F799E73"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194BCA3E"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3942C866" w14:textId="53364ED3"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Expected Value - </w:t>
            </w:r>
            <w:r w:rsidRPr="00C47265">
              <w:rPr>
                <w:rFonts w:ascii="Arial" w:hAnsi="Arial" w:cs="Arial"/>
                <w:b w:val="0"/>
                <w:bCs/>
                <w:color w:val="000000" w:themeColor="text1"/>
                <w:sz w:val="22"/>
                <w:szCs w:val="22"/>
                <w:lang w:val="vi-VN"/>
              </w:rPr>
              <w:t>Chức năng mới mang lại giá trị gì?</w:t>
            </w:r>
          </w:p>
        </w:tc>
        <w:tc>
          <w:tcPr>
            <w:tcW w:w="5112" w:type="dxa"/>
          </w:tcPr>
          <w:p w14:paraId="520EB53D"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5D96F503"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0B9A6147" w14:textId="7818C23C"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In Scope - </w:t>
            </w:r>
            <w:r w:rsidRPr="00C47265">
              <w:rPr>
                <w:rFonts w:ascii="Arial" w:hAnsi="Arial" w:cs="Arial"/>
                <w:b w:val="0"/>
                <w:bCs/>
                <w:color w:val="000000" w:themeColor="text1"/>
                <w:sz w:val="22"/>
                <w:szCs w:val="22"/>
                <w:lang w:val="vi-VN"/>
              </w:rPr>
              <w:t>Những nội dung nằm trong phạm vi thay đổi</w:t>
            </w:r>
          </w:p>
        </w:tc>
        <w:tc>
          <w:tcPr>
            <w:tcW w:w="5112" w:type="dxa"/>
          </w:tcPr>
          <w:p w14:paraId="3C928F79"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0891466C"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03426F0D" w14:textId="18B09A82"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Out of Scope - </w:t>
            </w:r>
            <w:r w:rsidRPr="00C47265">
              <w:rPr>
                <w:rFonts w:ascii="Arial" w:hAnsi="Arial" w:cs="Arial"/>
                <w:b w:val="0"/>
                <w:bCs/>
                <w:color w:val="000000" w:themeColor="text1"/>
                <w:sz w:val="22"/>
                <w:szCs w:val="22"/>
                <w:lang w:val="vi-VN"/>
              </w:rPr>
              <w:t>Những nội dung chưa xử lý trong phiên bản này</w:t>
            </w:r>
          </w:p>
        </w:tc>
        <w:tc>
          <w:tcPr>
            <w:tcW w:w="5112" w:type="dxa"/>
          </w:tcPr>
          <w:p w14:paraId="26AAFBF9"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51E71CE2"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45D81035" w14:textId="2E81E6DE"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Constraints – </w:t>
            </w:r>
            <w:r w:rsidRPr="00C47265">
              <w:rPr>
                <w:rFonts w:ascii="Arial" w:hAnsi="Arial" w:cs="Arial"/>
                <w:b w:val="0"/>
                <w:bCs/>
                <w:color w:val="000000" w:themeColor="text1"/>
                <w:sz w:val="22"/>
                <w:szCs w:val="22"/>
                <w:lang w:val="vi-VN"/>
              </w:rPr>
              <w:t>Các ràng buộc cần tuân thủ</w:t>
            </w:r>
          </w:p>
        </w:tc>
        <w:tc>
          <w:tcPr>
            <w:tcW w:w="5112" w:type="dxa"/>
          </w:tcPr>
          <w:p w14:paraId="0CF29913"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C47265" w14:paraId="027BF5D9" w14:textId="77777777" w:rsidTr="00171E67">
        <w:tc>
          <w:tcPr>
            <w:cnfStyle w:val="001000000000" w:firstRow="0" w:lastRow="0" w:firstColumn="1" w:lastColumn="0" w:oddVBand="0" w:evenVBand="0" w:oddHBand="0" w:evenHBand="0" w:firstRowFirstColumn="0" w:firstRowLastColumn="0" w:lastRowFirstColumn="0" w:lastRowLastColumn="0"/>
            <w:tcW w:w="5387" w:type="dxa"/>
          </w:tcPr>
          <w:p w14:paraId="7BA2A5C4" w14:textId="335A5EDF" w:rsidR="00C47265" w:rsidRDefault="00C47265" w:rsidP="0050383A">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Success Criteria – </w:t>
            </w:r>
            <w:r w:rsidRPr="00C47265">
              <w:rPr>
                <w:rFonts w:ascii="Arial" w:hAnsi="Arial" w:cs="Arial"/>
                <w:b w:val="0"/>
                <w:bCs/>
                <w:color w:val="000000" w:themeColor="text1"/>
                <w:sz w:val="22"/>
                <w:szCs w:val="22"/>
                <w:lang w:val="vi-VN"/>
              </w:rPr>
              <w:t>Làm thế nào để biết được giải pháp đã thành công</w:t>
            </w:r>
          </w:p>
        </w:tc>
        <w:tc>
          <w:tcPr>
            <w:tcW w:w="5112" w:type="dxa"/>
          </w:tcPr>
          <w:p w14:paraId="29BE3ECD" w14:textId="77777777" w:rsidR="00C47265" w:rsidRDefault="00C47265" w:rsidP="0050383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bl>
    <w:p w14:paraId="2D11061D" w14:textId="77777777" w:rsidR="00C47265" w:rsidRPr="00C47265" w:rsidRDefault="00C47265" w:rsidP="0050383A">
      <w:pPr>
        <w:rPr>
          <w:rFonts w:ascii="Arial" w:hAnsi="Arial" w:cs="Arial"/>
          <w:color w:val="000000" w:themeColor="text1"/>
          <w:sz w:val="22"/>
          <w:szCs w:val="22"/>
          <w:lang w:val="vi-VN"/>
        </w:rPr>
      </w:pPr>
    </w:p>
    <w:p w14:paraId="25F10C41" w14:textId="11A5726C" w:rsidR="00C47265" w:rsidRDefault="00171E67" w:rsidP="0050383A">
      <w:pPr>
        <w:rPr>
          <w:rFonts w:ascii="Arial" w:hAnsi="Arial" w:cs="Arial"/>
          <w:b/>
          <w:bCs/>
          <w:color w:val="015876" w:themeColor="accent6" w:themeShade="BF"/>
          <w:lang w:val="vi-VN"/>
        </w:rPr>
      </w:pPr>
      <w:r>
        <w:rPr>
          <w:rFonts w:ascii="Arial" w:hAnsi="Arial" w:cs="Arial"/>
          <w:b/>
          <w:bCs/>
          <w:color w:val="015876" w:themeColor="accent6" w:themeShade="BF"/>
          <w:lang w:val="vi-VN"/>
        </w:rPr>
        <w:t>Prompt gợi ý:</w:t>
      </w:r>
    </w:p>
    <w:p w14:paraId="07CFACD5" w14:textId="77777777" w:rsidR="00171E67" w:rsidRPr="00171E67" w:rsidRDefault="00171E67" w:rsidP="00171E67">
      <w:p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t>Bạn là Business Analyst hỗ trợ một nhóm phát triển phần mềm.</w:t>
      </w:r>
      <w:r w:rsidRPr="00171E67">
        <w:rPr>
          <w:rFonts w:ascii="Arial" w:hAnsi="Arial" w:cs="Arial"/>
          <w:i/>
          <w:iCs/>
          <w:color w:val="000000"/>
          <w:sz w:val="22"/>
          <w:szCs w:val="22"/>
        </w:rPr>
        <w:br/>
        <w:t>Dựa trên mô tả hệ thống MedBook, hiện trạng vận hành và yêu cầu bổ sung chức năng Dynamic Appointment Rescheduling and Waiting List Management, hãy:</w:t>
      </w:r>
    </w:p>
    <w:p w14:paraId="45261B14" w14:textId="77777777" w:rsidR="00171E67" w:rsidRPr="00171E67" w:rsidRDefault="00171E67">
      <w:pPr>
        <w:numPr>
          <w:ilvl w:val="0"/>
          <w:numId w:val="23"/>
        </w:num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t>Tóm tắt Business Problem.</w:t>
      </w:r>
    </w:p>
    <w:p w14:paraId="61E9B4D7" w14:textId="77777777" w:rsidR="00171E67" w:rsidRPr="00171E67" w:rsidRDefault="00171E67">
      <w:pPr>
        <w:numPr>
          <w:ilvl w:val="0"/>
          <w:numId w:val="23"/>
        </w:num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lastRenderedPageBreak/>
        <w:t>Xác định các pain points hiện tại.</w:t>
      </w:r>
    </w:p>
    <w:p w14:paraId="5DCB8F7E" w14:textId="77777777" w:rsidR="00171E67" w:rsidRPr="00171E67" w:rsidRDefault="00171E67">
      <w:pPr>
        <w:numPr>
          <w:ilvl w:val="0"/>
          <w:numId w:val="23"/>
        </w:num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t>Xác định Business Goals và giá trị mong đợi.</w:t>
      </w:r>
    </w:p>
    <w:p w14:paraId="654CCA7C" w14:textId="77777777" w:rsidR="00171E67" w:rsidRPr="00171E67" w:rsidRDefault="00171E67">
      <w:pPr>
        <w:numPr>
          <w:ilvl w:val="0"/>
          <w:numId w:val="23"/>
        </w:num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t>Liệt kê các stakeholder chính.</w:t>
      </w:r>
    </w:p>
    <w:p w14:paraId="4E00DE99" w14:textId="77777777" w:rsidR="00171E67" w:rsidRPr="00171E67" w:rsidRDefault="00171E67">
      <w:pPr>
        <w:numPr>
          <w:ilvl w:val="0"/>
          <w:numId w:val="23"/>
        </w:num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t>Đề xuất phạm vi In Scope và Out of Scope.</w:t>
      </w:r>
    </w:p>
    <w:p w14:paraId="12686E79" w14:textId="77777777" w:rsidR="00171E67" w:rsidRPr="00171E67" w:rsidRDefault="00171E67">
      <w:pPr>
        <w:numPr>
          <w:ilvl w:val="0"/>
          <w:numId w:val="23"/>
        </w:num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t>Chỉ ra các giả định và thông tin còn thiếu.</w:t>
      </w:r>
    </w:p>
    <w:p w14:paraId="4B62D818" w14:textId="77777777" w:rsidR="00171E67" w:rsidRPr="00171E67" w:rsidRDefault="00171E67" w:rsidP="00171E67">
      <w:pPr>
        <w:spacing w:before="100" w:beforeAutospacing="1" w:after="100" w:afterAutospacing="1"/>
        <w:rPr>
          <w:rFonts w:ascii="Arial" w:hAnsi="Arial" w:cs="Arial"/>
          <w:i/>
          <w:iCs/>
          <w:color w:val="000000"/>
          <w:sz w:val="22"/>
          <w:szCs w:val="22"/>
        </w:rPr>
      </w:pPr>
      <w:r w:rsidRPr="00171E67">
        <w:rPr>
          <w:rFonts w:ascii="Arial" w:hAnsi="Arial" w:cs="Arial"/>
          <w:i/>
          <w:iCs/>
          <w:color w:val="000000"/>
          <w:sz w:val="22"/>
          <w:szCs w:val="22"/>
        </w:rPr>
        <w:t>Không tự tạo quy tắc nghiệp vụ chưa được cung cấp. Những nội dung chưa rõ phải được ghi là “Cần xác nhận”.</w:t>
      </w:r>
    </w:p>
    <w:p w14:paraId="4B290076" w14:textId="19AEBCCD" w:rsidR="00171E67" w:rsidRDefault="00171E67" w:rsidP="0050383A">
      <w:pPr>
        <w:rPr>
          <w:rFonts w:ascii="Arial" w:hAnsi="Arial" w:cs="Arial"/>
          <w:color w:val="015876" w:themeColor="accent6" w:themeShade="BF"/>
          <w:lang w:val="vi-VN"/>
        </w:rPr>
      </w:pPr>
      <w:r>
        <w:rPr>
          <w:rFonts w:ascii="Arial" w:hAnsi="Arial" w:cs="Arial"/>
          <w:b/>
          <w:bCs/>
          <w:color w:val="015876" w:themeColor="accent6" w:themeShade="BF"/>
          <w:lang w:val="vi-VN"/>
        </w:rPr>
        <w:t xml:space="preserve">Human Review: </w:t>
      </w:r>
    </w:p>
    <w:p w14:paraId="5D99D722" w14:textId="3FDE7CBC" w:rsidR="00171E67" w:rsidRDefault="00171E67" w:rsidP="0050383A">
      <w:pPr>
        <w:rPr>
          <w:rFonts w:ascii="Arial" w:hAnsi="Arial" w:cs="Arial"/>
          <w:color w:val="000000" w:themeColor="text1"/>
          <w:sz w:val="22"/>
          <w:szCs w:val="22"/>
          <w:lang w:val="vi-VN"/>
        </w:rPr>
      </w:pPr>
      <w:r w:rsidRPr="00171E67">
        <w:rPr>
          <w:rFonts w:ascii="Arial" w:hAnsi="Arial" w:cs="Arial"/>
          <w:color w:val="000000" w:themeColor="text1"/>
          <w:sz w:val="22"/>
          <w:szCs w:val="22"/>
          <w:lang w:val="vi-VN"/>
        </w:rPr>
        <w:t>Sau khi AI trả kết quả</w:t>
      </w:r>
      <w:r>
        <w:rPr>
          <w:rFonts w:ascii="Arial" w:hAnsi="Arial" w:cs="Arial"/>
          <w:color w:val="000000" w:themeColor="text1"/>
          <w:sz w:val="22"/>
          <w:szCs w:val="22"/>
          <w:lang w:val="vi-VN"/>
        </w:rPr>
        <w:t>, cần review:</w:t>
      </w:r>
    </w:p>
    <w:p w14:paraId="79FB5868" w14:textId="4A630398" w:rsidR="00171E67" w:rsidRPr="00171E67" w:rsidRDefault="00171E67" w:rsidP="00171E67">
      <w:pPr>
        <w:rPr>
          <w:rFonts w:ascii="Arial" w:hAnsi="Arial" w:cs="Arial"/>
          <w:color w:val="000000" w:themeColor="text1"/>
          <w:sz w:val="22"/>
          <w:szCs w:val="22"/>
          <w:lang w:val="vi-VN"/>
        </w:rPr>
      </w:pPr>
      <w:r w:rsidRPr="00171E67">
        <w:rPr>
          <w:rFonts w:ascii="Arial" w:hAnsi="Arial" w:cs="Arial"/>
          <w:color w:val="000000" w:themeColor="text1"/>
          <w:sz w:val="22"/>
          <w:szCs w:val="22"/>
          <w:lang w:val="vi-VN"/>
        </w:rPr>
        <w:t>□ Nội dung đúng với case study.</w:t>
      </w:r>
    </w:p>
    <w:p w14:paraId="3A7B9780" w14:textId="538DA985" w:rsidR="00171E67" w:rsidRPr="00171E67" w:rsidRDefault="00171E67" w:rsidP="00171E67">
      <w:pPr>
        <w:rPr>
          <w:rFonts w:ascii="Arial" w:hAnsi="Arial" w:cs="Arial"/>
          <w:color w:val="000000" w:themeColor="text1"/>
          <w:sz w:val="22"/>
          <w:szCs w:val="22"/>
          <w:lang w:val="vi-VN"/>
        </w:rPr>
      </w:pPr>
      <w:r w:rsidRPr="00171E67">
        <w:rPr>
          <w:rFonts w:ascii="Arial" w:hAnsi="Arial" w:cs="Arial"/>
          <w:color w:val="000000" w:themeColor="text1"/>
          <w:sz w:val="22"/>
          <w:szCs w:val="22"/>
          <w:lang w:val="vi-VN"/>
        </w:rPr>
        <w:t>□ Nội dung là suy luận hợp lý nhưng cần xác nhận.</w:t>
      </w:r>
    </w:p>
    <w:p w14:paraId="326FDDCC" w14:textId="7CAD4235" w:rsidR="00171E67" w:rsidRPr="00171E67" w:rsidRDefault="00171E67" w:rsidP="00171E67">
      <w:pPr>
        <w:rPr>
          <w:rFonts w:ascii="Arial" w:hAnsi="Arial" w:cs="Arial"/>
          <w:color w:val="000000" w:themeColor="text1"/>
          <w:sz w:val="22"/>
          <w:szCs w:val="22"/>
          <w:lang w:val="vi-VN"/>
        </w:rPr>
      </w:pPr>
      <w:r w:rsidRPr="00171E67">
        <w:rPr>
          <w:rFonts w:ascii="Arial" w:hAnsi="Arial" w:cs="Arial"/>
          <w:color w:val="000000" w:themeColor="text1"/>
          <w:sz w:val="22"/>
          <w:szCs w:val="22"/>
          <w:lang w:val="vi-VN"/>
        </w:rPr>
        <w:t>□ Nội dung do AI tự giả định.</w:t>
      </w:r>
    </w:p>
    <w:p w14:paraId="7C6EAAFE" w14:textId="1DD1E4DD" w:rsidR="00171E67" w:rsidRDefault="00171E67" w:rsidP="00171E67">
      <w:pPr>
        <w:rPr>
          <w:rFonts w:ascii="Arial" w:hAnsi="Arial" w:cs="Arial"/>
          <w:color w:val="000000" w:themeColor="text1"/>
          <w:sz w:val="22"/>
          <w:szCs w:val="22"/>
          <w:lang w:val="vi-VN"/>
        </w:rPr>
      </w:pPr>
      <w:r w:rsidRPr="00171E67">
        <w:rPr>
          <w:rFonts w:ascii="Arial" w:hAnsi="Arial" w:cs="Arial"/>
          <w:color w:val="000000" w:themeColor="text1"/>
          <w:sz w:val="22"/>
          <w:szCs w:val="22"/>
          <w:lang w:val="vi-VN"/>
        </w:rPr>
        <w:t>□ Nội dung không phù hợp và cần loại bỏ.</w:t>
      </w:r>
    </w:p>
    <w:p w14:paraId="649C64A1" w14:textId="77777777" w:rsidR="00171E67" w:rsidRDefault="00171E67" w:rsidP="00171E67">
      <w:pPr>
        <w:rPr>
          <w:rFonts w:ascii="Arial" w:hAnsi="Arial" w:cs="Arial"/>
          <w:color w:val="000000" w:themeColor="text1"/>
          <w:sz w:val="22"/>
          <w:szCs w:val="22"/>
          <w:lang w:val="vi-VN"/>
        </w:rPr>
      </w:pPr>
    </w:p>
    <w:p w14:paraId="0645728D" w14:textId="77777777" w:rsidR="00171E67" w:rsidRPr="00171E67" w:rsidRDefault="00171E67" w:rsidP="00171E67">
      <w:pPr>
        <w:rPr>
          <w:rFonts w:ascii="Arial" w:hAnsi="Arial" w:cs="Arial"/>
          <w:color w:val="000000" w:themeColor="text1"/>
          <w:sz w:val="22"/>
          <w:szCs w:val="22"/>
          <w:lang w:val="vi-VN"/>
        </w:rPr>
      </w:pPr>
    </w:p>
    <w:p w14:paraId="4B427A4B" w14:textId="4BB7BBD8" w:rsidR="001A0CE4" w:rsidRDefault="0050383A" w:rsidP="0050383A">
      <w:pPr>
        <w:rPr>
          <w:rFonts w:ascii="Arial" w:hAnsi="Arial" w:cs="Arial"/>
          <w:b/>
          <w:bCs/>
          <w:color w:val="015876" w:themeColor="accent6" w:themeShade="BF"/>
          <w:lang w:val="vi-VN"/>
        </w:rPr>
      </w:pPr>
      <w:r w:rsidRPr="00F41949">
        <w:rPr>
          <w:rFonts w:ascii="Arial" w:hAnsi="Arial" w:cs="Arial"/>
          <w:b/>
          <w:bCs/>
          <w:color w:val="015876" w:themeColor="accent6" w:themeShade="BF"/>
          <w:lang w:val="vi-VN"/>
        </w:rPr>
        <w:t xml:space="preserve">Bước </w:t>
      </w:r>
      <w:r w:rsidR="00171E67">
        <w:rPr>
          <w:rFonts w:ascii="Arial" w:hAnsi="Arial" w:cs="Arial"/>
          <w:b/>
          <w:bCs/>
          <w:color w:val="015876" w:themeColor="accent6" w:themeShade="BF"/>
          <w:lang w:val="vi-VN"/>
        </w:rPr>
        <w:t>2</w:t>
      </w:r>
      <w:r w:rsidRPr="00F41949">
        <w:rPr>
          <w:rFonts w:ascii="Arial" w:hAnsi="Arial" w:cs="Arial"/>
          <w:b/>
          <w:bCs/>
          <w:color w:val="015876" w:themeColor="accent6" w:themeShade="BF"/>
          <w:lang w:val="vi-VN"/>
        </w:rPr>
        <w:t xml:space="preserve">: </w:t>
      </w:r>
      <w:r w:rsidR="00171E67">
        <w:rPr>
          <w:rFonts w:ascii="Arial" w:hAnsi="Arial" w:cs="Arial"/>
          <w:b/>
          <w:bCs/>
          <w:color w:val="015876" w:themeColor="accent6" w:themeShade="BF"/>
          <w:lang w:val="vi-VN"/>
        </w:rPr>
        <w:t>Requirement Discovery</w:t>
      </w:r>
    </w:p>
    <w:p w14:paraId="4E4C31B0" w14:textId="771B0E73" w:rsidR="00171E67" w:rsidRDefault="00171E67" w:rsidP="0050383A">
      <w:pPr>
        <w:rPr>
          <w:rFonts w:ascii="Arial" w:hAnsi="Arial" w:cs="Arial"/>
          <w:color w:val="000000" w:themeColor="text1"/>
          <w:lang w:val="vi-VN"/>
        </w:rPr>
      </w:pPr>
      <w:r>
        <w:rPr>
          <w:rFonts w:ascii="Arial" w:hAnsi="Arial" w:cs="Arial"/>
          <w:color w:val="000000" w:themeColor="text1"/>
          <w:lang w:val="vi-VN"/>
        </w:rPr>
        <w:t xml:space="preserve">Yêu cầu AI đóng vai trò Business Analyst và đặt các câu hỏi cần thiết để làm rõ chức năng mới. Không yêu cầu AI sinh User Stories ở bước này. AI cần tập trung vào nhóm câu hỏi </w:t>
      </w:r>
      <w:r w:rsidR="00EC3455">
        <w:rPr>
          <w:rFonts w:ascii="Arial" w:hAnsi="Arial" w:cs="Arial"/>
          <w:color w:val="000000" w:themeColor="text1"/>
          <w:lang w:val="vi-VN"/>
        </w:rPr>
        <w:t xml:space="preserve">về: </w:t>
      </w:r>
    </w:p>
    <w:p w14:paraId="3375C9E1" w14:textId="50D2D062"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Quy trình nghiệp vụ.</w:t>
      </w:r>
    </w:p>
    <w:p w14:paraId="48CE9740" w14:textId="4ADF1307"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Quy tắc lựa chọn bệnh nhân.</w:t>
      </w:r>
    </w:p>
    <w:p w14:paraId="388D5C46" w14:textId="5FDA0AD9"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Quyền và trách nhiệm của các actor.</w:t>
      </w:r>
    </w:p>
    <w:p w14:paraId="2219C418" w14:textId="6AE9D878"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Phản hồi của bệnh nhân.</w:t>
      </w:r>
    </w:p>
    <w:p w14:paraId="51849E51" w14:textId="28226723"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Thời gian chờ phản hồi.</w:t>
      </w:r>
    </w:p>
    <w:p w14:paraId="67BA5BD8" w14:textId="4ADB60A3"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Trường hợp nhiều bệnh nhân cùng mức ưu tiên.</w:t>
      </w:r>
    </w:p>
    <w:p w14:paraId="7362662D" w14:textId="5D172C86"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Trường hợp nhiều khung giờ cùng khả dụng.</w:t>
      </w:r>
    </w:p>
    <w:p w14:paraId="20F6BE17" w14:textId="5D13EC51"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Xung đột lịch.</w:t>
      </w:r>
    </w:p>
    <w:p w14:paraId="34E747DB" w14:textId="605DBEE2"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Thông báo.</w:t>
      </w:r>
    </w:p>
    <w:p w14:paraId="27BC6BAF" w14:textId="0770CDAE"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Ngoại lệ.</w:t>
      </w:r>
    </w:p>
    <w:p w14:paraId="027BEB39" w14:textId="0D8F3D11"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Quyền riêng tư và bảo mật.</w:t>
      </w:r>
    </w:p>
    <w:p w14:paraId="66FBAA98" w14:textId="4B267923" w:rsidR="00EC3455" w:rsidRPr="00EC3455" w:rsidRDefault="00EC3455">
      <w:pPr>
        <w:pStyle w:val="ListParagraph"/>
        <w:numPr>
          <w:ilvl w:val="0"/>
          <w:numId w:val="24"/>
        </w:numPr>
        <w:rPr>
          <w:rFonts w:ascii="Arial" w:hAnsi="Arial" w:cs="Arial"/>
          <w:sz w:val="22"/>
          <w:szCs w:val="22"/>
        </w:rPr>
      </w:pPr>
      <w:r w:rsidRPr="00EC3455">
        <w:rPr>
          <w:rFonts w:ascii="Arial" w:hAnsi="Arial" w:cs="Arial"/>
          <w:sz w:val="22"/>
          <w:szCs w:val="22"/>
        </w:rPr>
        <w:t>Tích hợp với API/Service hiện tại.</w:t>
      </w:r>
    </w:p>
    <w:p w14:paraId="60A3A604" w14:textId="1E0203E4" w:rsidR="00EC3455" w:rsidRPr="00EC3455" w:rsidRDefault="00EC3455">
      <w:pPr>
        <w:pStyle w:val="ListParagraph"/>
        <w:numPr>
          <w:ilvl w:val="0"/>
          <w:numId w:val="24"/>
        </w:numPr>
        <w:rPr>
          <w:rFonts w:ascii="Arial" w:hAnsi="Arial" w:cs="Arial"/>
          <w:color w:val="000000" w:themeColor="text1"/>
          <w:sz w:val="22"/>
          <w:szCs w:val="22"/>
          <w:lang w:val="vi-VN"/>
        </w:rPr>
      </w:pPr>
      <w:r w:rsidRPr="00EC3455">
        <w:rPr>
          <w:rFonts w:ascii="Arial" w:hAnsi="Arial" w:cs="Arial"/>
          <w:sz w:val="22"/>
          <w:szCs w:val="22"/>
        </w:rPr>
        <w:t>Tiêu chí đánh giá thành công.</w:t>
      </w:r>
    </w:p>
    <w:p w14:paraId="47C88A4B" w14:textId="6D4355E1" w:rsidR="0050383A" w:rsidRDefault="0050383A" w:rsidP="0050383A">
      <w:pPr>
        <w:rPr>
          <w:rFonts w:ascii="Arial" w:hAnsi="Arial" w:cs="Arial"/>
          <w:lang w:val="vi-VN"/>
        </w:rPr>
      </w:pPr>
    </w:p>
    <w:p w14:paraId="5E9236FB" w14:textId="58E6B439" w:rsidR="00EC3455" w:rsidRPr="00EC3455" w:rsidRDefault="00EC3455" w:rsidP="0050383A">
      <w:pPr>
        <w:rPr>
          <w:rFonts w:ascii="Arial" w:hAnsi="Arial" w:cs="Arial"/>
          <w:b/>
          <w:bCs/>
          <w:color w:val="015876" w:themeColor="accent6" w:themeShade="BF"/>
          <w:lang w:val="vi-VN"/>
        </w:rPr>
      </w:pPr>
      <w:r w:rsidRPr="00EC3455">
        <w:rPr>
          <w:rFonts w:ascii="Arial" w:hAnsi="Arial" w:cs="Arial"/>
          <w:b/>
          <w:bCs/>
          <w:color w:val="015876" w:themeColor="accent6" w:themeShade="BF"/>
          <w:lang w:val="vi-VN"/>
        </w:rPr>
        <w:t>Prompt gợi ý:</w:t>
      </w:r>
    </w:p>
    <w:p w14:paraId="1D122468" w14:textId="77777777" w:rsidR="00EC3455" w:rsidRPr="00EC3455" w:rsidRDefault="00EC3455" w:rsidP="00EC3455">
      <w:p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Hãy đóng vai một Senior Business Analyst.</w:t>
      </w:r>
      <w:r w:rsidRPr="00EC3455">
        <w:rPr>
          <w:rFonts w:ascii="Arial" w:hAnsi="Arial" w:cs="Arial"/>
          <w:i/>
          <w:iCs/>
          <w:color w:val="000000"/>
          <w:sz w:val="22"/>
          <w:szCs w:val="22"/>
        </w:rPr>
        <w:br/>
        <w:t>Chưa sinh User Stories hoặc thiết kế giải pháp.</w:t>
      </w:r>
    </w:p>
    <w:p w14:paraId="5C0B5E74" w14:textId="77777777" w:rsidR="00EC3455" w:rsidRPr="00EC3455" w:rsidRDefault="00EC3455" w:rsidP="00EC3455">
      <w:p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Dựa trên Business Problem và hiện trạng hệ thống MedBook, hãy đặt các câu hỏi làm rõ cần thiết trước khi xây dựng yêu cầu cho chức năng Dynamic Appointment Rescheduling and Waiting List Management.</w:t>
      </w:r>
    </w:p>
    <w:p w14:paraId="3B337C94" w14:textId="77777777" w:rsidR="00EC3455" w:rsidRPr="00EC3455" w:rsidRDefault="00EC3455" w:rsidP="00EC3455">
      <w:p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Phân nhóm câu hỏi theo:</w:t>
      </w:r>
    </w:p>
    <w:p w14:paraId="413F1DF2"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Business Goals</w:t>
      </w:r>
    </w:p>
    <w:p w14:paraId="2D6CA123"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Actors và trách nhiệm</w:t>
      </w:r>
    </w:p>
    <w:p w14:paraId="3B6E757C"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Quy trình chính</w:t>
      </w:r>
    </w:p>
    <w:p w14:paraId="179DF19D"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Business Rules</w:t>
      </w:r>
    </w:p>
    <w:p w14:paraId="214AC62A"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Priority và Waiting List</w:t>
      </w:r>
    </w:p>
    <w:p w14:paraId="4CA10097"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Response Timeout</w:t>
      </w:r>
    </w:p>
    <w:p w14:paraId="57A077B2"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Exceptions</w:t>
      </w:r>
    </w:p>
    <w:p w14:paraId="421CD582"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lastRenderedPageBreak/>
        <w:t>Notification</w:t>
      </w:r>
    </w:p>
    <w:p w14:paraId="6737C101"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Security và Privacy</w:t>
      </w:r>
    </w:p>
    <w:p w14:paraId="60F428F7"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Integration với hệ thống hiện tại</w:t>
      </w:r>
    </w:p>
    <w:p w14:paraId="11D47143" w14:textId="77777777" w:rsidR="00EC3455" w:rsidRPr="00EC3455" w:rsidRDefault="00EC3455">
      <w:pPr>
        <w:numPr>
          <w:ilvl w:val="0"/>
          <w:numId w:val="25"/>
        </w:num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Non-functional Requirements</w:t>
      </w:r>
    </w:p>
    <w:p w14:paraId="1E09CF8A" w14:textId="77777777" w:rsidR="00EC3455" w:rsidRPr="00EC3455" w:rsidRDefault="00EC3455" w:rsidP="00EC3455">
      <w:pPr>
        <w:spacing w:before="100" w:beforeAutospacing="1" w:after="100" w:afterAutospacing="1"/>
        <w:rPr>
          <w:rFonts w:ascii="Arial" w:hAnsi="Arial" w:cs="Arial"/>
          <w:i/>
          <w:iCs/>
          <w:color w:val="000000"/>
          <w:sz w:val="22"/>
          <w:szCs w:val="22"/>
        </w:rPr>
      </w:pPr>
      <w:r w:rsidRPr="00EC3455">
        <w:rPr>
          <w:rFonts w:ascii="Arial" w:hAnsi="Arial" w:cs="Arial"/>
          <w:i/>
          <w:iCs/>
          <w:color w:val="000000"/>
          <w:sz w:val="22"/>
          <w:szCs w:val="22"/>
        </w:rPr>
        <w:t>Với mỗi câu hỏi, giải thích ngắn gọn vì sao cần làm rõ.</w:t>
      </w:r>
    </w:p>
    <w:p w14:paraId="7B372B98" w14:textId="20A5FF5D" w:rsidR="00EC3455" w:rsidRDefault="00EC3455" w:rsidP="0050383A">
      <w:pPr>
        <w:rPr>
          <w:rFonts w:ascii="Arial" w:hAnsi="Arial" w:cs="Arial"/>
          <w:b/>
          <w:bCs/>
          <w:color w:val="02779E" w:themeColor="accent6"/>
          <w:lang w:val="vi-VN"/>
        </w:rPr>
      </w:pPr>
      <w:r>
        <w:rPr>
          <w:rFonts w:ascii="Arial" w:hAnsi="Arial" w:cs="Arial"/>
          <w:b/>
          <w:bCs/>
          <w:color w:val="02779E" w:themeColor="accent6"/>
          <w:lang w:val="vi-VN"/>
        </w:rPr>
        <w:t>Output: Requirement Clarification Log</w:t>
      </w:r>
    </w:p>
    <w:tbl>
      <w:tblPr>
        <w:tblStyle w:val="SyllabusTable-withBorders"/>
        <w:tblW w:w="10044" w:type="dxa"/>
        <w:tblLook w:val="04A0" w:firstRow="1" w:lastRow="0" w:firstColumn="1" w:lastColumn="0" w:noHBand="0" w:noVBand="1"/>
      </w:tblPr>
      <w:tblGrid>
        <w:gridCol w:w="827"/>
        <w:gridCol w:w="2859"/>
        <w:gridCol w:w="2268"/>
        <w:gridCol w:w="2045"/>
        <w:gridCol w:w="2045"/>
      </w:tblGrid>
      <w:tr w:rsidR="00EC3455" w:rsidRPr="00EC3455" w14:paraId="7A034930" w14:textId="77777777" w:rsidTr="00EC3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tcPr>
          <w:p w14:paraId="51F4BCBA" w14:textId="65CA9947" w:rsidR="00EC3455" w:rsidRPr="00EC3455" w:rsidRDefault="00EC3455" w:rsidP="00EC3455">
            <w:pPr>
              <w:jc w:val="center"/>
              <w:rPr>
                <w:rFonts w:ascii="Arial" w:hAnsi="Arial" w:cs="Arial"/>
                <w:color w:val="B6332E" w:themeColor="accent1" w:themeShade="BF"/>
                <w:sz w:val="22"/>
                <w:szCs w:val="22"/>
                <w:lang w:val="vi-VN"/>
              </w:rPr>
            </w:pPr>
            <w:r w:rsidRPr="00EC3455">
              <w:rPr>
                <w:rFonts w:ascii="Arial" w:hAnsi="Arial" w:cs="Arial"/>
                <w:color w:val="B6332E" w:themeColor="accent1" w:themeShade="BF"/>
                <w:sz w:val="22"/>
                <w:szCs w:val="22"/>
                <w:lang w:val="vi-VN"/>
              </w:rPr>
              <w:t>ID</w:t>
            </w:r>
          </w:p>
        </w:tc>
        <w:tc>
          <w:tcPr>
            <w:tcW w:w="2859" w:type="dxa"/>
          </w:tcPr>
          <w:p w14:paraId="34F8FBD2" w14:textId="2E05F3D4" w:rsidR="00EC3455" w:rsidRPr="00EC3455" w:rsidRDefault="00EC3455"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EC3455">
              <w:rPr>
                <w:rFonts w:ascii="Arial" w:hAnsi="Arial" w:cs="Arial"/>
                <w:color w:val="B6332E" w:themeColor="accent1" w:themeShade="BF"/>
                <w:sz w:val="22"/>
                <w:szCs w:val="22"/>
                <w:lang w:val="vi-VN"/>
              </w:rPr>
              <w:t>Câu hỏi làm rõ</w:t>
            </w:r>
          </w:p>
        </w:tc>
        <w:tc>
          <w:tcPr>
            <w:tcW w:w="2268" w:type="dxa"/>
          </w:tcPr>
          <w:p w14:paraId="4EE16F5F" w14:textId="1E35AFFD" w:rsidR="00EC3455" w:rsidRPr="00EC3455" w:rsidRDefault="00EC3455"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EC3455">
              <w:rPr>
                <w:rFonts w:ascii="Arial" w:hAnsi="Arial" w:cs="Arial"/>
                <w:color w:val="B6332E" w:themeColor="accent1" w:themeShade="BF"/>
                <w:sz w:val="22"/>
                <w:szCs w:val="22"/>
                <w:lang w:val="vi-VN"/>
              </w:rPr>
              <w:t>Vì sao quan trọng</w:t>
            </w:r>
          </w:p>
        </w:tc>
        <w:tc>
          <w:tcPr>
            <w:tcW w:w="2045" w:type="dxa"/>
          </w:tcPr>
          <w:p w14:paraId="397A5F50" w14:textId="3E2CFB5E" w:rsidR="00EC3455" w:rsidRPr="00EC3455" w:rsidRDefault="00EC3455"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EC3455">
              <w:rPr>
                <w:rFonts w:ascii="Arial" w:hAnsi="Arial" w:cs="Arial"/>
                <w:color w:val="B6332E" w:themeColor="accent1" w:themeShade="BF"/>
                <w:sz w:val="22"/>
                <w:szCs w:val="22"/>
                <w:lang w:val="vi-VN"/>
              </w:rPr>
              <w:t xml:space="preserve">Câu trả lời/Quyết định </w:t>
            </w:r>
          </w:p>
        </w:tc>
        <w:tc>
          <w:tcPr>
            <w:tcW w:w="2045" w:type="dxa"/>
          </w:tcPr>
          <w:p w14:paraId="26A744B3" w14:textId="61FB43C1" w:rsidR="00EC3455" w:rsidRPr="00EC3455" w:rsidRDefault="00EC3455"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EC3455">
              <w:rPr>
                <w:rFonts w:ascii="Arial" w:hAnsi="Arial" w:cs="Arial"/>
                <w:color w:val="B6332E" w:themeColor="accent1" w:themeShade="BF"/>
                <w:sz w:val="22"/>
                <w:szCs w:val="22"/>
                <w:lang w:val="vi-VN"/>
              </w:rPr>
              <w:t>Người cần xác nhận</w:t>
            </w:r>
          </w:p>
        </w:tc>
      </w:tr>
      <w:tr w:rsidR="00EC3455" w:rsidRPr="00EC3455" w14:paraId="25E0FD52"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6B1B9F2F" w14:textId="440DC3D8"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Q1</w:t>
            </w:r>
          </w:p>
        </w:tc>
        <w:tc>
          <w:tcPr>
            <w:tcW w:w="2859" w:type="dxa"/>
          </w:tcPr>
          <w:p w14:paraId="1DB6CBBB"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08B28FF1"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4548BD35"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128F7DFD"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r w:rsidR="00EC3455" w:rsidRPr="00EC3455" w14:paraId="3C9D453A"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43630549" w14:textId="7416F171"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Q2</w:t>
            </w:r>
          </w:p>
        </w:tc>
        <w:tc>
          <w:tcPr>
            <w:tcW w:w="2859" w:type="dxa"/>
          </w:tcPr>
          <w:p w14:paraId="48CE9AD5"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3916CB00"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3A768EE0"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7153F2FA"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r w:rsidR="00EC3455" w:rsidRPr="00EC3455" w14:paraId="4711E887"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787584D4" w14:textId="4A8EC4BA"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Q3</w:t>
            </w:r>
          </w:p>
        </w:tc>
        <w:tc>
          <w:tcPr>
            <w:tcW w:w="2859" w:type="dxa"/>
          </w:tcPr>
          <w:p w14:paraId="4F75B326"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7166957D"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0781D0B4"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1A303946"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r w:rsidR="00EC3455" w:rsidRPr="00EC3455" w14:paraId="3B03AB33"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1512626E" w14:textId="302F9212"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Q4</w:t>
            </w:r>
          </w:p>
        </w:tc>
        <w:tc>
          <w:tcPr>
            <w:tcW w:w="2859" w:type="dxa"/>
          </w:tcPr>
          <w:p w14:paraId="7D56D233"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06CAF03B"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326ECB18"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5F723261"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r w:rsidR="00EC3455" w:rsidRPr="00EC3455" w14:paraId="53C5CD4A"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16CB95F4" w14:textId="1CD8A503"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Q5</w:t>
            </w:r>
          </w:p>
        </w:tc>
        <w:tc>
          <w:tcPr>
            <w:tcW w:w="2859" w:type="dxa"/>
          </w:tcPr>
          <w:p w14:paraId="1B445DA0"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28C88E81"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310FBA5D"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436D50E9"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r w:rsidR="00EC3455" w:rsidRPr="00EC3455" w14:paraId="236D7987"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66617722" w14:textId="4F421B96"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Q6</w:t>
            </w:r>
          </w:p>
        </w:tc>
        <w:tc>
          <w:tcPr>
            <w:tcW w:w="2859" w:type="dxa"/>
          </w:tcPr>
          <w:p w14:paraId="442438BB"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3CA12E8F"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0E83E883"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757BA4C8"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r w:rsidR="00EC3455" w:rsidRPr="00EC3455" w14:paraId="5FC124C9"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39DC0709" w14:textId="614BFBEC"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Q7</w:t>
            </w:r>
          </w:p>
        </w:tc>
        <w:tc>
          <w:tcPr>
            <w:tcW w:w="2859" w:type="dxa"/>
          </w:tcPr>
          <w:p w14:paraId="4906B9B0"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220E717A"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1F241550"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4652562F"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r w:rsidR="00EC3455" w:rsidRPr="00EC3455" w14:paraId="2F388516" w14:textId="77777777" w:rsidTr="00EC3455">
        <w:tc>
          <w:tcPr>
            <w:cnfStyle w:val="001000000000" w:firstRow="0" w:lastRow="0" w:firstColumn="1" w:lastColumn="0" w:oddVBand="0" w:evenVBand="0" w:oddHBand="0" w:evenHBand="0" w:firstRowFirstColumn="0" w:firstRowLastColumn="0" w:lastRowFirstColumn="0" w:lastRowLastColumn="0"/>
            <w:tcW w:w="827" w:type="dxa"/>
          </w:tcPr>
          <w:p w14:paraId="0B22528E" w14:textId="5A736515" w:rsidR="00EC3455" w:rsidRPr="00EC3455" w:rsidRDefault="00EC3455" w:rsidP="00EC3455">
            <w:pPr>
              <w:jc w:val="center"/>
              <w:rPr>
                <w:rFonts w:ascii="Arial" w:hAnsi="Arial" w:cs="Arial"/>
                <w:color w:val="000000" w:themeColor="text1"/>
                <w:sz w:val="22"/>
                <w:szCs w:val="22"/>
                <w:lang w:val="vi-VN"/>
              </w:rPr>
            </w:pPr>
            <w:r w:rsidRPr="00EC3455">
              <w:rPr>
                <w:rFonts w:ascii="Arial" w:hAnsi="Arial" w:cs="Arial"/>
                <w:color w:val="000000" w:themeColor="text1"/>
                <w:sz w:val="22"/>
                <w:szCs w:val="22"/>
                <w:lang w:val="vi-VN"/>
              </w:rPr>
              <w:t>Q8</w:t>
            </w:r>
          </w:p>
        </w:tc>
        <w:tc>
          <w:tcPr>
            <w:tcW w:w="2859" w:type="dxa"/>
          </w:tcPr>
          <w:p w14:paraId="3EC5D3BF"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268" w:type="dxa"/>
          </w:tcPr>
          <w:p w14:paraId="46592F23"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66722901"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c>
          <w:tcPr>
            <w:tcW w:w="2045" w:type="dxa"/>
          </w:tcPr>
          <w:p w14:paraId="449BFCA8" w14:textId="77777777" w:rsidR="00EC3455" w:rsidRPr="00EC3455" w:rsidRDefault="00EC3455" w:rsidP="0050383A">
            <w:pPr>
              <w:cnfStyle w:val="000000000000" w:firstRow="0" w:lastRow="0" w:firstColumn="0" w:lastColumn="0" w:oddVBand="0" w:evenVBand="0" w:oddHBand="0" w:evenHBand="0" w:firstRowFirstColumn="0" w:firstRowLastColumn="0" w:lastRowFirstColumn="0" w:lastRowLastColumn="0"/>
              <w:rPr>
                <w:rFonts w:ascii="Arial" w:hAnsi="Arial" w:cs="Arial"/>
                <w:b/>
                <w:bCs/>
                <w:color w:val="02779E" w:themeColor="accent6"/>
                <w:sz w:val="22"/>
                <w:szCs w:val="22"/>
                <w:lang w:val="vi-VN"/>
              </w:rPr>
            </w:pPr>
          </w:p>
        </w:tc>
      </w:tr>
    </w:tbl>
    <w:p w14:paraId="5C9BFB53" w14:textId="77777777" w:rsidR="00EC3455" w:rsidRPr="00EC3455" w:rsidRDefault="00EC3455" w:rsidP="0050383A">
      <w:pPr>
        <w:rPr>
          <w:rFonts w:ascii="Arial" w:hAnsi="Arial" w:cs="Arial"/>
          <w:b/>
          <w:bCs/>
          <w:color w:val="02779E" w:themeColor="accent6"/>
          <w:lang w:val="vi-VN"/>
        </w:rPr>
      </w:pPr>
    </w:p>
    <w:p w14:paraId="772493EF" w14:textId="77777777" w:rsidR="00EC3455" w:rsidRDefault="00EC3455" w:rsidP="0050383A">
      <w:pPr>
        <w:rPr>
          <w:rFonts w:ascii="Arial" w:hAnsi="Arial" w:cs="Arial"/>
          <w:lang w:val="vi-VN"/>
        </w:rPr>
      </w:pPr>
    </w:p>
    <w:p w14:paraId="16C8B980" w14:textId="2D84324C" w:rsidR="001A0CE4" w:rsidRPr="00F41949" w:rsidRDefault="001A0CE4" w:rsidP="0050383A">
      <w:pPr>
        <w:rPr>
          <w:rFonts w:ascii="Arial" w:hAnsi="Arial" w:cs="Arial"/>
          <w:color w:val="015876" w:themeColor="accent6" w:themeShade="BF"/>
          <w:lang w:val="vi-VN"/>
        </w:rPr>
      </w:pPr>
      <w:r w:rsidRPr="00F41949">
        <w:rPr>
          <w:rFonts w:ascii="Arial" w:hAnsi="Arial" w:cs="Arial"/>
          <w:b/>
          <w:bCs/>
          <w:color w:val="015876" w:themeColor="accent6" w:themeShade="BF"/>
          <w:lang w:val="vi-VN"/>
        </w:rPr>
        <w:t xml:space="preserve">Bước </w:t>
      </w:r>
      <w:r w:rsidR="00893171">
        <w:rPr>
          <w:rFonts w:ascii="Arial" w:hAnsi="Arial" w:cs="Arial"/>
          <w:b/>
          <w:bCs/>
          <w:color w:val="015876" w:themeColor="accent6" w:themeShade="BF"/>
          <w:lang w:val="vi-VN"/>
        </w:rPr>
        <w:t>3</w:t>
      </w:r>
      <w:r w:rsidRPr="00F41949">
        <w:rPr>
          <w:rFonts w:ascii="Arial" w:hAnsi="Arial" w:cs="Arial"/>
          <w:b/>
          <w:bCs/>
          <w:color w:val="015876" w:themeColor="accent6" w:themeShade="BF"/>
          <w:lang w:val="vi-VN"/>
        </w:rPr>
        <w:t>:</w:t>
      </w:r>
      <w:r w:rsidRPr="00F41949">
        <w:rPr>
          <w:rFonts w:ascii="Arial" w:hAnsi="Arial" w:cs="Arial"/>
          <w:color w:val="015876" w:themeColor="accent6" w:themeShade="BF"/>
          <w:lang w:val="vi-VN"/>
        </w:rPr>
        <w:t xml:space="preserve"> </w:t>
      </w:r>
      <w:r w:rsidR="00893171" w:rsidRPr="00893171">
        <w:rPr>
          <w:rFonts w:ascii="Arial" w:hAnsi="Arial" w:cs="Arial"/>
          <w:b/>
          <w:bCs/>
          <w:color w:val="015876" w:themeColor="accent6" w:themeShade="BF"/>
          <w:lang w:val="vi-VN"/>
        </w:rPr>
        <w:t>Xây dựng User Stories</w:t>
      </w:r>
    </w:p>
    <w:p w14:paraId="0E7E2126" w14:textId="77777777" w:rsidR="00893171" w:rsidRPr="00893171" w:rsidRDefault="00893171" w:rsidP="00893171">
      <w:pPr>
        <w:spacing w:before="100" w:beforeAutospacing="1" w:after="100" w:afterAutospacing="1"/>
        <w:rPr>
          <w:rFonts w:ascii="Arial" w:hAnsi="Arial" w:cs="Arial"/>
          <w:color w:val="000000"/>
          <w:sz w:val="22"/>
          <w:szCs w:val="22"/>
        </w:rPr>
      </w:pPr>
      <w:r w:rsidRPr="00893171">
        <w:rPr>
          <w:rFonts w:ascii="Arial" w:hAnsi="Arial" w:cs="Arial"/>
          <w:color w:val="000000"/>
          <w:sz w:val="22"/>
          <w:szCs w:val="22"/>
        </w:rPr>
        <w:t>Dựa trên Business Problem Canvas và Requirement Clarification Log, sử dụng AI để đề xuất User Stories.</w:t>
      </w:r>
    </w:p>
    <w:p w14:paraId="17CA5A6A" w14:textId="77777777" w:rsidR="00893171" w:rsidRPr="00893171" w:rsidRDefault="00893171" w:rsidP="00893171">
      <w:pPr>
        <w:spacing w:before="100" w:beforeAutospacing="1" w:after="100" w:afterAutospacing="1"/>
        <w:rPr>
          <w:rFonts w:ascii="Arial" w:hAnsi="Arial" w:cs="Arial"/>
          <w:color w:val="000000"/>
          <w:sz w:val="22"/>
          <w:szCs w:val="22"/>
        </w:rPr>
      </w:pPr>
      <w:r w:rsidRPr="00893171">
        <w:rPr>
          <w:rFonts w:ascii="Arial" w:hAnsi="Arial" w:cs="Arial"/>
          <w:color w:val="000000"/>
          <w:sz w:val="22"/>
          <w:szCs w:val="22"/>
        </w:rPr>
        <w:t>Mỗi User Story cần thể hiện:</w:t>
      </w:r>
    </w:p>
    <w:p w14:paraId="48FB6368" w14:textId="77777777" w:rsidR="00893171" w:rsidRPr="00893171" w:rsidRDefault="00893171">
      <w:pPr>
        <w:numPr>
          <w:ilvl w:val="0"/>
          <w:numId w:val="26"/>
        </w:numPr>
        <w:spacing w:before="100" w:beforeAutospacing="1" w:after="100" w:afterAutospacing="1"/>
        <w:rPr>
          <w:rFonts w:ascii="Arial" w:hAnsi="Arial" w:cs="Arial"/>
          <w:color w:val="000000"/>
          <w:sz w:val="22"/>
          <w:szCs w:val="22"/>
        </w:rPr>
      </w:pPr>
      <w:r w:rsidRPr="00893171">
        <w:rPr>
          <w:rFonts w:ascii="Arial" w:hAnsi="Arial" w:cs="Arial"/>
          <w:color w:val="000000"/>
          <w:sz w:val="22"/>
          <w:szCs w:val="22"/>
        </w:rPr>
        <w:t>Actor cụ thể.</w:t>
      </w:r>
    </w:p>
    <w:p w14:paraId="6F2170E2" w14:textId="77777777" w:rsidR="00893171" w:rsidRPr="00893171" w:rsidRDefault="00893171">
      <w:pPr>
        <w:numPr>
          <w:ilvl w:val="0"/>
          <w:numId w:val="26"/>
        </w:numPr>
        <w:spacing w:before="100" w:beforeAutospacing="1" w:after="100" w:afterAutospacing="1"/>
        <w:rPr>
          <w:rFonts w:ascii="Arial" w:hAnsi="Arial" w:cs="Arial"/>
          <w:color w:val="000000"/>
          <w:sz w:val="22"/>
          <w:szCs w:val="22"/>
        </w:rPr>
      </w:pPr>
      <w:r w:rsidRPr="00893171">
        <w:rPr>
          <w:rFonts w:ascii="Arial" w:hAnsi="Arial" w:cs="Arial"/>
          <w:color w:val="000000"/>
          <w:sz w:val="22"/>
          <w:szCs w:val="22"/>
        </w:rPr>
        <w:t>Nhu cầu cụ thể.</w:t>
      </w:r>
    </w:p>
    <w:p w14:paraId="70F481B7" w14:textId="77777777" w:rsidR="00893171" w:rsidRPr="00893171" w:rsidRDefault="00893171">
      <w:pPr>
        <w:numPr>
          <w:ilvl w:val="0"/>
          <w:numId w:val="26"/>
        </w:numPr>
        <w:spacing w:before="100" w:beforeAutospacing="1" w:after="100" w:afterAutospacing="1"/>
        <w:rPr>
          <w:rFonts w:ascii="Arial" w:hAnsi="Arial" w:cs="Arial"/>
          <w:color w:val="000000"/>
          <w:sz w:val="22"/>
          <w:szCs w:val="22"/>
        </w:rPr>
      </w:pPr>
      <w:r w:rsidRPr="00893171">
        <w:rPr>
          <w:rFonts w:ascii="Arial" w:hAnsi="Arial" w:cs="Arial"/>
          <w:color w:val="000000"/>
          <w:sz w:val="22"/>
          <w:szCs w:val="22"/>
        </w:rPr>
        <w:t>Giá trị nghiệp vụ.</w:t>
      </w:r>
    </w:p>
    <w:p w14:paraId="6F212DCF" w14:textId="77777777" w:rsidR="00893171" w:rsidRPr="00893171" w:rsidRDefault="00893171">
      <w:pPr>
        <w:numPr>
          <w:ilvl w:val="0"/>
          <w:numId w:val="26"/>
        </w:numPr>
        <w:spacing w:before="100" w:beforeAutospacing="1" w:after="100" w:afterAutospacing="1"/>
        <w:rPr>
          <w:rFonts w:ascii="Arial" w:hAnsi="Arial" w:cs="Arial"/>
          <w:color w:val="000000"/>
          <w:sz w:val="22"/>
          <w:szCs w:val="22"/>
        </w:rPr>
      </w:pPr>
      <w:r w:rsidRPr="00893171">
        <w:rPr>
          <w:rFonts w:ascii="Arial" w:hAnsi="Arial" w:cs="Arial"/>
          <w:color w:val="000000"/>
          <w:sz w:val="22"/>
          <w:szCs w:val="22"/>
        </w:rPr>
        <w:t>Liên hệ với chức năng hiện tại hoặc chức năng mới.</w:t>
      </w:r>
    </w:p>
    <w:p w14:paraId="66E7406E" w14:textId="77777777" w:rsidR="00893171" w:rsidRPr="00893171" w:rsidRDefault="00893171">
      <w:pPr>
        <w:numPr>
          <w:ilvl w:val="0"/>
          <w:numId w:val="26"/>
        </w:numPr>
        <w:spacing w:before="100" w:beforeAutospacing="1" w:after="100" w:afterAutospacing="1"/>
        <w:rPr>
          <w:rFonts w:ascii="Arial" w:hAnsi="Arial" w:cs="Arial"/>
          <w:color w:val="000000"/>
          <w:sz w:val="22"/>
          <w:szCs w:val="22"/>
        </w:rPr>
      </w:pPr>
      <w:r w:rsidRPr="00893171">
        <w:rPr>
          <w:rFonts w:ascii="Arial" w:hAnsi="Arial" w:cs="Arial"/>
          <w:color w:val="000000"/>
          <w:sz w:val="22"/>
          <w:szCs w:val="22"/>
        </w:rPr>
        <w:t>Không trộn nhiều mục tiêu độc lập trong một User Story.</w:t>
      </w:r>
    </w:p>
    <w:p w14:paraId="2B31AC2E" w14:textId="38D0D0B4" w:rsidR="00893171" w:rsidRPr="00893171" w:rsidRDefault="00893171" w:rsidP="0050383A">
      <w:pPr>
        <w:rPr>
          <w:rFonts w:ascii="Arial" w:hAnsi="Arial" w:cs="Arial"/>
          <w:b/>
          <w:bCs/>
          <w:color w:val="015876" w:themeColor="accent6" w:themeShade="BF"/>
          <w:lang w:val="vi-VN"/>
        </w:rPr>
      </w:pPr>
      <w:r w:rsidRPr="00893171">
        <w:rPr>
          <w:rFonts w:ascii="Arial" w:hAnsi="Arial" w:cs="Arial"/>
          <w:b/>
          <w:bCs/>
          <w:color w:val="015876" w:themeColor="accent6" w:themeShade="BF"/>
          <w:lang w:val="vi-VN"/>
        </w:rPr>
        <w:t>Cấu trúc:</w:t>
      </w:r>
    </w:p>
    <w:p w14:paraId="6F882D17" w14:textId="0E338BAA" w:rsidR="001A0CE4" w:rsidRDefault="00893171" w:rsidP="0050383A">
      <w:pPr>
        <w:rPr>
          <w:rFonts w:ascii="Arial" w:hAnsi="Arial" w:cs="Arial"/>
          <w:lang w:val="vi-VN"/>
        </w:rPr>
      </w:pPr>
      <w:r w:rsidRPr="00893171">
        <w:rPr>
          <w:rFonts w:ascii="Arial" w:hAnsi="Arial" w:cs="Arial"/>
          <w:b/>
          <w:bCs/>
          <w:color w:val="B6332E" w:themeColor="accent1" w:themeShade="BF"/>
          <w:lang w:val="vi-VN"/>
        </w:rPr>
        <w:t>Là</w:t>
      </w:r>
      <w:r w:rsidRPr="00893171">
        <w:rPr>
          <w:rFonts w:ascii="Arial" w:hAnsi="Arial" w:cs="Arial"/>
          <w:color w:val="B6332E" w:themeColor="accent1" w:themeShade="BF"/>
          <w:lang w:val="vi-VN"/>
        </w:rPr>
        <w:t xml:space="preserve"> </w:t>
      </w:r>
      <w:r>
        <w:rPr>
          <w:rFonts w:ascii="Arial" w:hAnsi="Arial" w:cs="Arial"/>
          <w:lang w:val="vi-VN"/>
        </w:rPr>
        <w:t>[actor]</w:t>
      </w:r>
    </w:p>
    <w:p w14:paraId="12EBC8C7" w14:textId="4C5B1E73" w:rsidR="00893171" w:rsidRDefault="00893171" w:rsidP="0050383A">
      <w:pPr>
        <w:rPr>
          <w:rFonts w:ascii="Arial" w:hAnsi="Arial" w:cs="Arial"/>
          <w:lang w:val="vi-VN"/>
        </w:rPr>
      </w:pPr>
      <w:r w:rsidRPr="00893171">
        <w:rPr>
          <w:rFonts w:ascii="Arial" w:hAnsi="Arial" w:cs="Arial"/>
          <w:b/>
          <w:bCs/>
          <w:color w:val="B6332E" w:themeColor="accent1" w:themeShade="BF"/>
          <w:lang w:val="vi-VN"/>
        </w:rPr>
        <w:t>Tôi muốn</w:t>
      </w:r>
      <w:r w:rsidRPr="00893171">
        <w:rPr>
          <w:rFonts w:ascii="Arial" w:hAnsi="Arial" w:cs="Arial"/>
          <w:color w:val="B6332E" w:themeColor="accent1" w:themeShade="BF"/>
          <w:lang w:val="vi-VN"/>
        </w:rPr>
        <w:t xml:space="preserve"> </w:t>
      </w:r>
      <w:r>
        <w:rPr>
          <w:rFonts w:ascii="Arial" w:hAnsi="Arial" w:cs="Arial"/>
          <w:lang w:val="vi-VN"/>
        </w:rPr>
        <w:t>[khả năng/hành động]</w:t>
      </w:r>
    </w:p>
    <w:p w14:paraId="0A0589DD" w14:textId="44AF0386" w:rsidR="00893171" w:rsidRDefault="00893171" w:rsidP="0050383A">
      <w:pPr>
        <w:rPr>
          <w:rFonts w:ascii="Arial" w:hAnsi="Arial" w:cs="Arial"/>
          <w:lang w:val="vi-VN"/>
        </w:rPr>
      </w:pPr>
      <w:r w:rsidRPr="00893171">
        <w:rPr>
          <w:rFonts w:ascii="Arial" w:hAnsi="Arial" w:cs="Arial"/>
          <w:b/>
          <w:bCs/>
          <w:color w:val="B6332E" w:themeColor="accent1" w:themeShade="BF"/>
          <w:lang w:val="vi-VN"/>
        </w:rPr>
        <w:t>Để</w:t>
      </w:r>
      <w:r w:rsidRPr="00893171">
        <w:rPr>
          <w:rFonts w:ascii="Arial" w:hAnsi="Arial" w:cs="Arial"/>
          <w:color w:val="B6332E" w:themeColor="accent1" w:themeShade="BF"/>
          <w:lang w:val="vi-VN"/>
        </w:rPr>
        <w:t xml:space="preserve"> </w:t>
      </w:r>
      <w:r>
        <w:rPr>
          <w:rFonts w:ascii="Arial" w:hAnsi="Arial" w:cs="Arial"/>
          <w:lang w:val="vi-VN"/>
        </w:rPr>
        <w:t>[giá trị hoặc mục tiêu nghiệp vụ]</w:t>
      </w:r>
    </w:p>
    <w:p w14:paraId="525A0F1D" w14:textId="77777777" w:rsidR="00893171" w:rsidRDefault="00893171" w:rsidP="0050383A">
      <w:pPr>
        <w:rPr>
          <w:rFonts w:ascii="Arial" w:hAnsi="Arial" w:cs="Arial"/>
          <w:lang w:val="vi-VN"/>
        </w:rPr>
      </w:pPr>
    </w:p>
    <w:p w14:paraId="5369F2BD" w14:textId="1E41A7BC" w:rsidR="00893171" w:rsidRPr="00893171" w:rsidRDefault="00893171" w:rsidP="0050383A">
      <w:pPr>
        <w:rPr>
          <w:rFonts w:ascii="Arial" w:hAnsi="Arial" w:cs="Arial"/>
          <w:b/>
          <w:bCs/>
          <w:color w:val="015876" w:themeColor="accent6" w:themeShade="BF"/>
          <w:lang w:val="vi-VN"/>
        </w:rPr>
      </w:pPr>
      <w:r w:rsidRPr="00893171">
        <w:rPr>
          <w:rFonts w:ascii="Arial" w:hAnsi="Arial" w:cs="Arial"/>
          <w:b/>
          <w:bCs/>
          <w:color w:val="015876" w:themeColor="accent6" w:themeShade="BF"/>
          <w:lang w:val="vi-VN"/>
        </w:rPr>
        <w:t>Prompt gợi ý:</w:t>
      </w:r>
    </w:p>
    <w:p w14:paraId="10364DCD" w14:textId="77777777" w:rsidR="00893171" w:rsidRPr="00893171" w:rsidRDefault="00893171" w:rsidP="00893171">
      <w:pPr>
        <w:spacing w:before="100" w:beforeAutospacing="1" w:after="100" w:afterAutospacing="1"/>
        <w:rPr>
          <w:rFonts w:ascii="Arial" w:hAnsi="Arial" w:cs="Arial"/>
          <w:i/>
          <w:iCs/>
          <w:color w:val="000000"/>
          <w:sz w:val="22"/>
          <w:szCs w:val="22"/>
        </w:rPr>
      </w:pPr>
      <w:r w:rsidRPr="00893171">
        <w:rPr>
          <w:rFonts w:ascii="Arial" w:hAnsi="Arial" w:cs="Arial"/>
          <w:i/>
          <w:iCs/>
          <w:color w:val="000000"/>
          <w:sz w:val="22"/>
          <w:szCs w:val="22"/>
        </w:rPr>
        <w:t>Dựa trên Business Problem, các câu trả lời đã xác nhận và các Open Questions, hãy đề xuất các User Stories cho chức năng Dynamic Appointment Rescheduling and Waiting List Management.</w:t>
      </w:r>
    </w:p>
    <w:p w14:paraId="0E537B6E" w14:textId="77777777" w:rsidR="00893171" w:rsidRPr="00893171" w:rsidRDefault="00893171" w:rsidP="00893171">
      <w:pPr>
        <w:spacing w:before="100" w:beforeAutospacing="1" w:after="100" w:afterAutospacing="1"/>
        <w:rPr>
          <w:rFonts w:ascii="Arial" w:hAnsi="Arial" w:cs="Arial"/>
          <w:i/>
          <w:iCs/>
          <w:color w:val="000000"/>
          <w:sz w:val="22"/>
          <w:szCs w:val="22"/>
        </w:rPr>
      </w:pPr>
      <w:r w:rsidRPr="00893171">
        <w:rPr>
          <w:rFonts w:ascii="Arial" w:hAnsi="Arial" w:cs="Arial"/>
          <w:i/>
          <w:iCs/>
          <w:color w:val="000000"/>
          <w:sz w:val="22"/>
          <w:szCs w:val="22"/>
        </w:rPr>
        <w:t>Yêu cầu:</w:t>
      </w:r>
    </w:p>
    <w:p w14:paraId="33B2E927" w14:textId="77777777" w:rsidR="00893171" w:rsidRPr="00893171" w:rsidRDefault="00893171">
      <w:pPr>
        <w:numPr>
          <w:ilvl w:val="0"/>
          <w:numId w:val="27"/>
        </w:numPr>
        <w:spacing w:before="100" w:beforeAutospacing="1" w:after="100" w:afterAutospacing="1"/>
        <w:rPr>
          <w:rFonts w:ascii="Arial" w:hAnsi="Arial" w:cs="Arial"/>
          <w:i/>
          <w:iCs/>
          <w:color w:val="000000"/>
          <w:sz w:val="22"/>
          <w:szCs w:val="22"/>
        </w:rPr>
      </w:pPr>
      <w:r w:rsidRPr="00893171">
        <w:rPr>
          <w:rFonts w:ascii="Arial" w:hAnsi="Arial" w:cs="Arial"/>
          <w:i/>
          <w:iCs/>
          <w:color w:val="000000"/>
          <w:sz w:val="22"/>
          <w:szCs w:val="22"/>
        </w:rPr>
        <w:t>Nhóm theo actor: Patient, Doctor, Medical Staff, System Administrator.</w:t>
      </w:r>
    </w:p>
    <w:p w14:paraId="71A74DDD" w14:textId="77777777" w:rsidR="00893171" w:rsidRPr="00893171" w:rsidRDefault="00893171">
      <w:pPr>
        <w:numPr>
          <w:ilvl w:val="0"/>
          <w:numId w:val="27"/>
        </w:numPr>
        <w:spacing w:before="100" w:beforeAutospacing="1" w:after="100" w:afterAutospacing="1"/>
        <w:rPr>
          <w:rFonts w:ascii="Arial" w:hAnsi="Arial" w:cs="Arial"/>
          <w:i/>
          <w:iCs/>
          <w:color w:val="000000"/>
          <w:sz w:val="22"/>
          <w:szCs w:val="22"/>
        </w:rPr>
      </w:pPr>
      <w:r w:rsidRPr="00893171">
        <w:rPr>
          <w:rFonts w:ascii="Arial" w:hAnsi="Arial" w:cs="Arial"/>
          <w:i/>
          <w:iCs/>
          <w:color w:val="000000"/>
          <w:sz w:val="22"/>
          <w:szCs w:val="22"/>
        </w:rPr>
        <w:t>Mỗi User Story chỉ mô tả một mục tiêu chính.</w:t>
      </w:r>
    </w:p>
    <w:p w14:paraId="3A63092D" w14:textId="77777777" w:rsidR="00893171" w:rsidRPr="00893171" w:rsidRDefault="00893171">
      <w:pPr>
        <w:numPr>
          <w:ilvl w:val="0"/>
          <w:numId w:val="27"/>
        </w:numPr>
        <w:spacing w:before="100" w:beforeAutospacing="1" w:after="100" w:afterAutospacing="1"/>
        <w:rPr>
          <w:rFonts w:ascii="Arial" w:hAnsi="Arial" w:cs="Arial"/>
          <w:i/>
          <w:iCs/>
          <w:color w:val="000000"/>
          <w:sz w:val="22"/>
          <w:szCs w:val="22"/>
        </w:rPr>
      </w:pPr>
      <w:r w:rsidRPr="00893171">
        <w:rPr>
          <w:rFonts w:ascii="Arial" w:hAnsi="Arial" w:cs="Arial"/>
          <w:i/>
          <w:iCs/>
          <w:color w:val="000000"/>
          <w:sz w:val="22"/>
          <w:szCs w:val="22"/>
        </w:rPr>
        <w:t>Không tự quyết các Business Rules chưa được xác nhận.</w:t>
      </w:r>
    </w:p>
    <w:p w14:paraId="0463E0CA" w14:textId="77777777" w:rsidR="00893171" w:rsidRPr="00893171" w:rsidRDefault="00893171">
      <w:pPr>
        <w:numPr>
          <w:ilvl w:val="0"/>
          <w:numId w:val="27"/>
        </w:numPr>
        <w:spacing w:before="100" w:beforeAutospacing="1" w:after="100" w:afterAutospacing="1"/>
        <w:rPr>
          <w:rFonts w:ascii="Arial" w:hAnsi="Arial" w:cs="Arial"/>
          <w:i/>
          <w:iCs/>
          <w:color w:val="000000"/>
          <w:sz w:val="22"/>
          <w:szCs w:val="22"/>
        </w:rPr>
      </w:pPr>
      <w:r w:rsidRPr="00893171">
        <w:rPr>
          <w:rFonts w:ascii="Arial" w:hAnsi="Arial" w:cs="Arial"/>
          <w:i/>
          <w:iCs/>
          <w:color w:val="000000"/>
          <w:sz w:val="22"/>
          <w:szCs w:val="22"/>
        </w:rPr>
        <w:t>Đánh dấu rõ User Story nào phụ thuộc vào Assumption hoặc Open Question.</w:t>
      </w:r>
    </w:p>
    <w:p w14:paraId="06B345E8" w14:textId="77777777" w:rsidR="00893171" w:rsidRPr="00893171" w:rsidRDefault="00893171">
      <w:pPr>
        <w:numPr>
          <w:ilvl w:val="0"/>
          <w:numId w:val="27"/>
        </w:numPr>
        <w:spacing w:before="100" w:beforeAutospacing="1" w:after="100" w:afterAutospacing="1"/>
        <w:rPr>
          <w:rFonts w:ascii="Arial" w:hAnsi="Arial" w:cs="Arial"/>
          <w:i/>
          <w:iCs/>
          <w:color w:val="000000"/>
          <w:sz w:val="22"/>
          <w:szCs w:val="22"/>
        </w:rPr>
      </w:pPr>
      <w:r w:rsidRPr="00893171">
        <w:rPr>
          <w:rFonts w:ascii="Arial" w:hAnsi="Arial" w:cs="Arial"/>
          <w:i/>
          <w:iCs/>
          <w:color w:val="000000"/>
          <w:sz w:val="22"/>
          <w:szCs w:val="22"/>
        </w:rPr>
        <w:lastRenderedPageBreak/>
        <w:t>Ưu tiên các User Stories cần thiết để tạo Minimum Viable Product.</w:t>
      </w:r>
    </w:p>
    <w:p w14:paraId="60FC912C" w14:textId="1F62B7C5" w:rsidR="00893171" w:rsidRDefault="00893171" w:rsidP="0050383A">
      <w:pPr>
        <w:rPr>
          <w:rFonts w:ascii="Arial" w:hAnsi="Arial" w:cs="Arial"/>
          <w:lang w:val="vi-VN"/>
        </w:rPr>
      </w:pPr>
      <w:r>
        <w:rPr>
          <w:rFonts w:ascii="Arial" w:hAnsi="Arial" w:cs="Arial"/>
          <w:lang w:val="vi-VN"/>
        </w:rPr>
        <w:t>User Story Backlog</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893171" w14:paraId="4EE9D65C" w14:textId="77777777" w:rsidTr="00893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3DB4F423" w14:textId="2177B390" w:rsidR="00893171" w:rsidRDefault="00893171" w:rsidP="0050383A">
            <w:pPr>
              <w:rPr>
                <w:rFonts w:ascii="Arial" w:hAnsi="Arial" w:cs="Arial"/>
                <w:lang w:val="vi-VN"/>
              </w:rPr>
            </w:pPr>
            <w:r>
              <w:rPr>
                <w:rFonts w:ascii="Arial" w:hAnsi="Arial" w:cs="Arial"/>
                <w:lang w:val="vi-VN"/>
              </w:rPr>
              <w:t>ID</w:t>
            </w:r>
          </w:p>
        </w:tc>
        <w:tc>
          <w:tcPr>
            <w:tcW w:w="2045" w:type="dxa"/>
          </w:tcPr>
          <w:p w14:paraId="6206B908" w14:textId="55C95C3B" w:rsidR="00893171" w:rsidRDefault="00893171" w:rsidP="0050383A">
            <w:pPr>
              <w:cnfStyle w:val="100000000000" w:firstRow="1" w:lastRow="0" w:firstColumn="0" w:lastColumn="0" w:oddVBand="0" w:evenVBand="0" w:oddHBand="0" w:evenHBand="0" w:firstRowFirstColumn="0" w:firstRowLastColumn="0" w:lastRowFirstColumn="0" w:lastRowLastColumn="0"/>
              <w:rPr>
                <w:rFonts w:ascii="Arial" w:hAnsi="Arial" w:cs="Arial"/>
                <w:lang w:val="vi-VN"/>
              </w:rPr>
            </w:pPr>
            <w:r>
              <w:rPr>
                <w:rFonts w:ascii="Arial" w:hAnsi="Arial" w:cs="Arial"/>
                <w:lang w:val="vi-VN"/>
              </w:rPr>
              <w:t>Actor</w:t>
            </w:r>
          </w:p>
        </w:tc>
        <w:tc>
          <w:tcPr>
            <w:tcW w:w="2045" w:type="dxa"/>
          </w:tcPr>
          <w:p w14:paraId="36F54B56" w14:textId="5CCCEC12" w:rsidR="00893171" w:rsidRDefault="00893171" w:rsidP="0050383A">
            <w:pPr>
              <w:cnfStyle w:val="100000000000" w:firstRow="1" w:lastRow="0" w:firstColumn="0" w:lastColumn="0" w:oddVBand="0" w:evenVBand="0" w:oddHBand="0" w:evenHBand="0" w:firstRowFirstColumn="0" w:firstRowLastColumn="0" w:lastRowFirstColumn="0" w:lastRowLastColumn="0"/>
              <w:rPr>
                <w:rFonts w:ascii="Arial" w:hAnsi="Arial" w:cs="Arial"/>
                <w:lang w:val="vi-VN"/>
              </w:rPr>
            </w:pPr>
            <w:r>
              <w:rPr>
                <w:rFonts w:ascii="Arial" w:hAnsi="Arial" w:cs="Arial"/>
                <w:lang w:val="vi-VN"/>
              </w:rPr>
              <w:t>User Story</w:t>
            </w:r>
          </w:p>
        </w:tc>
        <w:tc>
          <w:tcPr>
            <w:tcW w:w="2045" w:type="dxa"/>
          </w:tcPr>
          <w:p w14:paraId="7B57FD80" w14:textId="32539807" w:rsidR="00893171" w:rsidRDefault="00893171" w:rsidP="0050383A">
            <w:pPr>
              <w:cnfStyle w:val="100000000000" w:firstRow="1" w:lastRow="0" w:firstColumn="0" w:lastColumn="0" w:oddVBand="0" w:evenVBand="0" w:oddHBand="0" w:evenHBand="0" w:firstRowFirstColumn="0" w:firstRowLastColumn="0" w:lastRowFirstColumn="0" w:lastRowLastColumn="0"/>
              <w:rPr>
                <w:rFonts w:ascii="Arial" w:hAnsi="Arial" w:cs="Arial"/>
                <w:lang w:val="vi-VN"/>
              </w:rPr>
            </w:pPr>
            <w:r>
              <w:rPr>
                <w:rFonts w:ascii="Arial" w:hAnsi="Arial" w:cs="Arial"/>
                <w:lang w:val="vi-VN"/>
              </w:rPr>
              <w:t>Business Value</w:t>
            </w:r>
          </w:p>
        </w:tc>
        <w:tc>
          <w:tcPr>
            <w:tcW w:w="2045" w:type="dxa"/>
          </w:tcPr>
          <w:p w14:paraId="79A520D7" w14:textId="7F995FBD" w:rsidR="00893171" w:rsidRDefault="00893171" w:rsidP="0050383A">
            <w:pPr>
              <w:cnfStyle w:val="100000000000" w:firstRow="1" w:lastRow="0" w:firstColumn="0" w:lastColumn="0" w:oddVBand="0" w:evenVBand="0" w:oddHBand="0" w:evenHBand="0" w:firstRowFirstColumn="0" w:firstRowLastColumn="0" w:lastRowFirstColumn="0" w:lastRowLastColumn="0"/>
              <w:rPr>
                <w:rFonts w:ascii="Arial" w:hAnsi="Arial" w:cs="Arial"/>
                <w:lang w:val="vi-VN"/>
              </w:rPr>
            </w:pPr>
            <w:r>
              <w:rPr>
                <w:rFonts w:ascii="Arial" w:hAnsi="Arial" w:cs="Arial"/>
                <w:lang w:val="vi-VN"/>
              </w:rPr>
              <w:t>Phụ thuộc</w:t>
            </w:r>
          </w:p>
        </w:tc>
      </w:tr>
      <w:tr w:rsidR="00893171" w14:paraId="7DBF16D9" w14:textId="77777777" w:rsidTr="00893171">
        <w:tc>
          <w:tcPr>
            <w:cnfStyle w:val="001000000000" w:firstRow="0" w:lastRow="0" w:firstColumn="1" w:lastColumn="0" w:oddVBand="0" w:evenVBand="0" w:oddHBand="0" w:evenHBand="0" w:firstRowFirstColumn="0" w:firstRowLastColumn="0" w:lastRowFirstColumn="0" w:lastRowLastColumn="0"/>
            <w:tcW w:w="2044" w:type="dxa"/>
          </w:tcPr>
          <w:p w14:paraId="7BD163CE" w14:textId="774C730E" w:rsidR="00893171" w:rsidRDefault="00893171" w:rsidP="0050383A">
            <w:pPr>
              <w:rPr>
                <w:rFonts w:ascii="Arial" w:hAnsi="Arial" w:cs="Arial"/>
                <w:lang w:val="vi-VN"/>
              </w:rPr>
            </w:pPr>
            <w:r>
              <w:rPr>
                <w:rFonts w:ascii="Arial" w:hAnsi="Arial" w:cs="Arial"/>
                <w:lang w:val="vi-VN"/>
              </w:rPr>
              <w:t>US-01</w:t>
            </w:r>
          </w:p>
        </w:tc>
        <w:tc>
          <w:tcPr>
            <w:tcW w:w="2045" w:type="dxa"/>
          </w:tcPr>
          <w:p w14:paraId="2AEED49E"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275F71C4"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139C20CE"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67A345F1"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r>
      <w:tr w:rsidR="00893171" w14:paraId="0785CF32" w14:textId="77777777" w:rsidTr="00893171">
        <w:tc>
          <w:tcPr>
            <w:cnfStyle w:val="001000000000" w:firstRow="0" w:lastRow="0" w:firstColumn="1" w:lastColumn="0" w:oddVBand="0" w:evenVBand="0" w:oddHBand="0" w:evenHBand="0" w:firstRowFirstColumn="0" w:firstRowLastColumn="0" w:lastRowFirstColumn="0" w:lastRowLastColumn="0"/>
            <w:tcW w:w="2044" w:type="dxa"/>
          </w:tcPr>
          <w:p w14:paraId="26DC7D0B" w14:textId="6D74C663" w:rsidR="00893171" w:rsidRDefault="00893171" w:rsidP="0050383A">
            <w:pPr>
              <w:rPr>
                <w:rFonts w:ascii="Arial" w:hAnsi="Arial" w:cs="Arial"/>
                <w:lang w:val="vi-VN"/>
              </w:rPr>
            </w:pPr>
            <w:r>
              <w:rPr>
                <w:rFonts w:ascii="Arial" w:hAnsi="Arial" w:cs="Arial"/>
                <w:lang w:val="vi-VN"/>
              </w:rPr>
              <w:t>US-02</w:t>
            </w:r>
          </w:p>
        </w:tc>
        <w:tc>
          <w:tcPr>
            <w:tcW w:w="2045" w:type="dxa"/>
          </w:tcPr>
          <w:p w14:paraId="73B5CC5C"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206DDC8F"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31B32C72"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41BCEABB"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r>
      <w:tr w:rsidR="00893171" w14:paraId="071ACE48" w14:textId="77777777" w:rsidTr="00893171">
        <w:tc>
          <w:tcPr>
            <w:cnfStyle w:val="001000000000" w:firstRow="0" w:lastRow="0" w:firstColumn="1" w:lastColumn="0" w:oddVBand="0" w:evenVBand="0" w:oddHBand="0" w:evenHBand="0" w:firstRowFirstColumn="0" w:firstRowLastColumn="0" w:lastRowFirstColumn="0" w:lastRowLastColumn="0"/>
            <w:tcW w:w="2044" w:type="dxa"/>
          </w:tcPr>
          <w:p w14:paraId="336A5AAD" w14:textId="72DA44AC" w:rsidR="00893171" w:rsidRDefault="00893171" w:rsidP="0050383A">
            <w:pPr>
              <w:rPr>
                <w:rFonts w:ascii="Arial" w:hAnsi="Arial" w:cs="Arial"/>
                <w:lang w:val="vi-VN"/>
              </w:rPr>
            </w:pPr>
            <w:r>
              <w:rPr>
                <w:rFonts w:ascii="Arial" w:hAnsi="Arial" w:cs="Arial"/>
                <w:lang w:val="vi-VN"/>
              </w:rPr>
              <w:t>…</w:t>
            </w:r>
          </w:p>
        </w:tc>
        <w:tc>
          <w:tcPr>
            <w:tcW w:w="2045" w:type="dxa"/>
          </w:tcPr>
          <w:p w14:paraId="12256A74"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4071A22E"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6267A7D5"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3D9E9083"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r>
      <w:tr w:rsidR="00893171" w14:paraId="3FF4CBDC" w14:textId="77777777" w:rsidTr="00893171">
        <w:tc>
          <w:tcPr>
            <w:cnfStyle w:val="001000000000" w:firstRow="0" w:lastRow="0" w:firstColumn="1" w:lastColumn="0" w:oddVBand="0" w:evenVBand="0" w:oddHBand="0" w:evenHBand="0" w:firstRowFirstColumn="0" w:firstRowLastColumn="0" w:lastRowFirstColumn="0" w:lastRowLastColumn="0"/>
            <w:tcW w:w="2044" w:type="dxa"/>
          </w:tcPr>
          <w:p w14:paraId="2A6847B8" w14:textId="77777777" w:rsidR="00893171" w:rsidRDefault="00893171" w:rsidP="0050383A">
            <w:pPr>
              <w:rPr>
                <w:rFonts w:ascii="Arial" w:hAnsi="Arial" w:cs="Arial"/>
                <w:lang w:val="vi-VN"/>
              </w:rPr>
            </w:pPr>
          </w:p>
        </w:tc>
        <w:tc>
          <w:tcPr>
            <w:tcW w:w="2045" w:type="dxa"/>
          </w:tcPr>
          <w:p w14:paraId="7D943415"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399F0C74"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25AD9D87"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1081004A"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r>
      <w:tr w:rsidR="00893171" w14:paraId="5E908E51" w14:textId="77777777" w:rsidTr="00893171">
        <w:tc>
          <w:tcPr>
            <w:cnfStyle w:val="001000000000" w:firstRow="0" w:lastRow="0" w:firstColumn="1" w:lastColumn="0" w:oddVBand="0" w:evenVBand="0" w:oddHBand="0" w:evenHBand="0" w:firstRowFirstColumn="0" w:firstRowLastColumn="0" w:lastRowFirstColumn="0" w:lastRowLastColumn="0"/>
            <w:tcW w:w="2044" w:type="dxa"/>
          </w:tcPr>
          <w:p w14:paraId="2D3D7A82" w14:textId="77777777" w:rsidR="00893171" w:rsidRDefault="00893171" w:rsidP="0050383A">
            <w:pPr>
              <w:rPr>
                <w:rFonts w:ascii="Arial" w:hAnsi="Arial" w:cs="Arial"/>
                <w:lang w:val="vi-VN"/>
              </w:rPr>
            </w:pPr>
          </w:p>
        </w:tc>
        <w:tc>
          <w:tcPr>
            <w:tcW w:w="2045" w:type="dxa"/>
          </w:tcPr>
          <w:p w14:paraId="2A91A0EC"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2FD75374"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72A95B2F"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661C164E"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r>
      <w:tr w:rsidR="00893171" w14:paraId="5E9B7CD8" w14:textId="77777777" w:rsidTr="00893171">
        <w:tc>
          <w:tcPr>
            <w:cnfStyle w:val="001000000000" w:firstRow="0" w:lastRow="0" w:firstColumn="1" w:lastColumn="0" w:oddVBand="0" w:evenVBand="0" w:oddHBand="0" w:evenHBand="0" w:firstRowFirstColumn="0" w:firstRowLastColumn="0" w:lastRowFirstColumn="0" w:lastRowLastColumn="0"/>
            <w:tcW w:w="2044" w:type="dxa"/>
          </w:tcPr>
          <w:p w14:paraId="6AB0AD6A" w14:textId="77777777" w:rsidR="00893171" w:rsidRDefault="00893171" w:rsidP="0050383A">
            <w:pPr>
              <w:rPr>
                <w:rFonts w:ascii="Arial" w:hAnsi="Arial" w:cs="Arial"/>
                <w:lang w:val="vi-VN"/>
              </w:rPr>
            </w:pPr>
          </w:p>
        </w:tc>
        <w:tc>
          <w:tcPr>
            <w:tcW w:w="2045" w:type="dxa"/>
          </w:tcPr>
          <w:p w14:paraId="16F99C3E"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00EBBD1C"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6EC292B1"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398280FF"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r>
      <w:tr w:rsidR="00893171" w14:paraId="1E8C9BB2" w14:textId="77777777" w:rsidTr="00893171">
        <w:tc>
          <w:tcPr>
            <w:cnfStyle w:val="001000000000" w:firstRow="0" w:lastRow="0" w:firstColumn="1" w:lastColumn="0" w:oddVBand="0" w:evenVBand="0" w:oddHBand="0" w:evenHBand="0" w:firstRowFirstColumn="0" w:firstRowLastColumn="0" w:lastRowFirstColumn="0" w:lastRowLastColumn="0"/>
            <w:tcW w:w="2044" w:type="dxa"/>
          </w:tcPr>
          <w:p w14:paraId="0E114BE1" w14:textId="77777777" w:rsidR="00893171" w:rsidRDefault="00893171" w:rsidP="0050383A">
            <w:pPr>
              <w:rPr>
                <w:rFonts w:ascii="Arial" w:hAnsi="Arial" w:cs="Arial"/>
                <w:lang w:val="vi-VN"/>
              </w:rPr>
            </w:pPr>
          </w:p>
        </w:tc>
        <w:tc>
          <w:tcPr>
            <w:tcW w:w="2045" w:type="dxa"/>
          </w:tcPr>
          <w:p w14:paraId="4898AF4F"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248A48DC"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6819ED9F"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c>
          <w:tcPr>
            <w:tcW w:w="2045" w:type="dxa"/>
          </w:tcPr>
          <w:p w14:paraId="45BDD476" w14:textId="77777777" w:rsidR="00893171" w:rsidRDefault="00893171" w:rsidP="0050383A">
            <w:pPr>
              <w:cnfStyle w:val="000000000000" w:firstRow="0" w:lastRow="0" w:firstColumn="0" w:lastColumn="0" w:oddVBand="0" w:evenVBand="0" w:oddHBand="0" w:evenHBand="0" w:firstRowFirstColumn="0" w:firstRowLastColumn="0" w:lastRowFirstColumn="0" w:lastRowLastColumn="0"/>
              <w:rPr>
                <w:rFonts w:ascii="Arial" w:hAnsi="Arial" w:cs="Arial"/>
                <w:lang w:val="vi-VN"/>
              </w:rPr>
            </w:pPr>
          </w:p>
        </w:tc>
      </w:tr>
    </w:tbl>
    <w:p w14:paraId="4C32DEC5" w14:textId="77777777" w:rsidR="00893171" w:rsidRDefault="00893171" w:rsidP="0050383A">
      <w:pPr>
        <w:rPr>
          <w:rFonts w:ascii="Arial" w:hAnsi="Arial" w:cs="Arial"/>
          <w:lang w:val="vi-VN"/>
        </w:rPr>
      </w:pPr>
    </w:p>
    <w:p w14:paraId="592581CB" w14:textId="75D26A49" w:rsidR="00893171" w:rsidRDefault="00893171" w:rsidP="0050383A">
      <w:pPr>
        <w:rPr>
          <w:rFonts w:ascii="Arial" w:hAnsi="Arial" w:cs="Arial"/>
          <w:lang w:val="vi-VN"/>
        </w:rPr>
      </w:pPr>
      <w:r>
        <w:rPr>
          <w:rFonts w:ascii="Arial" w:hAnsi="Arial" w:cs="Arial"/>
          <w:lang w:val="vi-VN"/>
        </w:rPr>
        <w:t>Human review checklist:</w:t>
      </w:r>
    </w:p>
    <w:p w14:paraId="59BA464F" w14:textId="77777777" w:rsidR="00893171" w:rsidRPr="00893171" w:rsidRDefault="00893171" w:rsidP="00893171">
      <w:pPr>
        <w:ind w:left="737"/>
        <w:rPr>
          <w:rFonts w:ascii="Arial" w:hAnsi="Arial" w:cs="Arial"/>
          <w:color w:val="000000"/>
          <w:sz w:val="22"/>
          <w:szCs w:val="22"/>
        </w:rPr>
      </w:pPr>
      <w:r w:rsidRPr="00893171">
        <w:rPr>
          <w:rFonts w:ascii="Arial" w:hAnsi="Arial" w:cs="Arial"/>
          <w:color w:val="000000"/>
          <w:sz w:val="22"/>
          <w:szCs w:val="22"/>
        </w:rPr>
        <w:t>□ Actor đã rõ ràng.</w:t>
      </w:r>
    </w:p>
    <w:p w14:paraId="5A2830AB" w14:textId="77777777" w:rsidR="00893171" w:rsidRPr="00893171" w:rsidRDefault="00893171" w:rsidP="00893171">
      <w:pPr>
        <w:ind w:left="737"/>
        <w:rPr>
          <w:rFonts w:ascii="Arial" w:hAnsi="Arial" w:cs="Arial"/>
          <w:color w:val="000000"/>
          <w:sz w:val="22"/>
          <w:szCs w:val="22"/>
        </w:rPr>
      </w:pPr>
      <w:r w:rsidRPr="00893171">
        <w:rPr>
          <w:rFonts w:ascii="Arial" w:hAnsi="Arial" w:cs="Arial"/>
          <w:color w:val="000000"/>
          <w:sz w:val="22"/>
          <w:szCs w:val="22"/>
        </w:rPr>
        <w:t>□ Nhu cầu không bị trộn với giải pháp kỹ thuật.</w:t>
      </w:r>
    </w:p>
    <w:p w14:paraId="52E00682" w14:textId="77777777" w:rsidR="00893171" w:rsidRPr="00893171" w:rsidRDefault="00893171" w:rsidP="00893171">
      <w:pPr>
        <w:ind w:left="737"/>
        <w:rPr>
          <w:rFonts w:ascii="Arial" w:hAnsi="Arial" w:cs="Arial"/>
          <w:color w:val="000000"/>
          <w:sz w:val="22"/>
          <w:szCs w:val="22"/>
        </w:rPr>
      </w:pPr>
      <w:r w:rsidRPr="00893171">
        <w:rPr>
          <w:rFonts w:ascii="Arial" w:hAnsi="Arial" w:cs="Arial"/>
          <w:color w:val="000000"/>
          <w:sz w:val="22"/>
          <w:szCs w:val="22"/>
        </w:rPr>
        <w:t>□ Giá trị nghiệp vụ đã được thể hiện.</w:t>
      </w:r>
    </w:p>
    <w:p w14:paraId="776682C3" w14:textId="77777777" w:rsidR="00893171" w:rsidRPr="00893171" w:rsidRDefault="00893171" w:rsidP="00893171">
      <w:pPr>
        <w:ind w:left="737"/>
        <w:rPr>
          <w:rFonts w:ascii="Arial" w:hAnsi="Arial" w:cs="Arial"/>
          <w:color w:val="000000"/>
          <w:sz w:val="22"/>
          <w:szCs w:val="22"/>
        </w:rPr>
      </w:pPr>
      <w:r w:rsidRPr="00893171">
        <w:rPr>
          <w:rFonts w:ascii="Arial" w:hAnsi="Arial" w:cs="Arial"/>
          <w:color w:val="000000"/>
          <w:sz w:val="22"/>
          <w:szCs w:val="22"/>
        </w:rPr>
        <w:t>□ Không chứa Business Rule chưa được xác nhận.</w:t>
      </w:r>
    </w:p>
    <w:p w14:paraId="32B3755E" w14:textId="77777777" w:rsidR="00893171" w:rsidRPr="00893171" w:rsidRDefault="00893171" w:rsidP="00893171">
      <w:pPr>
        <w:ind w:left="737"/>
        <w:rPr>
          <w:rFonts w:ascii="Arial" w:hAnsi="Arial" w:cs="Arial"/>
          <w:color w:val="000000"/>
          <w:sz w:val="22"/>
          <w:szCs w:val="22"/>
        </w:rPr>
      </w:pPr>
      <w:r w:rsidRPr="00893171">
        <w:rPr>
          <w:rFonts w:ascii="Arial" w:hAnsi="Arial" w:cs="Arial"/>
          <w:color w:val="000000"/>
          <w:sz w:val="22"/>
          <w:szCs w:val="22"/>
        </w:rPr>
        <w:t>□ Có thể phát triển và kiểm thử độc lập.</w:t>
      </w:r>
    </w:p>
    <w:p w14:paraId="29AA5AA9" w14:textId="77777777" w:rsidR="00893171" w:rsidRPr="00893171" w:rsidRDefault="00893171" w:rsidP="00893171">
      <w:pPr>
        <w:ind w:left="737"/>
        <w:rPr>
          <w:rFonts w:ascii="Arial" w:hAnsi="Arial" w:cs="Arial"/>
          <w:color w:val="000000"/>
          <w:sz w:val="22"/>
          <w:szCs w:val="22"/>
        </w:rPr>
      </w:pPr>
      <w:r w:rsidRPr="00893171">
        <w:rPr>
          <w:rFonts w:ascii="Arial" w:hAnsi="Arial" w:cs="Arial"/>
          <w:color w:val="000000"/>
          <w:sz w:val="22"/>
          <w:szCs w:val="22"/>
        </w:rPr>
        <w:t>□ Không trùng lặp với User Story khác.</w:t>
      </w:r>
    </w:p>
    <w:p w14:paraId="0764D220" w14:textId="77777777" w:rsidR="00893171" w:rsidRPr="00893171" w:rsidRDefault="00893171" w:rsidP="00893171">
      <w:pPr>
        <w:ind w:left="737"/>
        <w:rPr>
          <w:rFonts w:ascii="Arial" w:hAnsi="Arial" w:cs="Arial"/>
          <w:color w:val="000000"/>
          <w:sz w:val="22"/>
          <w:szCs w:val="22"/>
        </w:rPr>
      </w:pPr>
      <w:r w:rsidRPr="00893171">
        <w:rPr>
          <w:rFonts w:ascii="Arial" w:hAnsi="Arial" w:cs="Arial"/>
          <w:color w:val="000000"/>
          <w:sz w:val="22"/>
          <w:szCs w:val="22"/>
        </w:rPr>
        <w:t>□ Phù hợp với phạm vi của phiên bản hiện tại.</w:t>
      </w:r>
    </w:p>
    <w:p w14:paraId="709E98A0" w14:textId="77777777" w:rsidR="00893171" w:rsidRDefault="00893171" w:rsidP="0050383A">
      <w:pPr>
        <w:rPr>
          <w:rFonts w:ascii="Arial" w:hAnsi="Arial" w:cs="Arial"/>
          <w:lang w:val="vi-VN"/>
        </w:rPr>
      </w:pPr>
    </w:p>
    <w:p w14:paraId="2D439381" w14:textId="7C9C6E2F" w:rsidR="00893171" w:rsidRPr="00F41949" w:rsidRDefault="00893171" w:rsidP="00893171">
      <w:pPr>
        <w:rPr>
          <w:rFonts w:ascii="Arial" w:hAnsi="Arial" w:cs="Arial"/>
          <w:color w:val="015876" w:themeColor="accent6" w:themeShade="BF"/>
          <w:lang w:val="vi-VN"/>
        </w:rPr>
      </w:pPr>
      <w:r w:rsidRPr="00F41949">
        <w:rPr>
          <w:rFonts w:ascii="Arial" w:hAnsi="Arial" w:cs="Arial"/>
          <w:b/>
          <w:bCs/>
          <w:color w:val="015876" w:themeColor="accent6" w:themeShade="BF"/>
          <w:lang w:val="vi-VN"/>
        </w:rPr>
        <w:t xml:space="preserve">Bước </w:t>
      </w:r>
      <w:r>
        <w:rPr>
          <w:rFonts w:ascii="Arial" w:hAnsi="Arial" w:cs="Arial"/>
          <w:b/>
          <w:bCs/>
          <w:color w:val="015876" w:themeColor="accent6" w:themeShade="BF"/>
          <w:lang w:val="vi-VN"/>
        </w:rPr>
        <w:t>4</w:t>
      </w:r>
      <w:r w:rsidRPr="00F41949">
        <w:rPr>
          <w:rFonts w:ascii="Arial" w:hAnsi="Arial" w:cs="Arial"/>
          <w:b/>
          <w:bCs/>
          <w:color w:val="015876" w:themeColor="accent6" w:themeShade="BF"/>
          <w:lang w:val="vi-VN"/>
        </w:rPr>
        <w:t>:</w:t>
      </w:r>
      <w:r w:rsidRPr="00F41949">
        <w:rPr>
          <w:rFonts w:ascii="Arial" w:hAnsi="Arial" w:cs="Arial"/>
          <w:color w:val="015876" w:themeColor="accent6" w:themeShade="BF"/>
          <w:lang w:val="vi-VN"/>
        </w:rPr>
        <w:t xml:space="preserve"> </w:t>
      </w:r>
      <w:r w:rsidRPr="00893171">
        <w:rPr>
          <w:rFonts w:ascii="Arial" w:hAnsi="Arial" w:cs="Arial"/>
          <w:b/>
          <w:bCs/>
          <w:color w:val="015876" w:themeColor="accent6" w:themeShade="BF"/>
          <w:lang w:val="vi-VN"/>
        </w:rPr>
        <w:t xml:space="preserve">Xây dựng </w:t>
      </w:r>
      <w:r>
        <w:rPr>
          <w:rFonts w:ascii="Arial" w:hAnsi="Arial" w:cs="Arial"/>
          <w:b/>
          <w:bCs/>
          <w:color w:val="015876" w:themeColor="accent6" w:themeShade="BF"/>
          <w:lang w:val="vi-VN"/>
        </w:rPr>
        <w:t>Acceptance Criteria</w:t>
      </w:r>
    </w:p>
    <w:p w14:paraId="20C951E3" w14:textId="6727B022" w:rsidR="00AF7DDB" w:rsidRDefault="00AF7DDB" w:rsidP="0050383A">
      <w:pPr>
        <w:rPr>
          <w:rFonts w:ascii="Arial" w:hAnsi="Arial" w:cs="Arial"/>
          <w:sz w:val="22"/>
          <w:szCs w:val="22"/>
          <w:lang w:val="vi-VN"/>
        </w:rPr>
      </w:pPr>
      <w:r w:rsidRPr="00AF7DDB">
        <w:rPr>
          <w:rFonts w:ascii="Arial" w:hAnsi="Arial" w:cs="Arial"/>
          <w:sz w:val="22"/>
          <w:szCs w:val="22"/>
          <w:lang w:val="vi-VN"/>
        </w:rPr>
        <w:t>Chọn 03 User Stories quan trọng nhất, sử dụng AI để tạo Acceptance Criteria. Cấu trúc của Acceptance Criteria bao gồm:</w:t>
      </w:r>
    </w:p>
    <w:p w14:paraId="5497F376" w14:textId="6D909E8A" w:rsidR="00AF7DDB" w:rsidRDefault="00AF7DDB">
      <w:pPr>
        <w:pStyle w:val="ListParagraph"/>
        <w:numPr>
          <w:ilvl w:val="0"/>
          <w:numId w:val="28"/>
        </w:numPr>
        <w:rPr>
          <w:rFonts w:ascii="Arial" w:hAnsi="Arial" w:cs="Arial"/>
          <w:sz w:val="22"/>
          <w:szCs w:val="22"/>
          <w:lang w:val="vi-VN"/>
        </w:rPr>
      </w:pPr>
      <w:r>
        <w:rPr>
          <w:rFonts w:ascii="Arial" w:hAnsi="Arial" w:cs="Arial"/>
          <w:sz w:val="22"/>
          <w:szCs w:val="22"/>
          <w:lang w:val="vi-VN"/>
        </w:rPr>
        <w:t>Happy Path</w:t>
      </w:r>
    </w:p>
    <w:p w14:paraId="2319DBE4" w14:textId="78ADC203" w:rsidR="00AF7DDB" w:rsidRDefault="00AF7DDB">
      <w:pPr>
        <w:pStyle w:val="ListParagraph"/>
        <w:numPr>
          <w:ilvl w:val="0"/>
          <w:numId w:val="28"/>
        </w:numPr>
        <w:rPr>
          <w:rFonts w:ascii="Arial" w:hAnsi="Arial" w:cs="Arial"/>
          <w:sz w:val="22"/>
          <w:szCs w:val="22"/>
          <w:lang w:val="vi-VN"/>
        </w:rPr>
      </w:pPr>
      <w:r>
        <w:rPr>
          <w:rFonts w:ascii="Arial" w:hAnsi="Arial" w:cs="Arial"/>
          <w:sz w:val="22"/>
          <w:szCs w:val="22"/>
          <w:lang w:val="vi-VN"/>
        </w:rPr>
        <w:t>Alternative Flow</w:t>
      </w:r>
    </w:p>
    <w:p w14:paraId="31C040DC" w14:textId="08D4CEEA" w:rsidR="00AF7DDB" w:rsidRDefault="00AF7DDB">
      <w:pPr>
        <w:pStyle w:val="ListParagraph"/>
        <w:numPr>
          <w:ilvl w:val="0"/>
          <w:numId w:val="28"/>
        </w:numPr>
        <w:rPr>
          <w:rFonts w:ascii="Arial" w:hAnsi="Arial" w:cs="Arial"/>
          <w:sz w:val="22"/>
          <w:szCs w:val="22"/>
          <w:lang w:val="vi-VN"/>
        </w:rPr>
      </w:pPr>
      <w:r>
        <w:rPr>
          <w:rFonts w:ascii="Arial" w:hAnsi="Arial" w:cs="Arial"/>
          <w:sz w:val="22"/>
          <w:szCs w:val="22"/>
          <w:lang w:val="vi-VN"/>
        </w:rPr>
        <w:t>Exception</w:t>
      </w:r>
    </w:p>
    <w:p w14:paraId="4E2DCAB2" w14:textId="1BC75143" w:rsidR="00AF7DDB" w:rsidRDefault="00AF7DDB">
      <w:pPr>
        <w:pStyle w:val="ListParagraph"/>
        <w:numPr>
          <w:ilvl w:val="0"/>
          <w:numId w:val="28"/>
        </w:numPr>
        <w:rPr>
          <w:rFonts w:ascii="Arial" w:hAnsi="Arial" w:cs="Arial"/>
          <w:sz w:val="22"/>
          <w:szCs w:val="22"/>
          <w:lang w:val="vi-VN"/>
        </w:rPr>
      </w:pPr>
      <w:r>
        <w:rPr>
          <w:rFonts w:ascii="Arial" w:hAnsi="Arial" w:cs="Arial"/>
          <w:sz w:val="22"/>
          <w:szCs w:val="22"/>
          <w:lang w:val="vi-VN"/>
        </w:rPr>
        <w:t>Trường hợp không phản hồi</w:t>
      </w:r>
    </w:p>
    <w:p w14:paraId="3904975F" w14:textId="5FB8C745" w:rsidR="00AF7DDB" w:rsidRDefault="00AF7DDB">
      <w:pPr>
        <w:pStyle w:val="ListParagraph"/>
        <w:numPr>
          <w:ilvl w:val="0"/>
          <w:numId w:val="28"/>
        </w:numPr>
        <w:rPr>
          <w:rFonts w:ascii="Arial" w:hAnsi="Arial" w:cs="Arial"/>
          <w:sz w:val="22"/>
          <w:szCs w:val="22"/>
          <w:lang w:val="vi-VN"/>
        </w:rPr>
      </w:pPr>
      <w:r>
        <w:rPr>
          <w:rFonts w:ascii="Arial" w:hAnsi="Arial" w:cs="Arial"/>
          <w:sz w:val="22"/>
          <w:szCs w:val="22"/>
          <w:lang w:val="vi-VN"/>
        </w:rPr>
        <w:t>Trường hợp xung đột lịch</w:t>
      </w:r>
    </w:p>
    <w:p w14:paraId="742AB1DE" w14:textId="124C2FE5" w:rsidR="00AF7DDB" w:rsidRPr="00AF7DDB" w:rsidRDefault="00AF7DDB">
      <w:pPr>
        <w:pStyle w:val="ListParagraph"/>
        <w:numPr>
          <w:ilvl w:val="0"/>
          <w:numId w:val="28"/>
        </w:numPr>
        <w:rPr>
          <w:rFonts w:ascii="Arial" w:hAnsi="Arial" w:cs="Arial"/>
          <w:sz w:val="22"/>
          <w:szCs w:val="22"/>
          <w:lang w:val="vi-VN"/>
        </w:rPr>
      </w:pPr>
      <w:r>
        <w:rPr>
          <w:rFonts w:ascii="Arial" w:hAnsi="Arial" w:cs="Arial"/>
          <w:sz w:val="22"/>
          <w:szCs w:val="22"/>
          <w:lang w:val="vi-VN"/>
        </w:rPr>
        <w:t>Trường hợp dữ liệu không hợp lệ, nếu có</w:t>
      </w:r>
    </w:p>
    <w:p w14:paraId="37A96BF0" w14:textId="77777777" w:rsidR="00AF7DDB" w:rsidRDefault="00AF7DDB" w:rsidP="0050383A">
      <w:pPr>
        <w:rPr>
          <w:rFonts w:ascii="Arial" w:hAnsi="Arial" w:cs="Arial"/>
          <w:lang w:val="vi-VN"/>
        </w:rPr>
      </w:pPr>
    </w:p>
    <w:p w14:paraId="06F17821" w14:textId="2356BA98" w:rsidR="00893171" w:rsidRPr="00AF7DDB" w:rsidRDefault="00AF7DDB" w:rsidP="0050383A">
      <w:pPr>
        <w:rPr>
          <w:rFonts w:ascii="Arial" w:hAnsi="Arial" w:cs="Arial"/>
          <w:b/>
          <w:bCs/>
          <w:color w:val="015876" w:themeColor="accent6" w:themeShade="BF"/>
          <w:lang w:val="vi-VN"/>
        </w:rPr>
      </w:pPr>
      <w:r w:rsidRPr="00AF7DDB">
        <w:rPr>
          <w:rFonts w:ascii="Arial" w:hAnsi="Arial" w:cs="Arial"/>
          <w:b/>
          <w:bCs/>
          <w:color w:val="015876" w:themeColor="accent6" w:themeShade="BF"/>
          <w:lang w:val="vi-VN"/>
        </w:rPr>
        <w:t>Cấu trúc: Given – When – Then</w:t>
      </w:r>
    </w:p>
    <w:p w14:paraId="456B5D49" w14:textId="790CE73A" w:rsidR="00AF7DDB" w:rsidRDefault="00AF7DDB" w:rsidP="0050383A">
      <w:pPr>
        <w:rPr>
          <w:rFonts w:ascii="Arial" w:hAnsi="Arial" w:cs="Arial"/>
          <w:lang w:val="vi-VN"/>
        </w:rPr>
      </w:pPr>
      <w:r w:rsidRPr="00AF7DDB">
        <w:rPr>
          <w:rFonts w:ascii="Arial" w:hAnsi="Arial" w:cs="Arial"/>
          <w:b/>
          <w:bCs/>
          <w:color w:val="D6615C" w:themeColor="accent1"/>
          <w:lang w:val="vi-VN"/>
        </w:rPr>
        <w:t>Given</w:t>
      </w:r>
      <w:r w:rsidRPr="00AF7DDB">
        <w:rPr>
          <w:rFonts w:ascii="Arial" w:hAnsi="Arial" w:cs="Arial"/>
          <w:color w:val="D6615C" w:themeColor="accent1"/>
          <w:lang w:val="vi-VN"/>
        </w:rPr>
        <w:t xml:space="preserve"> </w:t>
      </w:r>
      <w:r>
        <w:rPr>
          <w:rFonts w:ascii="Arial" w:hAnsi="Arial" w:cs="Arial"/>
          <w:lang w:val="vi-VN"/>
        </w:rPr>
        <w:t>một trạng thái hoặc điều kiện ban đầu</w:t>
      </w:r>
    </w:p>
    <w:p w14:paraId="148EFF51" w14:textId="03637D2F" w:rsidR="00AF7DDB" w:rsidRDefault="00AF7DDB" w:rsidP="0050383A">
      <w:pPr>
        <w:rPr>
          <w:rFonts w:ascii="Arial" w:hAnsi="Arial" w:cs="Arial"/>
          <w:lang w:val="vi-VN"/>
        </w:rPr>
      </w:pPr>
      <w:r w:rsidRPr="00AF7DDB">
        <w:rPr>
          <w:rFonts w:ascii="Arial" w:hAnsi="Arial" w:cs="Arial"/>
          <w:b/>
          <w:bCs/>
          <w:color w:val="D6615C" w:themeColor="accent1"/>
          <w:lang w:val="vi-VN"/>
        </w:rPr>
        <w:t>When</w:t>
      </w:r>
      <w:r w:rsidRPr="00AF7DDB">
        <w:rPr>
          <w:rFonts w:ascii="Arial" w:hAnsi="Arial" w:cs="Arial"/>
          <w:color w:val="D6615C" w:themeColor="accent1"/>
          <w:lang w:val="vi-VN"/>
        </w:rPr>
        <w:t xml:space="preserve"> </w:t>
      </w:r>
      <w:r>
        <w:rPr>
          <w:rFonts w:ascii="Arial" w:hAnsi="Arial" w:cs="Arial"/>
          <w:lang w:val="vi-VN"/>
        </w:rPr>
        <w:t>một hành động hoặc sự kiện xảy ra</w:t>
      </w:r>
    </w:p>
    <w:p w14:paraId="3FA8B53B" w14:textId="3CC80F9F" w:rsidR="00AF7DDB" w:rsidRDefault="00AF7DDB" w:rsidP="0050383A">
      <w:pPr>
        <w:rPr>
          <w:rFonts w:ascii="Arial" w:hAnsi="Arial" w:cs="Arial"/>
          <w:lang w:val="vi-VN"/>
        </w:rPr>
      </w:pPr>
      <w:r w:rsidRPr="00AF7DDB">
        <w:rPr>
          <w:rFonts w:ascii="Arial" w:hAnsi="Arial" w:cs="Arial"/>
          <w:b/>
          <w:bCs/>
          <w:color w:val="D6615C" w:themeColor="accent1"/>
          <w:lang w:val="vi-VN"/>
        </w:rPr>
        <w:t>Then</w:t>
      </w:r>
      <w:r w:rsidRPr="00AF7DDB">
        <w:rPr>
          <w:rFonts w:ascii="Arial" w:hAnsi="Arial" w:cs="Arial"/>
          <w:color w:val="D6615C" w:themeColor="accent1"/>
          <w:lang w:val="vi-VN"/>
        </w:rPr>
        <w:t xml:space="preserve"> </w:t>
      </w:r>
      <w:r>
        <w:rPr>
          <w:rFonts w:ascii="Arial" w:hAnsi="Arial" w:cs="Arial"/>
          <w:lang w:val="vi-VN"/>
        </w:rPr>
        <w:t>hệ thống phải tạo kết quả có thể quan sát và kiểm thử</w:t>
      </w:r>
    </w:p>
    <w:p w14:paraId="05E40A47" w14:textId="77777777" w:rsidR="00AF7DDB" w:rsidRDefault="00AF7DDB" w:rsidP="0050383A">
      <w:pPr>
        <w:rPr>
          <w:rFonts w:ascii="Arial" w:hAnsi="Arial" w:cs="Arial"/>
          <w:lang w:val="vi-VN"/>
        </w:rPr>
      </w:pPr>
    </w:p>
    <w:p w14:paraId="5A14E74F" w14:textId="48D3EB2A" w:rsidR="00AF7DDB" w:rsidRPr="00AF7DDB" w:rsidRDefault="00AF7DDB" w:rsidP="0050383A">
      <w:pPr>
        <w:rPr>
          <w:rFonts w:ascii="Arial" w:hAnsi="Arial" w:cs="Arial"/>
          <w:b/>
          <w:bCs/>
          <w:color w:val="015876" w:themeColor="accent6" w:themeShade="BF"/>
          <w:lang w:val="vi-VN"/>
        </w:rPr>
      </w:pPr>
      <w:r w:rsidRPr="00AF7DDB">
        <w:rPr>
          <w:rFonts w:ascii="Arial" w:hAnsi="Arial" w:cs="Arial"/>
          <w:b/>
          <w:bCs/>
          <w:color w:val="015876" w:themeColor="accent6" w:themeShade="BF"/>
          <w:lang w:val="vi-VN"/>
        </w:rPr>
        <w:t>Prompt gợi ý:</w:t>
      </w:r>
    </w:p>
    <w:p w14:paraId="195DC946" w14:textId="4E8569AB" w:rsidR="00AF7DDB" w:rsidRPr="00AF7DDB" w:rsidRDefault="00AF7DDB" w:rsidP="00AF7DDB">
      <w:p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t>Với User Story dưới đây, hãy sinh Acceptance Criteria theo Given–When–Then.</w:t>
      </w:r>
      <w:r w:rsidRPr="00AF7DDB">
        <w:rPr>
          <w:rFonts w:ascii="Arial" w:hAnsi="Arial" w:cs="Arial"/>
          <w:i/>
          <w:iCs/>
          <w:color w:val="000000"/>
          <w:sz w:val="22"/>
          <w:szCs w:val="22"/>
          <w:lang w:val="vi-VN"/>
        </w:rPr>
        <w:t xml:space="preserve"> </w:t>
      </w:r>
      <w:r w:rsidRPr="00AF7DDB">
        <w:rPr>
          <w:rFonts w:ascii="Arial" w:hAnsi="Arial" w:cs="Arial"/>
          <w:i/>
          <w:iCs/>
          <w:color w:val="000000"/>
          <w:sz w:val="22"/>
          <w:szCs w:val="22"/>
        </w:rPr>
        <w:t>Bao gồm:</w:t>
      </w:r>
    </w:p>
    <w:p w14:paraId="3DFF3768" w14:textId="77777777" w:rsidR="00AF7DDB" w:rsidRPr="00AF7DDB" w:rsidRDefault="00AF7DDB">
      <w:pPr>
        <w:numPr>
          <w:ilvl w:val="0"/>
          <w:numId w:val="29"/>
        </w:num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t>Happy Path.</w:t>
      </w:r>
    </w:p>
    <w:p w14:paraId="02FD545F" w14:textId="77777777" w:rsidR="00AF7DDB" w:rsidRPr="00AF7DDB" w:rsidRDefault="00AF7DDB">
      <w:pPr>
        <w:numPr>
          <w:ilvl w:val="0"/>
          <w:numId w:val="29"/>
        </w:num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t>Ít nhất một Alternative Flow.</w:t>
      </w:r>
    </w:p>
    <w:p w14:paraId="4B9A6DD8" w14:textId="77777777" w:rsidR="00AF7DDB" w:rsidRPr="00AF7DDB" w:rsidRDefault="00AF7DDB">
      <w:pPr>
        <w:numPr>
          <w:ilvl w:val="0"/>
          <w:numId w:val="29"/>
        </w:num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t>Ít nhất một Exception.</w:t>
      </w:r>
    </w:p>
    <w:p w14:paraId="7E74CD30" w14:textId="77777777" w:rsidR="00AF7DDB" w:rsidRPr="00AF7DDB" w:rsidRDefault="00AF7DDB">
      <w:pPr>
        <w:numPr>
          <w:ilvl w:val="0"/>
          <w:numId w:val="29"/>
        </w:num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t>Trường hợp bệnh nhân từ chối.</w:t>
      </w:r>
    </w:p>
    <w:p w14:paraId="61F0937C" w14:textId="77777777" w:rsidR="00AF7DDB" w:rsidRPr="00AF7DDB" w:rsidRDefault="00AF7DDB">
      <w:pPr>
        <w:numPr>
          <w:ilvl w:val="0"/>
          <w:numId w:val="29"/>
        </w:num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t>Trường hợp bệnh nhân không phản hồi trong thời gian quy định.</w:t>
      </w:r>
    </w:p>
    <w:p w14:paraId="6556EF36" w14:textId="77777777" w:rsidR="00AF7DDB" w:rsidRPr="00AF7DDB" w:rsidRDefault="00AF7DDB">
      <w:pPr>
        <w:numPr>
          <w:ilvl w:val="0"/>
          <w:numId w:val="29"/>
        </w:num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t>Trường hợp khung giờ không còn khả dụng.</w:t>
      </w:r>
    </w:p>
    <w:p w14:paraId="5323CB6C" w14:textId="77777777" w:rsidR="00AF7DDB" w:rsidRPr="00AF7DDB" w:rsidRDefault="00AF7DDB" w:rsidP="00AF7DDB">
      <w:pPr>
        <w:spacing w:before="100" w:beforeAutospacing="1" w:after="100" w:afterAutospacing="1"/>
        <w:rPr>
          <w:rFonts w:ascii="Arial" w:hAnsi="Arial" w:cs="Arial"/>
          <w:i/>
          <w:iCs/>
          <w:color w:val="000000"/>
          <w:sz w:val="22"/>
          <w:szCs w:val="22"/>
        </w:rPr>
      </w:pPr>
      <w:r w:rsidRPr="00AF7DDB">
        <w:rPr>
          <w:rFonts w:ascii="Arial" w:hAnsi="Arial" w:cs="Arial"/>
          <w:i/>
          <w:iCs/>
          <w:color w:val="000000"/>
          <w:sz w:val="22"/>
          <w:szCs w:val="22"/>
        </w:rPr>
        <w:lastRenderedPageBreak/>
        <w:t>Chỉ sử dụng các Business Rules đã được xác nhận. Những nội dung chưa rõ phải được đánh dấu “Open Question”.</w:t>
      </w:r>
    </w:p>
    <w:p w14:paraId="3E999972" w14:textId="57093BD7" w:rsidR="00AF7DDB" w:rsidRPr="00AF7DDB" w:rsidRDefault="00AF7DDB" w:rsidP="0050383A">
      <w:pPr>
        <w:rPr>
          <w:rFonts w:ascii="Arial" w:hAnsi="Arial" w:cs="Arial"/>
          <w:sz w:val="22"/>
          <w:szCs w:val="22"/>
          <w:u w:val="single"/>
          <w:lang w:val="vi-VN"/>
        </w:rPr>
      </w:pPr>
      <w:r w:rsidRPr="00AF7DDB">
        <w:rPr>
          <w:rFonts w:ascii="Arial" w:hAnsi="Arial" w:cs="Arial"/>
          <w:sz w:val="22"/>
          <w:szCs w:val="22"/>
          <w:u w:val="single"/>
          <w:lang w:val="vi-VN"/>
        </w:rPr>
        <w:t>Acceptance Criteria Template</w:t>
      </w:r>
    </w:p>
    <w:p w14:paraId="6ED98D7C" w14:textId="77777777" w:rsidR="00AF7DDB" w:rsidRPr="00AF7DDB" w:rsidRDefault="00AF7DDB" w:rsidP="0050383A">
      <w:pPr>
        <w:rPr>
          <w:rFonts w:ascii="Arial" w:hAnsi="Arial" w:cs="Arial"/>
          <w:sz w:val="22"/>
          <w:szCs w:val="22"/>
          <w:lang w:val="vi-VN"/>
        </w:rPr>
      </w:pPr>
    </w:p>
    <w:p w14:paraId="57B94C04" w14:textId="477B3238" w:rsidR="00AF7DDB" w:rsidRPr="00AF7DDB" w:rsidRDefault="00AF7DDB" w:rsidP="0050383A">
      <w:pPr>
        <w:rPr>
          <w:rFonts w:ascii="Arial" w:hAnsi="Arial" w:cs="Arial"/>
          <w:sz w:val="22"/>
          <w:szCs w:val="22"/>
          <w:lang w:val="vi-VN"/>
        </w:rPr>
      </w:pPr>
      <w:r w:rsidRPr="00AF7DDB">
        <w:rPr>
          <w:rFonts w:ascii="Arial" w:hAnsi="Arial" w:cs="Arial"/>
          <w:sz w:val="22"/>
          <w:szCs w:val="22"/>
          <w:lang w:val="vi-VN"/>
        </w:rPr>
        <w:t>User Story ID:____________</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AF7DDB" w:rsidRPr="00AF7DDB" w14:paraId="2271C1F2" w14:textId="77777777" w:rsidTr="00AF7D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3CD93ECB" w14:textId="3F360036" w:rsidR="00AF7DDB" w:rsidRPr="00AF7DDB" w:rsidRDefault="00AF7DDB" w:rsidP="0050383A">
            <w:pPr>
              <w:rPr>
                <w:rFonts w:ascii="Arial" w:hAnsi="Arial" w:cs="Arial"/>
                <w:color w:val="B6332E" w:themeColor="accent1" w:themeShade="BF"/>
                <w:sz w:val="22"/>
                <w:szCs w:val="22"/>
                <w:lang w:val="vi-VN"/>
              </w:rPr>
            </w:pPr>
            <w:r w:rsidRPr="00AF7DDB">
              <w:rPr>
                <w:rFonts w:ascii="Arial" w:hAnsi="Arial" w:cs="Arial"/>
                <w:color w:val="B6332E" w:themeColor="accent1" w:themeShade="BF"/>
                <w:sz w:val="22"/>
                <w:szCs w:val="22"/>
                <w:lang w:val="vi-VN"/>
              </w:rPr>
              <w:t>AC ID</w:t>
            </w:r>
          </w:p>
        </w:tc>
        <w:tc>
          <w:tcPr>
            <w:tcW w:w="2045" w:type="dxa"/>
          </w:tcPr>
          <w:p w14:paraId="754ACB5B" w14:textId="000CEDDF" w:rsidR="00AF7DDB" w:rsidRPr="00AF7DDB" w:rsidRDefault="00AF7DDB"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7DDB">
              <w:rPr>
                <w:rFonts w:ascii="Arial" w:hAnsi="Arial" w:cs="Arial"/>
                <w:color w:val="B6332E" w:themeColor="accent1" w:themeShade="BF"/>
                <w:sz w:val="22"/>
                <w:szCs w:val="22"/>
                <w:lang w:val="vi-VN"/>
              </w:rPr>
              <w:t>Loại tình huống</w:t>
            </w:r>
          </w:p>
        </w:tc>
        <w:tc>
          <w:tcPr>
            <w:tcW w:w="2045" w:type="dxa"/>
          </w:tcPr>
          <w:p w14:paraId="51686B8D" w14:textId="74BE3299" w:rsidR="00AF7DDB" w:rsidRPr="00AF7DDB" w:rsidRDefault="00AF7DDB"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7DDB">
              <w:rPr>
                <w:rFonts w:ascii="Arial" w:hAnsi="Arial" w:cs="Arial"/>
                <w:color w:val="B6332E" w:themeColor="accent1" w:themeShade="BF"/>
                <w:sz w:val="22"/>
                <w:szCs w:val="22"/>
                <w:lang w:val="vi-VN"/>
              </w:rPr>
              <w:t>Given</w:t>
            </w:r>
          </w:p>
        </w:tc>
        <w:tc>
          <w:tcPr>
            <w:tcW w:w="2045" w:type="dxa"/>
          </w:tcPr>
          <w:p w14:paraId="2DF2E60D" w14:textId="17C560E6" w:rsidR="00AF7DDB" w:rsidRPr="00AF7DDB" w:rsidRDefault="00AF7DDB"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7DDB">
              <w:rPr>
                <w:rFonts w:ascii="Arial" w:hAnsi="Arial" w:cs="Arial"/>
                <w:color w:val="B6332E" w:themeColor="accent1" w:themeShade="BF"/>
                <w:sz w:val="22"/>
                <w:szCs w:val="22"/>
                <w:lang w:val="vi-VN"/>
              </w:rPr>
              <w:t>When</w:t>
            </w:r>
          </w:p>
        </w:tc>
        <w:tc>
          <w:tcPr>
            <w:tcW w:w="2045" w:type="dxa"/>
          </w:tcPr>
          <w:p w14:paraId="5A7054CA" w14:textId="6AD37464" w:rsidR="00AF7DDB" w:rsidRPr="00AF7DDB" w:rsidRDefault="00AF7DDB" w:rsidP="0050383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7DDB">
              <w:rPr>
                <w:rFonts w:ascii="Arial" w:hAnsi="Arial" w:cs="Arial"/>
                <w:color w:val="B6332E" w:themeColor="accent1" w:themeShade="BF"/>
                <w:sz w:val="22"/>
                <w:szCs w:val="22"/>
                <w:lang w:val="vi-VN"/>
              </w:rPr>
              <w:t>Then</w:t>
            </w:r>
          </w:p>
        </w:tc>
      </w:tr>
      <w:tr w:rsidR="00AF7DDB" w:rsidRPr="00AF7DDB" w14:paraId="1D78517D" w14:textId="77777777" w:rsidTr="00AF7DDB">
        <w:tc>
          <w:tcPr>
            <w:cnfStyle w:val="001000000000" w:firstRow="0" w:lastRow="0" w:firstColumn="1" w:lastColumn="0" w:oddVBand="0" w:evenVBand="0" w:oddHBand="0" w:evenHBand="0" w:firstRowFirstColumn="0" w:firstRowLastColumn="0" w:lastRowFirstColumn="0" w:lastRowLastColumn="0"/>
            <w:tcW w:w="2044" w:type="dxa"/>
          </w:tcPr>
          <w:p w14:paraId="012A1E5C" w14:textId="63E8A49C" w:rsidR="00AF7DDB" w:rsidRPr="00AF7DDB" w:rsidRDefault="00AF7DDB" w:rsidP="0050383A">
            <w:pPr>
              <w:rPr>
                <w:rFonts w:ascii="Arial" w:hAnsi="Arial" w:cs="Arial"/>
                <w:sz w:val="22"/>
                <w:szCs w:val="22"/>
                <w:lang w:val="vi-VN"/>
              </w:rPr>
            </w:pPr>
            <w:r w:rsidRPr="00AF7DDB">
              <w:rPr>
                <w:rFonts w:ascii="Arial" w:hAnsi="Arial" w:cs="Arial"/>
                <w:sz w:val="22"/>
                <w:szCs w:val="22"/>
                <w:lang w:val="vi-VN"/>
              </w:rPr>
              <w:t>AC-01</w:t>
            </w:r>
          </w:p>
        </w:tc>
        <w:tc>
          <w:tcPr>
            <w:tcW w:w="2045" w:type="dxa"/>
          </w:tcPr>
          <w:p w14:paraId="47DB60CD" w14:textId="6D663185"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Happy Path</w:t>
            </w:r>
          </w:p>
        </w:tc>
        <w:tc>
          <w:tcPr>
            <w:tcW w:w="2045" w:type="dxa"/>
          </w:tcPr>
          <w:p w14:paraId="461D66D9"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0FF77FC"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3AAE0A2"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7DDB" w:rsidRPr="00AF7DDB" w14:paraId="780B8838" w14:textId="77777777" w:rsidTr="00AF7DDB">
        <w:tc>
          <w:tcPr>
            <w:cnfStyle w:val="001000000000" w:firstRow="0" w:lastRow="0" w:firstColumn="1" w:lastColumn="0" w:oddVBand="0" w:evenVBand="0" w:oddHBand="0" w:evenHBand="0" w:firstRowFirstColumn="0" w:firstRowLastColumn="0" w:lastRowFirstColumn="0" w:lastRowLastColumn="0"/>
            <w:tcW w:w="2044" w:type="dxa"/>
          </w:tcPr>
          <w:p w14:paraId="2BDAE973" w14:textId="2A98A4C8" w:rsidR="00AF7DDB" w:rsidRPr="00AF7DDB" w:rsidRDefault="00AF7DDB" w:rsidP="0050383A">
            <w:pPr>
              <w:rPr>
                <w:rFonts w:ascii="Arial" w:hAnsi="Arial" w:cs="Arial"/>
                <w:sz w:val="22"/>
                <w:szCs w:val="22"/>
                <w:lang w:val="vi-VN"/>
              </w:rPr>
            </w:pPr>
            <w:r w:rsidRPr="00AF7DDB">
              <w:rPr>
                <w:rFonts w:ascii="Arial" w:hAnsi="Arial" w:cs="Arial"/>
                <w:sz w:val="22"/>
                <w:szCs w:val="22"/>
                <w:lang w:val="vi-VN"/>
              </w:rPr>
              <w:t>AC-02</w:t>
            </w:r>
          </w:p>
        </w:tc>
        <w:tc>
          <w:tcPr>
            <w:tcW w:w="2045" w:type="dxa"/>
          </w:tcPr>
          <w:p w14:paraId="083AADBC" w14:textId="6341401C"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Alternative</w:t>
            </w:r>
          </w:p>
        </w:tc>
        <w:tc>
          <w:tcPr>
            <w:tcW w:w="2045" w:type="dxa"/>
          </w:tcPr>
          <w:p w14:paraId="4E27A750"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24A93BC"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2126DCF"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7DDB" w:rsidRPr="00AF7DDB" w14:paraId="687A52C9" w14:textId="77777777" w:rsidTr="00AF7DDB">
        <w:tc>
          <w:tcPr>
            <w:cnfStyle w:val="001000000000" w:firstRow="0" w:lastRow="0" w:firstColumn="1" w:lastColumn="0" w:oddVBand="0" w:evenVBand="0" w:oddHBand="0" w:evenHBand="0" w:firstRowFirstColumn="0" w:firstRowLastColumn="0" w:lastRowFirstColumn="0" w:lastRowLastColumn="0"/>
            <w:tcW w:w="2044" w:type="dxa"/>
          </w:tcPr>
          <w:p w14:paraId="6D75CD5E" w14:textId="130BC634" w:rsidR="00AF7DDB" w:rsidRPr="00AF7DDB" w:rsidRDefault="00AF7DDB" w:rsidP="0050383A">
            <w:pPr>
              <w:rPr>
                <w:rFonts w:ascii="Arial" w:hAnsi="Arial" w:cs="Arial"/>
                <w:sz w:val="22"/>
                <w:szCs w:val="22"/>
                <w:lang w:val="vi-VN"/>
              </w:rPr>
            </w:pPr>
            <w:r w:rsidRPr="00AF7DDB">
              <w:rPr>
                <w:rFonts w:ascii="Arial" w:hAnsi="Arial" w:cs="Arial"/>
                <w:sz w:val="22"/>
                <w:szCs w:val="22"/>
                <w:lang w:val="vi-VN"/>
              </w:rPr>
              <w:t>AC-03</w:t>
            </w:r>
          </w:p>
        </w:tc>
        <w:tc>
          <w:tcPr>
            <w:tcW w:w="2045" w:type="dxa"/>
          </w:tcPr>
          <w:p w14:paraId="5B54871B" w14:textId="561E2319"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Exception</w:t>
            </w:r>
          </w:p>
        </w:tc>
        <w:tc>
          <w:tcPr>
            <w:tcW w:w="2045" w:type="dxa"/>
          </w:tcPr>
          <w:p w14:paraId="54D00FAB"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CF5EC6F"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17C4BF3"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7DDB" w:rsidRPr="00AF7DDB" w14:paraId="55A0128D" w14:textId="77777777" w:rsidTr="00AF7DDB">
        <w:tc>
          <w:tcPr>
            <w:cnfStyle w:val="001000000000" w:firstRow="0" w:lastRow="0" w:firstColumn="1" w:lastColumn="0" w:oddVBand="0" w:evenVBand="0" w:oddHBand="0" w:evenHBand="0" w:firstRowFirstColumn="0" w:firstRowLastColumn="0" w:lastRowFirstColumn="0" w:lastRowLastColumn="0"/>
            <w:tcW w:w="2044" w:type="dxa"/>
          </w:tcPr>
          <w:p w14:paraId="37C6DAFC" w14:textId="7B2BC159" w:rsidR="00AF7DDB" w:rsidRPr="00AF7DDB" w:rsidRDefault="00AF7DDB" w:rsidP="0050383A">
            <w:pPr>
              <w:rPr>
                <w:rFonts w:ascii="Arial" w:hAnsi="Arial" w:cs="Arial"/>
                <w:sz w:val="22"/>
                <w:szCs w:val="22"/>
                <w:lang w:val="vi-VN"/>
              </w:rPr>
            </w:pPr>
            <w:r w:rsidRPr="00AF7DDB">
              <w:rPr>
                <w:rFonts w:ascii="Arial" w:hAnsi="Arial" w:cs="Arial"/>
                <w:sz w:val="22"/>
                <w:szCs w:val="22"/>
                <w:lang w:val="vi-VN"/>
              </w:rPr>
              <w:t>AC-0</w:t>
            </w:r>
            <w:r>
              <w:rPr>
                <w:rFonts w:ascii="Arial" w:hAnsi="Arial" w:cs="Arial"/>
                <w:sz w:val="22"/>
                <w:szCs w:val="22"/>
                <w:lang w:val="vi-VN"/>
              </w:rPr>
              <w:t>4</w:t>
            </w:r>
          </w:p>
        </w:tc>
        <w:tc>
          <w:tcPr>
            <w:tcW w:w="2045" w:type="dxa"/>
          </w:tcPr>
          <w:p w14:paraId="62CBD9F3" w14:textId="462741F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Timeout</w:t>
            </w:r>
          </w:p>
        </w:tc>
        <w:tc>
          <w:tcPr>
            <w:tcW w:w="2045" w:type="dxa"/>
          </w:tcPr>
          <w:p w14:paraId="41752867"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69BCB30"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1CECD1F"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7DDB" w:rsidRPr="00AF7DDB" w14:paraId="5726594F" w14:textId="77777777" w:rsidTr="00AF7DDB">
        <w:tc>
          <w:tcPr>
            <w:cnfStyle w:val="001000000000" w:firstRow="0" w:lastRow="0" w:firstColumn="1" w:lastColumn="0" w:oddVBand="0" w:evenVBand="0" w:oddHBand="0" w:evenHBand="0" w:firstRowFirstColumn="0" w:firstRowLastColumn="0" w:lastRowFirstColumn="0" w:lastRowLastColumn="0"/>
            <w:tcW w:w="2044" w:type="dxa"/>
          </w:tcPr>
          <w:p w14:paraId="78F48176" w14:textId="1FA85AF0" w:rsidR="00AF7DDB" w:rsidRPr="00AF7DDB" w:rsidRDefault="00AF7DDB" w:rsidP="0050383A">
            <w:pPr>
              <w:rPr>
                <w:rFonts w:ascii="Arial" w:hAnsi="Arial" w:cs="Arial"/>
                <w:sz w:val="22"/>
                <w:szCs w:val="22"/>
                <w:lang w:val="vi-VN"/>
              </w:rPr>
            </w:pPr>
            <w:r w:rsidRPr="00AF7DDB">
              <w:rPr>
                <w:rFonts w:ascii="Arial" w:hAnsi="Arial" w:cs="Arial"/>
                <w:sz w:val="22"/>
                <w:szCs w:val="22"/>
                <w:lang w:val="vi-VN"/>
              </w:rPr>
              <w:t>AC-0</w:t>
            </w:r>
            <w:r>
              <w:rPr>
                <w:rFonts w:ascii="Arial" w:hAnsi="Arial" w:cs="Arial"/>
                <w:sz w:val="22"/>
                <w:szCs w:val="22"/>
                <w:lang w:val="vi-VN"/>
              </w:rPr>
              <w:t>5</w:t>
            </w:r>
          </w:p>
        </w:tc>
        <w:tc>
          <w:tcPr>
            <w:tcW w:w="2045" w:type="dxa"/>
          </w:tcPr>
          <w:p w14:paraId="57178EB1" w14:textId="31E6C689"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Conflict</w:t>
            </w:r>
          </w:p>
        </w:tc>
        <w:tc>
          <w:tcPr>
            <w:tcW w:w="2045" w:type="dxa"/>
          </w:tcPr>
          <w:p w14:paraId="3DC9FBAF"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8C94B2F"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D55FF0D" w14:textId="77777777" w:rsidR="00AF7DDB" w:rsidRPr="00AF7DDB" w:rsidRDefault="00AF7DDB" w:rsidP="0050383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7AEE6161" w14:textId="77777777" w:rsidR="00AF7DDB" w:rsidRDefault="00AF7DDB" w:rsidP="0050383A">
      <w:pPr>
        <w:rPr>
          <w:rFonts w:ascii="Arial" w:hAnsi="Arial" w:cs="Arial"/>
          <w:lang w:val="vi-VN"/>
        </w:rPr>
      </w:pPr>
    </w:p>
    <w:p w14:paraId="02BBDFE5" w14:textId="350C9418" w:rsidR="00AF7DDB" w:rsidRPr="00AF7DDB" w:rsidRDefault="00AF7DDB" w:rsidP="0050383A">
      <w:pPr>
        <w:rPr>
          <w:rFonts w:ascii="Arial" w:hAnsi="Arial" w:cs="Arial"/>
          <w:sz w:val="22"/>
          <w:szCs w:val="22"/>
          <w:u w:val="single"/>
          <w:lang w:val="vi-VN"/>
        </w:rPr>
      </w:pPr>
      <w:r w:rsidRPr="00AF7DDB">
        <w:rPr>
          <w:rFonts w:ascii="Arial" w:hAnsi="Arial" w:cs="Arial"/>
          <w:sz w:val="22"/>
          <w:szCs w:val="22"/>
          <w:u w:val="single"/>
          <w:lang w:val="vi-VN"/>
        </w:rPr>
        <w:t>Acceptance Criteria Review</w:t>
      </w:r>
    </w:p>
    <w:p w14:paraId="0FD95F08" w14:textId="5C61A0F1" w:rsidR="00AF7DDB" w:rsidRPr="00AF7DDB" w:rsidRDefault="00AF7DDB">
      <w:pPr>
        <w:numPr>
          <w:ilvl w:val="0"/>
          <w:numId w:val="30"/>
        </w:numPr>
        <w:spacing w:before="100" w:beforeAutospacing="1" w:after="100" w:afterAutospacing="1"/>
        <w:rPr>
          <w:rFonts w:ascii="Arial" w:hAnsi="Arial" w:cs="Arial"/>
          <w:color w:val="000000"/>
          <w:sz w:val="22"/>
          <w:szCs w:val="22"/>
        </w:rPr>
      </w:pPr>
      <w:r w:rsidRPr="00AF7DDB">
        <w:rPr>
          <w:rFonts w:ascii="Arial" w:hAnsi="Arial" w:cs="Arial"/>
          <w:color w:val="000000"/>
          <w:sz w:val="22"/>
          <w:szCs w:val="22"/>
        </w:rPr>
        <w:t>Có thể kiểm thử.</w:t>
      </w:r>
    </w:p>
    <w:p w14:paraId="211F76F2" w14:textId="28681E82" w:rsidR="00AF7DDB" w:rsidRPr="00AF7DDB" w:rsidRDefault="00AF7DDB">
      <w:pPr>
        <w:numPr>
          <w:ilvl w:val="0"/>
          <w:numId w:val="30"/>
        </w:numPr>
        <w:spacing w:before="100" w:beforeAutospacing="1" w:after="100" w:afterAutospacing="1"/>
        <w:rPr>
          <w:rFonts w:ascii="Arial" w:hAnsi="Arial" w:cs="Arial"/>
          <w:color w:val="000000"/>
          <w:sz w:val="22"/>
          <w:szCs w:val="22"/>
        </w:rPr>
      </w:pPr>
      <w:r w:rsidRPr="00AF7DDB">
        <w:rPr>
          <w:rFonts w:ascii="Arial" w:hAnsi="Arial" w:cs="Arial"/>
          <w:color w:val="000000"/>
          <w:sz w:val="22"/>
          <w:szCs w:val="22"/>
        </w:rPr>
        <w:t>Kết quả có thể quan sát.</w:t>
      </w:r>
    </w:p>
    <w:p w14:paraId="4F22EEDD" w14:textId="3D673CB7" w:rsidR="00AF7DDB" w:rsidRPr="00AF7DDB" w:rsidRDefault="00AF7DDB">
      <w:pPr>
        <w:numPr>
          <w:ilvl w:val="0"/>
          <w:numId w:val="30"/>
        </w:numPr>
        <w:spacing w:before="100" w:beforeAutospacing="1" w:after="100" w:afterAutospacing="1"/>
        <w:rPr>
          <w:rFonts w:ascii="Arial" w:hAnsi="Arial" w:cs="Arial"/>
          <w:color w:val="000000"/>
          <w:sz w:val="22"/>
          <w:szCs w:val="22"/>
        </w:rPr>
      </w:pPr>
      <w:r w:rsidRPr="00AF7DDB">
        <w:rPr>
          <w:rFonts w:ascii="Arial" w:hAnsi="Arial" w:cs="Arial"/>
          <w:color w:val="000000"/>
          <w:sz w:val="22"/>
          <w:szCs w:val="22"/>
        </w:rPr>
        <w:t>Không dùng các từ mơ hồ như “nhanh”, “phù hợp”, “hợp lý” mà không có định nghĩa.</w:t>
      </w:r>
    </w:p>
    <w:p w14:paraId="0A328308" w14:textId="3C910A01" w:rsidR="00AF7DDB" w:rsidRPr="00AF7DDB" w:rsidRDefault="00AF7DDB">
      <w:pPr>
        <w:numPr>
          <w:ilvl w:val="0"/>
          <w:numId w:val="30"/>
        </w:numPr>
        <w:spacing w:before="100" w:beforeAutospacing="1" w:after="100" w:afterAutospacing="1"/>
        <w:rPr>
          <w:rFonts w:ascii="Arial" w:hAnsi="Arial" w:cs="Arial"/>
          <w:color w:val="000000"/>
          <w:sz w:val="22"/>
          <w:szCs w:val="22"/>
        </w:rPr>
      </w:pPr>
      <w:r w:rsidRPr="00AF7DDB">
        <w:rPr>
          <w:rFonts w:ascii="Arial" w:hAnsi="Arial" w:cs="Arial"/>
          <w:color w:val="000000"/>
          <w:sz w:val="22"/>
          <w:szCs w:val="22"/>
        </w:rPr>
        <w:t>Không chỉ kiểm thử cách cài đặt kỹ thuật.</w:t>
      </w:r>
    </w:p>
    <w:p w14:paraId="4ED98F37" w14:textId="233993D1" w:rsidR="00AF7DDB" w:rsidRPr="00AF7DDB" w:rsidRDefault="00AF7DDB">
      <w:pPr>
        <w:numPr>
          <w:ilvl w:val="0"/>
          <w:numId w:val="30"/>
        </w:numPr>
        <w:spacing w:before="100" w:beforeAutospacing="1" w:after="100" w:afterAutospacing="1"/>
        <w:rPr>
          <w:rFonts w:ascii="Arial" w:hAnsi="Arial" w:cs="Arial"/>
          <w:color w:val="000000"/>
          <w:sz w:val="22"/>
          <w:szCs w:val="22"/>
        </w:rPr>
      </w:pPr>
      <w:r w:rsidRPr="00AF7DDB">
        <w:rPr>
          <w:rFonts w:ascii="Arial" w:hAnsi="Arial" w:cs="Arial"/>
          <w:color w:val="000000"/>
          <w:sz w:val="22"/>
          <w:szCs w:val="22"/>
        </w:rPr>
        <w:t>Bao phủ luồng chính và các ngoại lệ quan trọng.</w:t>
      </w:r>
    </w:p>
    <w:p w14:paraId="0B580B7F" w14:textId="72E88F64" w:rsidR="00AF7DDB" w:rsidRPr="00AF7DDB" w:rsidRDefault="00AF7DDB">
      <w:pPr>
        <w:numPr>
          <w:ilvl w:val="0"/>
          <w:numId w:val="30"/>
        </w:numPr>
        <w:spacing w:before="100" w:beforeAutospacing="1" w:after="100" w:afterAutospacing="1"/>
        <w:rPr>
          <w:rFonts w:ascii="Arial" w:hAnsi="Arial" w:cs="Arial"/>
          <w:color w:val="000000"/>
          <w:sz w:val="22"/>
          <w:szCs w:val="22"/>
        </w:rPr>
      </w:pPr>
      <w:r w:rsidRPr="00AF7DDB">
        <w:rPr>
          <w:rFonts w:ascii="Arial" w:hAnsi="Arial" w:cs="Arial"/>
          <w:color w:val="000000"/>
          <w:sz w:val="22"/>
          <w:szCs w:val="22"/>
        </w:rPr>
        <w:t>Phù hợp với Business Goal.</w:t>
      </w:r>
    </w:p>
    <w:p w14:paraId="4BBDCACC" w14:textId="5ED1E0B1" w:rsidR="00AF7DDB" w:rsidRPr="00AF7DDB" w:rsidRDefault="00AF7DDB">
      <w:pPr>
        <w:numPr>
          <w:ilvl w:val="0"/>
          <w:numId w:val="30"/>
        </w:numPr>
        <w:spacing w:before="100" w:beforeAutospacing="1" w:after="100" w:afterAutospacing="1"/>
        <w:rPr>
          <w:rFonts w:ascii="Arial" w:hAnsi="Arial" w:cs="Arial"/>
          <w:color w:val="000000"/>
          <w:sz w:val="22"/>
          <w:szCs w:val="22"/>
        </w:rPr>
      </w:pPr>
      <w:r w:rsidRPr="00AF7DDB">
        <w:rPr>
          <w:rFonts w:ascii="Arial" w:hAnsi="Arial" w:cs="Arial"/>
          <w:color w:val="000000"/>
          <w:sz w:val="22"/>
          <w:szCs w:val="22"/>
        </w:rPr>
        <w:t>Không mâu thuẫn với quy trình hiện tại.</w:t>
      </w:r>
    </w:p>
    <w:p w14:paraId="3B5192F6" w14:textId="085AF0DC" w:rsidR="00AF7DDB" w:rsidRPr="00484A0D" w:rsidRDefault="00484A0D" w:rsidP="0050383A">
      <w:pPr>
        <w:rPr>
          <w:rFonts w:ascii="Arial" w:hAnsi="Arial" w:cs="Arial"/>
          <w:b/>
          <w:bCs/>
          <w:color w:val="015876" w:themeColor="accent6" w:themeShade="BF"/>
          <w:lang w:val="vi-VN"/>
        </w:rPr>
      </w:pPr>
      <w:r w:rsidRPr="00484A0D">
        <w:rPr>
          <w:rFonts w:ascii="Arial" w:hAnsi="Arial" w:cs="Arial"/>
          <w:b/>
          <w:bCs/>
          <w:color w:val="015876" w:themeColor="accent6" w:themeShade="BF"/>
          <w:lang w:val="vi-VN"/>
        </w:rPr>
        <w:t>Bước 5: Requirement review và Gap Analysis</w:t>
      </w:r>
    </w:p>
    <w:p w14:paraId="4F269C0F" w14:textId="6E38AB3C" w:rsidR="00893171" w:rsidRDefault="00484A0D" w:rsidP="0050383A">
      <w:pPr>
        <w:rPr>
          <w:rFonts w:ascii="Arial" w:hAnsi="Arial" w:cs="Arial"/>
          <w:lang w:val="vi-VN"/>
        </w:rPr>
      </w:pPr>
      <w:r>
        <w:rPr>
          <w:rFonts w:ascii="Arial" w:hAnsi="Arial" w:cs="Arial"/>
          <w:lang w:val="vi-VN"/>
        </w:rPr>
        <w:t xml:space="preserve">Cung cấp cho AI: </w:t>
      </w:r>
    </w:p>
    <w:p w14:paraId="5EF25F61" w14:textId="032CEA1E" w:rsidR="00484A0D" w:rsidRPr="00484A0D" w:rsidRDefault="00484A0D">
      <w:pPr>
        <w:pStyle w:val="ListParagraph"/>
        <w:numPr>
          <w:ilvl w:val="0"/>
          <w:numId w:val="31"/>
        </w:numPr>
        <w:rPr>
          <w:rFonts w:ascii="Arial" w:hAnsi="Arial" w:cs="Arial"/>
          <w:sz w:val="22"/>
          <w:szCs w:val="22"/>
        </w:rPr>
      </w:pPr>
      <w:r w:rsidRPr="00484A0D">
        <w:rPr>
          <w:rFonts w:ascii="Arial" w:hAnsi="Arial" w:cs="Arial"/>
          <w:sz w:val="22"/>
          <w:szCs w:val="22"/>
        </w:rPr>
        <w:t>Business Problem Canvas.</w:t>
      </w:r>
    </w:p>
    <w:p w14:paraId="1341E987" w14:textId="6710E02B" w:rsidR="00484A0D" w:rsidRPr="00484A0D" w:rsidRDefault="00484A0D">
      <w:pPr>
        <w:pStyle w:val="ListParagraph"/>
        <w:numPr>
          <w:ilvl w:val="0"/>
          <w:numId w:val="31"/>
        </w:numPr>
        <w:rPr>
          <w:rFonts w:ascii="Arial" w:hAnsi="Arial" w:cs="Arial"/>
          <w:sz w:val="22"/>
          <w:szCs w:val="22"/>
        </w:rPr>
      </w:pPr>
      <w:r w:rsidRPr="00484A0D">
        <w:rPr>
          <w:rFonts w:ascii="Arial" w:hAnsi="Arial" w:cs="Arial"/>
          <w:sz w:val="22"/>
          <w:szCs w:val="22"/>
        </w:rPr>
        <w:t>Requirement Clarification Log.</w:t>
      </w:r>
    </w:p>
    <w:p w14:paraId="62A898FD" w14:textId="0D74CC22" w:rsidR="00484A0D" w:rsidRPr="00484A0D" w:rsidRDefault="00484A0D">
      <w:pPr>
        <w:pStyle w:val="ListParagraph"/>
        <w:numPr>
          <w:ilvl w:val="0"/>
          <w:numId w:val="31"/>
        </w:numPr>
        <w:rPr>
          <w:rFonts w:ascii="Arial" w:hAnsi="Arial" w:cs="Arial"/>
          <w:sz w:val="22"/>
          <w:szCs w:val="22"/>
        </w:rPr>
      </w:pPr>
      <w:r w:rsidRPr="00484A0D">
        <w:rPr>
          <w:rFonts w:ascii="Arial" w:hAnsi="Arial" w:cs="Arial"/>
          <w:sz w:val="22"/>
          <w:szCs w:val="22"/>
        </w:rPr>
        <w:t>User Stories.</w:t>
      </w:r>
    </w:p>
    <w:p w14:paraId="7901FD8B" w14:textId="54C7E727" w:rsidR="00484A0D" w:rsidRPr="00484A0D" w:rsidRDefault="00484A0D">
      <w:pPr>
        <w:pStyle w:val="ListParagraph"/>
        <w:numPr>
          <w:ilvl w:val="0"/>
          <w:numId w:val="31"/>
        </w:numPr>
        <w:rPr>
          <w:rFonts w:ascii="Arial" w:hAnsi="Arial" w:cs="Arial"/>
          <w:sz w:val="22"/>
          <w:szCs w:val="22"/>
        </w:rPr>
      </w:pPr>
      <w:r w:rsidRPr="00484A0D">
        <w:rPr>
          <w:rFonts w:ascii="Arial" w:hAnsi="Arial" w:cs="Arial"/>
          <w:sz w:val="22"/>
          <w:szCs w:val="22"/>
        </w:rPr>
        <w:t>Acceptance Criteria.</w:t>
      </w:r>
    </w:p>
    <w:p w14:paraId="5C68C351" w14:textId="13FBA2DB" w:rsidR="00484A0D" w:rsidRPr="00484A0D" w:rsidRDefault="00484A0D">
      <w:pPr>
        <w:pStyle w:val="ListParagraph"/>
        <w:numPr>
          <w:ilvl w:val="0"/>
          <w:numId w:val="31"/>
        </w:numPr>
        <w:rPr>
          <w:rFonts w:ascii="Arial" w:hAnsi="Arial" w:cs="Arial"/>
          <w:sz w:val="22"/>
          <w:szCs w:val="22"/>
        </w:rPr>
      </w:pPr>
      <w:r w:rsidRPr="00484A0D">
        <w:rPr>
          <w:rFonts w:ascii="Arial" w:hAnsi="Arial" w:cs="Arial"/>
          <w:sz w:val="22"/>
          <w:szCs w:val="22"/>
        </w:rPr>
        <w:t>Mô tả hệ thống MedBook hiện tại.</w:t>
      </w:r>
    </w:p>
    <w:p w14:paraId="27176D3D" w14:textId="37A35D50" w:rsidR="00484A0D" w:rsidRDefault="00484A0D">
      <w:pPr>
        <w:pStyle w:val="ListParagraph"/>
        <w:numPr>
          <w:ilvl w:val="0"/>
          <w:numId w:val="31"/>
        </w:numPr>
        <w:rPr>
          <w:rFonts w:ascii="Arial" w:hAnsi="Arial" w:cs="Arial"/>
          <w:sz w:val="22"/>
          <w:szCs w:val="22"/>
          <w:lang w:val="vi-VN"/>
        </w:rPr>
      </w:pPr>
      <w:r w:rsidRPr="00484A0D">
        <w:rPr>
          <w:rFonts w:ascii="Arial" w:hAnsi="Arial" w:cs="Arial"/>
          <w:sz w:val="22"/>
          <w:szCs w:val="22"/>
        </w:rPr>
        <w:t>Danh sách API/Service hiện có.</w:t>
      </w:r>
    </w:p>
    <w:p w14:paraId="2CB7473D" w14:textId="60B87510" w:rsidR="00484A0D" w:rsidRDefault="00484A0D" w:rsidP="00484A0D">
      <w:pPr>
        <w:rPr>
          <w:rFonts w:ascii="Arial" w:hAnsi="Arial" w:cs="Arial"/>
          <w:sz w:val="22"/>
          <w:szCs w:val="22"/>
          <w:lang w:val="vi-VN"/>
        </w:rPr>
      </w:pPr>
      <w:r>
        <w:rPr>
          <w:rFonts w:ascii="Arial" w:hAnsi="Arial" w:cs="Arial"/>
          <w:sz w:val="22"/>
          <w:szCs w:val="22"/>
          <w:lang w:val="vi-VN"/>
        </w:rPr>
        <w:t>Yêu cầu AI thực hiện Requirement Review</w:t>
      </w:r>
    </w:p>
    <w:p w14:paraId="222F5F70" w14:textId="77777777" w:rsidR="00484A0D" w:rsidRDefault="00484A0D" w:rsidP="00484A0D">
      <w:pPr>
        <w:rPr>
          <w:rFonts w:ascii="Arial" w:hAnsi="Arial" w:cs="Arial"/>
          <w:sz w:val="22"/>
          <w:szCs w:val="22"/>
          <w:lang w:val="vi-VN"/>
        </w:rPr>
      </w:pPr>
    </w:p>
    <w:p w14:paraId="0AAD5015" w14:textId="47A823FA" w:rsidR="00484A0D" w:rsidRPr="00484A0D" w:rsidRDefault="00484A0D" w:rsidP="00484A0D">
      <w:pPr>
        <w:rPr>
          <w:rFonts w:ascii="Arial" w:hAnsi="Arial" w:cs="Arial"/>
          <w:b/>
          <w:bCs/>
          <w:color w:val="015876" w:themeColor="accent6" w:themeShade="BF"/>
          <w:sz w:val="22"/>
          <w:szCs w:val="22"/>
          <w:lang w:val="vi-VN"/>
        </w:rPr>
      </w:pPr>
      <w:r w:rsidRPr="00484A0D">
        <w:rPr>
          <w:rFonts w:ascii="Arial" w:hAnsi="Arial" w:cs="Arial"/>
          <w:b/>
          <w:bCs/>
          <w:color w:val="015876" w:themeColor="accent6" w:themeShade="BF"/>
          <w:sz w:val="22"/>
          <w:szCs w:val="22"/>
          <w:lang w:val="vi-VN"/>
        </w:rPr>
        <w:t>Prompt gợi ý:</w:t>
      </w:r>
    </w:p>
    <w:p w14:paraId="77C99279" w14:textId="77777777" w:rsidR="00484A0D" w:rsidRPr="00484A0D" w:rsidRDefault="00484A0D" w:rsidP="00484A0D">
      <w:p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Hãy review Requirement Package dưới góc nhìn của một Senior Business Analyst và Software Architect.</w:t>
      </w:r>
    </w:p>
    <w:p w14:paraId="0B052160" w14:textId="77777777" w:rsidR="00484A0D" w:rsidRPr="00484A0D" w:rsidRDefault="00484A0D" w:rsidP="00484A0D">
      <w:p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Kiểm tra:</w:t>
      </w:r>
    </w:p>
    <w:p w14:paraId="5EDE0543"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Yêu cầu còn thiếu.</w:t>
      </w:r>
    </w:p>
    <w:p w14:paraId="067CCDAF"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Nội dung mơ hồ.</w:t>
      </w:r>
    </w:p>
    <w:p w14:paraId="7CEB6D17"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Nội dung mâu thuẫn.</w:t>
      </w:r>
    </w:p>
    <w:p w14:paraId="6EC5063C"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User Story trùng lặp.</w:t>
      </w:r>
    </w:p>
    <w:p w14:paraId="178D27CE"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Assumption chưa được xác nhận.</w:t>
      </w:r>
    </w:p>
    <w:p w14:paraId="1D3CD4FE"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Edge cases chưa được xử lý.</w:t>
      </w:r>
    </w:p>
    <w:p w14:paraId="41C3CEDE"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Yêu cầu không phù hợp với hệ thống hoặc API/Service hiện tại.</w:t>
      </w:r>
    </w:p>
    <w:p w14:paraId="0FE3F624"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Yêu cầu phi chức năng còn thiếu.</w:t>
      </w:r>
    </w:p>
    <w:p w14:paraId="37666E3D"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Rủi ro về privacy, security và fairness.</w:t>
      </w:r>
    </w:p>
    <w:p w14:paraId="6F9FE59C" w14:textId="77777777" w:rsidR="00484A0D" w:rsidRPr="00484A0D" w:rsidRDefault="00484A0D">
      <w:pPr>
        <w:numPr>
          <w:ilvl w:val="0"/>
          <w:numId w:val="32"/>
        </w:num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t>Những nội dung cần stakeholder quyết định.</w:t>
      </w:r>
    </w:p>
    <w:p w14:paraId="64388E80" w14:textId="77777777" w:rsidR="00484A0D" w:rsidRPr="00484A0D" w:rsidRDefault="00484A0D" w:rsidP="00484A0D">
      <w:pPr>
        <w:spacing w:before="100" w:beforeAutospacing="1" w:after="100" w:afterAutospacing="1"/>
        <w:rPr>
          <w:rFonts w:ascii="Arial" w:hAnsi="Arial" w:cs="Arial"/>
          <w:i/>
          <w:iCs/>
          <w:color w:val="000000"/>
          <w:sz w:val="22"/>
          <w:szCs w:val="22"/>
        </w:rPr>
      </w:pPr>
      <w:r w:rsidRPr="00484A0D">
        <w:rPr>
          <w:rFonts w:ascii="Arial" w:hAnsi="Arial" w:cs="Arial"/>
          <w:i/>
          <w:iCs/>
          <w:color w:val="000000"/>
          <w:sz w:val="22"/>
          <w:szCs w:val="22"/>
        </w:rPr>
        <w:lastRenderedPageBreak/>
        <w:t>Không tự sửa Business Rules. Hãy trình bày vấn đề và đề xuất câu hỏi cần xác nhận.</w:t>
      </w:r>
    </w:p>
    <w:p w14:paraId="73BDABDE" w14:textId="0A0393FF" w:rsidR="00484A0D" w:rsidRPr="00012033" w:rsidRDefault="00484A0D" w:rsidP="00484A0D">
      <w:pPr>
        <w:rPr>
          <w:rFonts w:ascii="Arial" w:hAnsi="Arial" w:cs="Arial"/>
          <w:sz w:val="22"/>
          <w:szCs w:val="22"/>
          <w:u w:val="single"/>
          <w:lang w:val="vi-VN"/>
        </w:rPr>
      </w:pPr>
      <w:r w:rsidRPr="00012033">
        <w:rPr>
          <w:rFonts w:ascii="Arial" w:hAnsi="Arial" w:cs="Arial"/>
          <w:sz w:val="22"/>
          <w:szCs w:val="22"/>
          <w:u w:val="single"/>
          <w:lang w:val="vi-VN"/>
        </w:rPr>
        <w:t>Requirement Review Report</w:t>
      </w:r>
      <w:r w:rsidR="00012033" w:rsidRPr="00012033">
        <w:rPr>
          <w:rFonts w:ascii="Arial" w:hAnsi="Arial" w:cs="Arial"/>
          <w:sz w:val="22"/>
          <w:szCs w:val="22"/>
          <w:u w:val="single"/>
          <w:lang w:val="vi-VN"/>
        </w:rPr>
        <w:t xml:space="preserve"> Template</w:t>
      </w:r>
    </w:p>
    <w:tbl>
      <w:tblPr>
        <w:tblStyle w:val="SyllabusTable-withBorders"/>
        <w:tblW w:w="10206" w:type="dxa"/>
        <w:tblLook w:val="04A0" w:firstRow="1" w:lastRow="0" w:firstColumn="1" w:lastColumn="0" w:noHBand="0" w:noVBand="1"/>
      </w:tblPr>
      <w:tblGrid>
        <w:gridCol w:w="709"/>
        <w:gridCol w:w="2126"/>
        <w:gridCol w:w="2268"/>
        <w:gridCol w:w="1704"/>
        <w:gridCol w:w="1982"/>
        <w:gridCol w:w="1417"/>
      </w:tblGrid>
      <w:tr w:rsidR="00012033" w14:paraId="4DB8E6A2" w14:textId="77777777" w:rsidTr="000120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E2D09E5" w14:textId="1880D9F9" w:rsidR="00012033" w:rsidRDefault="00012033" w:rsidP="00484A0D">
            <w:pPr>
              <w:rPr>
                <w:rFonts w:ascii="Arial" w:hAnsi="Arial" w:cs="Arial"/>
                <w:sz w:val="22"/>
                <w:szCs w:val="22"/>
                <w:lang w:val="vi-VN"/>
              </w:rPr>
            </w:pPr>
            <w:r>
              <w:rPr>
                <w:rFonts w:ascii="Arial" w:hAnsi="Arial" w:cs="Arial"/>
                <w:sz w:val="22"/>
                <w:szCs w:val="22"/>
                <w:lang w:val="vi-VN"/>
              </w:rPr>
              <w:t>ID</w:t>
            </w:r>
          </w:p>
        </w:tc>
        <w:tc>
          <w:tcPr>
            <w:tcW w:w="2126" w:type="dxa"/>
          </w:tcPr>
          <w:p w14:paraId="70E14DA3" w14:textId="25D36C62" w:rsidR="00012033" w:rsidRDefault="00012033" w:rsidP="00484A0D">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Loại vấn đề</w:t>
            </w:r>
          </w:p>
        </w:tc>
        <w:tc>
          <w:tcPr>
            <w:tcW w:w="2268" w:type="dxa"/>
          </w:tcPr>
          <w:p w14:paraId="0E6C4FF1" w14:textId="7F158AE6" w:rsidR="00012033" w:rsidRDefault="00012033" w:rsidP="00484A0D">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Mô tả</w:t>
            </w:r>
          </w:p>
        </w:tc>
        <w:tc>
          <w:tcPr>
            <w:tcW w:w="1704" w:type="dxa"/>
          </w:tcPr>
          <w:p w14:paraId="6C438F6A" w14:textId="26DD4C98" w:rsidR="00012033" w:rsidRDefault="00012033" w:rsidP="00484A0D">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Mức độ ảnh hưởng</w:t>
            </w:r>
          </w:p>
        </w:tc>
        <w:tc>
          <w:tcPr>
            <w:tcW w:w="1982" w:type="dxa"/>
          </w:tcPr>
          <w:p w14:paraId="76E1BE8E" w14:textId="54D2DDB7" w:rsidR="00012033" w:rsidRDefault="00012033" w:rsidP="00484A0D">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Đề xuất xử lý</w:t>
            </w:r>
          </w:p>
        </w:tc>
        <w:tc>
          <w:tcPr>
            <w:tcW w:w="1417" w:type="dxa"/>
          </w:tcPr>
          <w:p w14:paraId="4D5840C0" w14:textId="0544889B" w:rsidR="00012033" w:rsidRDefault="00012033" w:rsidP="00484A0D">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Human cần quyết định</w:t>
            </w:r>
          </w:p>
        </w:tc>
      </w:tr>
      <w:tr w:rsidR="00012033" w14:paraId="515B9CA3" w14:textId="77777777" w:rsidTr="00012033">
        <w:tc>
          <w:tcPr>
            <w:cnfStyle w:val="001000000000" w:firstRow="0" w:lastRow="0" w:firstColumn="1" w:lastColumn="0" w:oddVBand="0" w:evenVBand="0" w:oddHBand="0" w:evenHBand="0" w:firstRowFirstColumn="0" w:firstRowLastColumn="0" w:lastRowFirstColumn="0" w:lastRowLastColumn="0"/>
            <w:tcW w:w="709" w:type="dxa"/>
          </w:tcPr>
          <w:p w14:paraId="4974A95F" w14:textId="69E105E7" w:rsidR="00012033" w:rsidRDefault="00012033" w:rsidP="00484A0D">
            <w:pPr>
              <w:rPr>
                <w:rFonts w:ascii="Arial" w:hAnsi="Arial" w:cs="Arial"/>
                <w:sz w:val="22"/>
                <w:szCs w:val="22"/>
                <w:lang w:val="vi-VN"/>
              </w:rPr>
            </w:pPr>
            <w:r>
              <w:rPr>
                <w:rFonts w:ascii="Arial" w:hAnsi="Arial" w:cs="Arial"/>
                <w:sz w:val="22"/>
                <w:szCs w:val="22"/>
                <w:lang w:val="vi-VN"/>
              </w:rPr>
              <w:t>R-01</w:t>
            </w:r>
          </w:p>
        </w:tc>
        <w:tc>
          <w:tcPr>
            <w:tcW w:w="2126" w:type="dxa"/>
          </w:tcPr>
          <w:p w14:paraId="1B927728" w14:textId="73F49929"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Missing / Ambigous / Conflict / Assumption</w:t>
            </w:r>
          </w:p>
        </w:tc>
        <w:tc>
          <w:tcPr>
            <w:tcW w:w="2268" w:type="dxa"/>
          </w:tcPr>
          <w:p w14:paraId="5CF2049C"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704" w:type="dxa"/>
          </w:tcPr>
          <w:p w14:paraId="4BA7AEA9" w14:textId="4D8E20DE"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High / Medium / Low</w:t>
            </w:r>
          </w:p>
        </w:tc>
        <w:tc>
          <w:tcPr>
            <w:tcW w:w="1982" w:type="dxa"/>
          </w:tcPr>
          <w:p w14:paraId="7AE46900"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417" w:type="dxa"/>
          </w:tcPr>
          <w:p w14:paraId="279D1C83" w14:textId="1B9573BD"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012033" w14:paraId="6B4E9693" w14:textId="77777777" w:rsidTr="00012033">
        <w:tc>
          <w:tcPr>
            <w:cnfStyle w:val="001000000000" w:firstRow="0" w:lastRow="0" w:firstColumn="1" w:lastColumn="0" w:oddVBand="0" w:evenVBand="0" w:oddHBand="0" w:evenHBand="0" w:firstRowFirstColumn="0" w:firstRowLastColumn="0" w:lastRowFirstColumn="0" w:lastRowLastColumn="0"/>
            <w:tcW w:w="709" w:type="dxa"/>
          </w:tcPr>
          <w:p w14:paraId="42950B42" w14:textId="77777777" w:rsidR="00012033" w:rsidRDefault="00012033" w:rsidP="00484A0D">
            <w:pPr>
              <w:rPr>
                <w:rFonts w:ascii="Arial" w:hAnsi="Arial" w:cs="Arial"/>
                <w:sz w:val="22"/>
                <w:szCs w:val="22"/>
                <w:lang w:val="vi-VN"/>
              </w:rPr>
            </w:pPr>
          </w:p>
        </w:tc>
        <w:tc>
          <w:tcPr>
            <w:tcW w:w="2126" w:type="dxa"/>
          </w:tcPr>
          <w:p w14:paraId="6ADDA7FC"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268" w:type="dxa"/>
          </w:tcPr>
          <w:p w14:paraId="5482538D"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704" w:type="dxa"/>
          </w:tcPr>
          <w:p w14:paraId="26CC1C5E"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982" w:type="dxa"/>
          </w:tcPr>
          <w:p w14:paraId="7F691B4F"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417" w:type="dxa"/>
          </w:tcPr>
          <w:p w14:paraId="7E49ABBE"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12033" w14:paraId="1F7EB6FE" w14:textId="77777777" w:rsidTr="00012033">
        <w:tc>
          <w:tcPr>
            <w:cnfStyle w:val="001000000000" w:firstRow="0" w:lastRow="0" w:firstColumn="1" w:lastColumn="0" w:oddVBand="0" w:evenVBand="0" w:oddHBand="0" w:evenHBand="0" w:firstRowFirstColumn="0" w:firstRowLastColumn="0" w:lastRowFirstColumn="0" w:lastRowLastColumn="0"/>
            <w:tcW w:w="709" w:type="dxa"/>
          </w:tcPr>
          <w:p w14:paraId="40F37DAA" w14:textId="77777777" w:rsidR="00012033" w:rsidRDefault="00012033" w:rsidP="00484A0D">
            <w:pPr>
              <w:rPr>
                <w:rFonts w:ascii="Arial" w:hAnsi="Arial" w:cs="Arial"/>
                <w:sz w:val="22"/>
                <w:szCs w:val="22"/>
                <w:lang w:val="vi-VN"/>
              </w:rPr>
            </w:pPr>
          </w:p>
        </w:tc>
        <w:tc>
          <w:tcPr>
            <w:tcW w:w="2126" w:type="dxa"/>
          </w:tcPr>
          <w:p w14:paraId="5828AAC3"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268" w:type="dxa"/>
          </w:tcPr>
          <w:p w14:paraId="2B2BEA09"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704" w:type="dxa"/>
          </w:tcPr>
          <w:p w14:paraId="4EBE2406"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982" w:type="dxa"/>
          </w:tcPr>
          <w:p w14:paraId="6F78E254"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417" w:type="dxa"/>
          </w:tcPr>
          <w:p w14:paraId="0B8F9CCA"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12033" w14:paraId="23050ED9" w14:textId="77777777" w:rsidTr="00012033">
        <w:tc>
          <w:tcPr>
            <w:cnfStyle w:val="001000000000" w:firstRow="0" w:lastRow="0" w:firstColumn="1" w:lastColumn="0" w:oddVBand="0" w:evenVBand="0" w:oddHBand="0" w:evenHBand="0" w:firstRowFirstColumn="0" w:firstRowLastColumn="0" w:lastRowFirstColumn="0" w:lastRowLastColumn="0"/>
            <w:tcW w:w="709" w:type="dxa"/>
          </w:tcPr>
          <w:p w14:paraId="5B3EFE4C" w14:textId="77777777" w:rsidR="00012033" w:rsidRDefault="00012033" w:rsidP="00484A0D">
            <w:pPr>
              <w:rPr>
                <w:rFonts w:ascii="Arial" w:hAnsi="Arial" w:cs="Arial"/>
                <w:sz w:val="22"/>
                <w:szCs w:val="22"/>
                <w:lang w:val="vi-VN"/>
              </w:rPr>
            </w:pPr>
          </w:p>
        </w:tc>
        <w:tc>
          <w:tcPr>
            <w:tcW w:w="2126" w:type="dxa"/>
          </w:tcPr>
          <w:p w14:paraId="1AAE8327"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268" w:type="dxa"/>
          </w:tcPr>
          <w:p w14:paraId="33EA24F8"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704" w:type="dxa"/>
          </w:tcPr>
          <w:p w14:paraId="3899019B"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982" w:type="dxa"/>
          </w:tcPr>
          <w:p w14:paraId="60DF6409"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417" w:type="dxa"/>
          </w:tcPr>
          <w:p w14:paraId="750D871B"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12033" w14:paraId="52485D08" w14:textId="77777777" w:rsidTr="00012033">
        <w:tc>
          <w:tcPr>
            <w:cnfStyle w:val="001000000000" w:firstRow="0" w:lastRow="0" w:firstColumn="1" w:lastColumn="0" w:oddVBand="0" w:evenVBand="0" w:oddHBand="0" w:evenHBand="0" w:firstRowFirstColumn="0" w:firstRowLastColumn="0" w:lastRowFirstColumn="0" w:lastRowLastColumn="0"/>
            <w:tcW w:w="709" w:type="dxa"/>
          </w:tcPr>
          <w:p w14:paraId="14174DDC" w14:textId="77777777" w:rsidR="00012033" w:rsidRDefault="00012033" w:rsidP="00484A0D">
            <w:pPr>
              <w:rPr>
                <w:rFonts w:ascii="Arial" w:hAnsi="Arial" w:cs="Arial"/>
                <w:sz w:val="22"/>
                <w:szCs w:val="22"/>
                <w:lang w:val="vi-VN"/>
              </w:rPr>
            </w:pPr>
          </w:p>
        </w:tc>
        <w:tc>
          <w:tcPr>
            <w:tcW w:w="2126" w:type="dxa"/>
          </w:tcPr>
          <w:p w14:paraId="5D12BF25"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268" w:type="dxa"/>
          </w:tcPr>
          <w:p w14:paraId="333BE08F"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704" w:type="dxa"/>
          </w:tcPr>
          <w:p w14:paraId="1B2299EE"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982" w:type="dxa"/>
          </w:tcPr>
          <w:p w14:paraId="1977F9FC"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417" w:type="dxa"/>
          </w:tcPr>
          <w:p w14:paraId="2ABDE6B4"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12033" w14:paraId="14F388A1" w14:textId="77777777" w:rsidTr="00012033">
        <w:tc>
          <w:tcPr>
            <w:cnfStyle w:val="001000000000" w:firstRow="0" w:lastRow="0" w:firstColumn="1" w:lastColumn="0" w:oddVBand="0" w:evenVBand="0" w:oddHBand="0" w:evenHBand="0" w:firstRowFirstColumn="0" w:firstRowLastColumn="0" w:lastRowFirstColumn="0" w:lastRowLastColumn="0"/>
            <w:tcW w:w="709" w:type="dxa"/>
          </w:tcPr>
          <w:p w14:paraId="3D25ED59" w14:textId="77777777" w:rsidR="00012033" w:rsidRDefault="00012033" w:rsidP="00484A0D">
            <w:pPr>
              <w:rPr>
                <w:rFonts w:ascii="Arial" w:hAnsi="Arial" w:cs="Arial"/>
                <w:sz w:val="22"/>
                <w:szCs w:val="22"/>
                <w:lang w:val="vi-VN"/>
              </w:rPr>
            </w:pPr>
          </w:p>
        </w:tc>
        <w:tc>
          <w:tcPr>
            <w:tcW w:w="2126" w:type="dxa"/>
          </w:tcPr>
          <w:p w14:paraId="730F4951"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268" w:type="dxa"/>
          </w:tcPr>
          <w:p w14:paraId="2C7CAE66"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704" w:type="dxa"/>
          </w:tcPr>
          <w:p w14:paraId="463B5034"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982" w:type="dxa"/>
          </w:tcPr>
          <w:p w14:paraId="6C80A9DD"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417" w:type="dxa"/>
          </w:tcPr>
          <w:p w14:paraId="1F016E5C"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12033" w14:paraId="031F77FA" w14:textId="77777777" w:rsidTr="00012033">
        <w:tc>
          <w:tcPr>
            <w:cnfStyle w:val="001000000000" w:firstRow="0" w:lastRow="0" w:firstColumn="1" w:lastColumn="0" w:oddVBand="0" w:evenVBand="0" w:oddHBand="0" w:evenHBand="0" w:firstRowFirstColumn="0" w:firstRowLastColumn="0" w:lastRowFirstColumn="0" w:lastRowLastColumn="0"/>
            <w:tcW w:w="709" w:type="dxa"/>
          </w:tcPr>
          <w:p w14:paraId="5DCD4DB8" w14:textId="77777777" w:rsidR="00012033" w:rsidRDefault="00012033" w:rsidP="00484A0D">
            <w:pPr>
              <w:rPr>
                <w:rFonts w:ascii="Arial" w:hAnsi="Arial" w:cs="Arial"/>
                <w:sz w:val="22"/>
                <w:szCs w:val="22"/>
                <w:lang w:val="vi-VN"/>
              </w:rPr>
            </w:pPr>
          </w:p>
        </w:tc>
        <w:tc>
          <w:tcPr>
            <w:tcW w:w="2126" w:type="dxa"/>
          </w:tcPr>
          <w:p w14:paraId="282B85C1"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268" w:type="dxa"/>
          </w:tcPr>
          <w:p w14:paraId="28B704E5"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704" w:type="dxa"/>
          </w:tcPr>
          <w:p w14:paraId="10439F7C"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982" w:type="dxa"/>
          </w:tcPr>
          <w:p w14:paraId="0D4A06CE"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1417" w:type="dxa"/>
          </w:tcPr>
          <w:p w14:paraId="6BF3CD7F" w14:textId="77777777" w:rsidR="00012033" w:rsidRDefault="00012033" w:rsidP="00484A0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44784560" w14:textId="77777777" w:rsidR="00484A0D" w:rsidRDefault="00484A0D" w:rsidP="00484A0D">
      <w:pPr>
        <w:rPr>
          <w:rFonts w:ascii="Arial" w:hAnsi="Arial" w:cs="Arial"/>
          <w:sz w:val="22"/>
          <w:szCs w:val="22"/>
          <w:lang w:val="vi-VN"/>
        </w:rPr>
      </w:pPr>
    </w:p>
    <w:p w14:paraId="7A049349" w14:textId="61C92744" w:rsidR="007D0644" w:rsidRPr="007D0644" w:rsidRDefault="007D0644" w:rsidP="00484A0D">
      <w:pPr>
        <w:rPr>
          <w:rFonts w:ascii="Arial" w:hAnsi="Arial" w:cs="Arial"/>
          <w:b/>
          <w:bCs/>
          <w:color w:val="015876" w:themeColor="accent6" w:themeShade="BF"/>
          <w:lang w:val="vi-VN"/>
        </w:rPr>
      </w:pPr>
      <w:r w:rsidRPr="007D0644">
        <w:rPr>
          <w:rFonts w:ascii="Arial" w:hAnsi="Arial" w:cs="Arial"/>
          <w:b/>
          <w:bCs/>
          <w:color w:val="015876" w:themeColor="accent6" w:themeShade="BF"/>
          <w:lang w:val="vi-VN"/>
        </w:rPr>
        <w:t>Bước 6: Prioritization</w:t>
      </w:r>
    </w:p>
    <w:p w14:paraId="577F49F3" w14:textId="77777777" w:rsidR="007D0644" w:rsidRPr="007D0644" w:rsidRDefault="007D0644" w:rsidP="007D0644">
      <w:p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Sử dụng phương pháp </w:t>
      </w:r>
      <w:r w:rsidRPr="007D0644">
        <w:rPr>
          <w:rFonts w:ascii="Arial" w:hAnsi="Arial" w:cs="Arial"/>
          <w:b/>
          <w:bCs/>
          <w:color w:val="000000"/>
          <w:sz w:val="22"/>
          <w:szCs w:val="22"/>
        </w:rPr>
        <w:t>MoSCoW</w:t>
      </w:r>
      <w:r w:rsidRPr="007D0644">
        <w:rPr>
          <w:rFonts w:ascii="Arial" w:hAnsi="Arial" w:cs="Arial"/>
          <w:color w:val="000000"/>
          <w:sz w:val="22"/>
          <w:szCs w:val="22"/>
        </w:rPr>
        <w:t> để phân loại các User Stories:</w:t>
      </w:r>
    </w:p>
    <w:p w14:paraId="4944D388" w14:textId="77777777" w:rsidR="007D0644" w:rsidRPr="007D0644" w:rsidRDefault="007D0644">
      <w:pPr>
        <w:numPr>
          <w:ilvl w:val="0"/>
          <w:numId w:val="33"/>
        </w:numPr>
        <w:spacing w:before="100" w:beforeAutospacing="1" w:after="100" w:afterAutospacing="1"/>
        <w:rPr>
          <w:rFonts w:ascii="Arial" w:hAnsi="Arial" w:cs="Arial"/>
          <w:color w:val="000000"/>
          <w:sz w:val="22"/>
          <w:szCs w:val="22"/>
        </w:rPr>
      </w:pPr>
      <w:r w:rsidRPr="007D0644">
        <w:rPr>
          <w:rFonts w:ascii="Arial" w:hAnsi="Arial" w:cs="Arial"/>
          <w:b/>
          <w:bCs/>
          <w:color w:val="000000"/>
          <w:sz w:val="22"/>
          <w:szCs w:val="22"/>
        </w:rPr>
        <w:t>Must Have</w:t>
      </w:r>
    </w:p>
    <w:p w14:paraId="7073E397" w14:textId="77777777" w:rsidR="007D0644" w:rsidRPr="007D0644" w:rsidRDefault="007D0644">
      <w:pPr>
        <w:numPr>
          <w:ilvl w:val="0"/>
          <w:numId w:val="33"/>
        </w:numPr>
        <w:spacing w:before="100" w:beforeAutospacing="1" w:after="100" w:afterAutospacing="1"/>
        <w:rPr>
          <w:rFonts w:ascii="Arial" w:hAnsi="Arial" w:cs="Arial"/>
          <w:color w:val="000000"/>
          <w:sz w:val="22"/>
          <w:szCs w:val="22"/>
        </w:rPr>
      </w:pPr>
      <w:r w:rsidRPr="007D0644">
        <w:rPr>
          <w:rFonts w:ascii="Arial" w:hAnsi="Arial" w:cs="Arial"/>
          <w:b/>
          <w:bCs/>
          <w:color w:val="000000"/>
          <w:sz w:val="22"/>
          <w:szCs w:val="22"/>
        </w:rPr>
        <w:t>Should Have</w:t>
      </w:r>
    </w:p>
    <w:p w14:paraId="28EF1A3C" w14:textId="77777777" w:rsidR="007D0644" w:rsidRPr="007D0644" w:rsidRDefault="007D0644">
      <w:pPr>
        <w:numPr>
          <w:ilvl w:val="0"/>
          <w:numId w:val="33"/>
        </w:numPr>
        <w:spacing w:before="100" w:beforeAutospacing="1" w:after="100" w:afterAutospacing="1"/>
        <w:rPr>
          <w:rFonts w:ascii="Arial" w:hAnsi="Arial" w:cs="Arial"/>
          <w:color w:val="000000"/>
          <w:sz w:val="22"/>
          <w:szCs w:val="22"/>
        </w:rPr>
      </w:pPr>
      <w:r w:rsidRPr="007D0644">
        <w:rPr>
          <w:rFonts w:ascii="Arial" w:hAnsi="Arial" w:cs="Arial"/>
          <w:b/>
          <w:bCs/>
          <w:color w:val="000000"/>
          <w:sz w:val="22"/>
          <w:szCs w:val="22"/>
        </w:rPr>
        <w:t>Could Have</w:t>
      </w:r>
    </w:p>
    <w:p w14:paraId="77CE255E" w14:textId="77777777" w:rsidR="007D0644" w:rsidRPr="007D0644" w:rsidRDefault="007D0644">
      <w:pPr>
        <w:numPr>
          <w:ilvl w:val="0"/>
          <w:numId w:val="33"/>
        </w:numPr>
        <w:spacing w:before="100" w:beforeAutospacing="1" w:after="100" w:afterAutospacing="1"/>
        <w:rPr>
          <w:rFonts w:ascii="Arial" w:hAnsi="Arial" w:cs="Arial"/>
          <w:color w:val="000000"/>
          <w:sz w:val="22"/>
          <w:szCs w:val="22"/>
        </w:rPr>
      </w:pPr>
      <w:r w:rsidRPr="007D0644">
        <w:rPr>
          <w:rFonts w:ascii="Arial" w:hAnsi="Arial" w:cs="Arial"/>
          <w:b/>
          <w:bCs/>
          <w:color w:val="000000"/>
          <w:sz w:val="22"/>
          <w:szCs w:val="22"/>
        </w:rPr>
        <w:t>Won’t Have in this Release</w:t>
      </w:r>
    </w:p>
    <w:p w14:paraId="3A7C827B" w14:textId="77777777" w:rsidR="007D0644" w:rsidRPr="007D0644" w:rsidRDefault="007D0644" w:rsidP="007D0644">
      <w:p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AI có thể đề xuất mức độ ưu tiên dựa trên:</w:t>
      </w:r>
    </w:p>
    <w:p w14:paraId="55A681C6" w14:textId="77777777" w:rsidR="007D0644" w:rsidRPr="007D0644" w:rsidRDefault="007D0644">
      <w:pPr>
        <w:numPr>
          <w:ilvl w:val="0"/>
          <w:numId w:val="34"/>
        </w:num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Business Value.</w:t>
      </w:r>
    </w:p>
    <w:p w14:paraId="6FCD61A4" w14:textId="77777777" w:rsidR="007D0644" w:rsidRPr="007D0644" w:rsidRDefault="007D0644">
      <w:pPr>
        <w:numPr>
          <w:ilvl w:val="0"/>
          <w:numId w:val="34"/>
        </w:num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Rủi ro.</w:t>
      </w:r>
    </w:p>
    <w:p w14:paraId="3527D32E" w14:textId="77777777" w:rsidR="007D0644" w:rsidRPr="007D0644" w:rsidRDefault="007D0644">
      <w:pPr>
        <w:numPr>
          <w:ilvl w:val="0"/>
          <w:numId w:val="34"/>
        </w:num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Phụ thuộc.</w:t>
      </w:r>
    </w:p>
    <w:p w14:paraId="53DD5644" w14:textId="77777777" w:rsidR="007D0644" w:rsidRPr="007D0644" w:rsidRDefault="007D0644">
      <w:pPr>
        <w:numPr>
          <w:ilvl w:val="0"/>
          <w:numId w:val="34"/>
        </w:num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Mức độ cần thiết cho luồng nghiệp vụ chính.</w:t>
      </w:r>
    </w:p>
    <w:p w14:paraId="6D433E46" w14:textId="77777777" w:rsidR="007D0644" w:rsidRPr="007D0644" w:rsidRDefault="007D0644">
      <w:pPr>
        <w:numPr>
          <w:ilvl w:val="0"/>
          <w:numId w:val="34"/>
        </w:num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Khả năng tận dụng API/Service hiện có.</w:t>
      </w:r>
    </w:p>
    <w:p w14:paraId="47B8FFE3" w14:textId="77777777" w:rsidR="007D0644" w:rsidRPr="007D0644" w:rsidRDefault="007D0644">
      <w:pPr>
        <w:numPr>
          <w:ilvl w:val="0"/>
          <w:numId w:val="34"/>
        </w:numPr>
        <w:spacing w:before="100" w:beforeAutospacing="1" w:after="100" w:afterAutospacing="1"/>
        <w:rPr>
          <w:rFonts w:ascii="Arial" w:hAnsi="Arial" w:cs="Arial"/>
          <w:color w:val="000000"/>
          <w:sz w:val="22"/>
          <w:szCs w:val="22"/>
        </w:rPr>
      </w:pPr>
      <w:r w:rsidRPr="007D0644">
        <w:rPr>
          <w:rFonts w:ascii="Arial" w:hAnsi="Arial" w:cs="Arial"/>
          <w:color w:val="000000"/>
          <w:sz w:val="22"/>
          <w:szCs w:val="22"/>
        </w:rPr>
        <w:t>Chi phí hoặc độ phức tạp ước tính.</w:t>
      </w:r>
    </w:p>
    <w:p w14:paraId="1F3D7611" w14:textId="77777777" w:rsidR="007D0644" w:rsidRDefault="007D0644" w:rsidP="007D0644">
      <w:pPr>
        <w:spacing w:before="100" w:beforeAutospacing="1" w:after="100" w:afterAutospacing="1"/>
        <w:rPr>
          <w:rFonts w:ascii="Arial" w:hAnsi="Arial" w:cs="Arial"/>
          <w:color w:val="000000"/>
          <w:sz w:val="22"/>
          <w:szCs w:val="22"/>
          <w:lang w:val="vi-VN"/>
        </w:rPr>
      </w:pPr>
      <w:r w:rsidRPr="007D0644">
        <w:rPr>
          <w:rFonts w:ascii="Arial" w:hAnsi="Arial" w:cs="Arial"/>
          <w:color w:val="000000"/>
          <w:sz w:val="22"/>
          <w:szCs w:val="22"/>
        </w:rPr>
        <w:t>Human phải xem xét và quyết định mức ưu tiên cuối cùng.</w:t>
      </w:r>
    </w:p>
    <w:p w14:paraId="42ED0023" w14:textId="6A020946" w:rsidR="007D0644" w:rsidRPr="009A6174" w:rsidRDefault="007D0644" w:rsidP="007D0644">
      <w:pPr>
        <w:spacing w:before="100" w:beforeAutospacing="1" w:after="100" w:afterAutospacing="1"/>
        <w:rPr>
          <w:rFonts w:ascii="Arial" w:hAnsi="Arial" w:cs="Arial"/>
          <w:b/>
          <w:bCs/>
          <w:color w:val="015876" w:themeColor="accent6" w:themeShade="BF"/>
          <w:sz w:val="22"/>
          <w:szCs w:val="22"/>
          <w:lang w:val="vi-VN"/>
        </w:rPr>
      </w:pPr>
      <w:r w:rsidRPr="009A6174">
        <w:rPr>
          <w:rFonts w:ascii="Arial" w:hAnsi="Arial" w:cs="Arial"/>
          <w:b/>
          <w:bCs/>
          <w:color w:val="015876" w:themeColor="accent6" w:themeShade="BF"/>
          <w:sz w:val="22"/>
          <w:szCs w:val="22"/>
        </w:rPr>
        <w:t>Prioritized Backlog</w:t>
      </w:r>
    </w:p>
    <w:tbl>
      <w:tblPr>
        <w:tblStyle w:val="SyllabusTable-withBorders"/>
        <w:tblW w:w="0" w:type="auto"/>
        <w:tblLook w:val="04A0" w:firstRow="1" w:lastRow="0" w:firstColumn="1" w:lastColumn="0" w:noHBand="0" w:noVBand="1"/>
      </w:tblPr>
      <w:tblGrid>
        <w:gridCol w:w="2556"/>
        <w:gridCol w:w="2556"/>
        <w:gridCol w:w="2556"/>
        <w:gridCol w:w="2556"/>
      </w:tblGrid>
      <w:tr w:rsidR="009A6174" w14:paraId="6AE03C31" w14:textId="77777777" w:rsidTr="009A61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7BD4506F" w14:textId="7D50D725" w:rsidR="009A6174" w:rsidRDefault="009A6174" w:rsidP="007D0644">
            <w:pPr>
              <w:spacing w:before="100" w:beforeAutospacing="1" w:after="100" w:afterAutospacing="1"/>
              <w:rPr>
                <w:rFonts w:ascii="Arial" w:hAnsi="Arial" w:cs="Arial"/>
                <w:color w:val="000000"/>
                <w:sz w:val="22"/>
                <w:szCs w:val="22"/>
                <w:lang w:val="vi-VN"/>
              </w:rPr>
            </w:pPr>
            <w:r>
              <w:rPr>
                <w:rFonts w:ascii="Arial" w:hAnsi="Arial" w:cs="Arial"/>
                <w:b w:val="0"/>
                <w:color w:val="000000"/>
                <w:sz w:val="22"/>
                <w:szCs w:val="22"/>
                <w:lang w:val="vi-VN"/>
              </w:rPr>
              <w:t>User Story</w:t>
            </w:r>
          </w:p>
        </w:tc>
        <w:tc>
          <w:tcPr>
            <w:tcW w:w="2556" w:type="dxa"/>
          </w:tcPr>
          <w:p w14:paraId="1B1EBF1E" w14:textId="4F13AA26" w:rsidR="009A6174" w:rsidRDefault="009A6174" w:rsidP="007D064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AI đề xuất</w:t>
            </w:r>
          </w:p>
        </w:tc>
        <w:tc>
          <w:tcPr>
            <w:tcW w:w="2556" w:type="dxa"/>
          </w:tcPr>
          <w:p w14:paraId="0596A111" w14:textId="31D0ACB7" w:rsidR="009A6174" w:rsidRDefault="009A6174" w:rsidP="007D064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Human quyết định</w:t>
            </w:r>
          </w:p>
        </w:tc>
        <w:tc>
          <w:tcPr>
            <w:tcW w:w="2556" w:type="dxa"/>
          </w:tcPr>
          <w:p w14:paraId="7EADC15E" w14:textId="2A1B437C" w:rsidR="009A6174" w:rsidRDefault="009A6174" w:rsidP="007D064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Lý do</w:t>
            </w:r>
          </w:p>
        </w:tc>
      </w:tr>
      <w:tr w:rsidR="009A6174" w14:paraId="1EDD95DC" w14:textId="77777777" w:rsidTr="009A6174">
        <w:tc>
          <w:tcPr>
            <w:cnfStyle w:val="001000000000" w:firstRow="0" w:lastRow="0" w:firstColumn="1" w:lastColumn="0" w:oddVBand="0" w:evenVBand="0" w:oddHBand="0" w:evenHBand="0" w:firstRowFirstColumn="0" w:firstRowLastColumn="0" w:lastRowFirstColumn="0" w:lastRowLastColumn="0"/>
            <w:tcW w:w="2556" w:type="dxa"/>
          </w:tcPr>
          <w:p w14:paraId="3772062F" w14:textId="051E6780" w:rsidR="009A6174" w:rsidRDefault="009A6174" w:rsidP="007D0644">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US-01</w:t>
            </w:r>
          </w:p>
        </w:tc>
        <w:tc>
          <w:tcPr>
            <w:tcW w:w="2556" w:type="dxa"/>
          </w:tcPr>
          <w:p w14:paraId="2C63FF95" w14:textId="1F2C2C2C" w:rsidR="009A6174" w:rsidRP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sidRPr="009A6174">
              <w:rPr>
                <w:rFonts w:ascii="Arial" w:hAnsi="Arial" w:cs="Arial"/>
                <w:color w:val="000000"/>
                <w:sz w:val="22"/>
                <w:szCs w:val="22"/>
              </w:rPr>
              <w:t>Must / Should / Could / Won’t</w:t>
            </w:r>
          </w:p>
        </w:tc>
        <w:tc>
          <w:tcPr>
            <w:tcW w:w="2556" w:type="dxa"/>
          </w:tcPr>
          <w:p w14:paraId="1350CE0C"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1DFD70D0"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r w:rsidR="009A6174" w14:paraId="24AA81C0" w14:textId="77777777" w:rsidTr="009A6174">
        <w:tc>
          <w:tcPr>
            <w:cnfStyle w:val="001000000000" w:firstRow="0" w:lastRow="0" w:firstColumn="1" w:lastColumn="0" w:oddVBand="0" w:evenVBand="0" w:oddHBand="0" w:evenHBand="0" w:firstRowFirstColumn="0" w:firstRowLastColumn="0" w:lastRowFirstColumn="0" w:lastRowLastColumn="0"/>
            <w:tcW w:w="2556" w:type="dxa"/>
          </w:tcPr>
          <w:p w14:paraId="35CAD889" w14:textId="57B10328" w:rsidR="009A6174" w:rsidRDefault="009A6174" w:rsidP="007D0644">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US-02</w:t>
            </w:r>
          </w:p>
        </w:tc>
        <w:tc>
          <w:tcPr>
            <w:tcW w:w="2556" w:type="dxa"/>
          </w:tcPr>
          <w:p w14:paraId="41E1E1C7"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119F5940"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292FAA71"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r w:rsidR="009A6174" w14:paraId="577A177F" w14:textId="77777777" w:rsidTr="009A6174">
        <w:tc>
          <w:tcPr>
            <w:cnfStyle w:val="001000000000" w:firstRow="0" w:lastRow="0" w:firstColumn="1" w:lastColumn="0" w:oddVBand="0" w:evenVBand="0" w:oddHBand="0" w:evenHBand="0" w:firstRowFirstColumn="0" w:firstRowLastColumn="0" w:lastRowFirstColumn="0" w:lastRowLastColumn="0"/>
            <w:tcW w:w="2556" w:type="dxa"/>
          </w:tcPr>
          <w:p w14:paraId="3C406E47" w14:textId="39704D2F" w:rsidR="009A6174" w:rsidRDefault="009A6174" w:rsidP="007D0644">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US-03</w:t>
            </w:r>
          </w:p>
        </w:tc>
        <w:tc>
          <w:tcPr>
            <w:tcW w:w="2556" w:type="dxa"/>
          </w:tcPr>
          <w:p w14:paraId="0ED3773B"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6191D950"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334ACBD2" w14:textId="77777777" w:rsidR="009A6174" w:rsidRDefault="009A6174" w:rsidP="007D064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bl>
    <w:p w14:paraId="1BBE336F" w14:textId="77777777" w:rsidR="009A6174" w:rsidRDefault="009A6174" w:rsidP="009A6174">
      <w:pPr>
        <w:pStyle w:val="Heading3"/>
        <w:rPr>
          <w:color w:val="000000"/>
          <w:lang w:val="vi-VN"/>
        </w:rPr>
      </w:pPr>
    </w:p>
    <w:p w14:paraId="2B620FC4" w14:textId="2B9E2146" w:rsidR="009A6174" w:rsidRPr="009A6174" w:rsidRDefault="009A6174" w:rsidP="009A6174">
      <w:pPr>
        <w:pStyle w:val="Heading3"/>
        <w:rPr>
          <w:rFonts w:ascii="Arial" w:hAnsi="Arial" w:cs="Arial"/>
          <w:color w:val="000000"/>
          <w:sz w:val="22"/>
          <w:szCs w:val="22"/>
          <w:lang w:val="vi-VN"/>
        </w:rPr>
      </w:pPr>
      <w:r w:rsidRPr="009A6174">
        <w:rPr>
          <w:rFonts w:ascii="Arial" w:hAnsi="Arial" w:cs="Arial"/>
          <w:color w:val="000000"/>
          <w:sz w:val="22"/>
          <w:szCs w:val="22"/>
        </w:rPr>
        <w:t>Câu hỏi thảo luận</w:t>
      </w:r>
      <w:r>
        <w:rPr>
          <w:rFonts w:ascii="Arial" w:hAnsi="Arial" w:cs="Arial"/>
          <w:color w:val="000000"/>
          <w:sz w:val="22"/>
          <w:szCs w:val="22"/>
          <w:lang w:val="vi-VN"/>
        </w:rPr>
        <w:t>:</w:t>
      </w:r>
    </w:p>
    <w:p w14:paraId="6C039855" w14:textId="77777777" w:rsidR="009A6174" w:rsidRPr="009A6174" w:rsidRDefault="009A6174">
      <w:pPr>
        <w:numPr>
          <w:ilvl w:val="0"/>
          <w:numId w:val="35"/>
        </w:numPr>
        <w:spacing w:before="100" w:beforeAutospacing="1" w:after="100" w:afterAutospacing="1"/>
        <w:rPr>
          <w:rFonts w:ascii="Arial" w:hAnsi="Arial" w:cs="Arial"/>
          <w:color w:val="000000"/>
          <w:sz w:val="22"/>
          <w:szCs w:val="22"/>
        </w:rPr>
      </w:pPr>
      <w:r w:rsidRPr="009A6174">
        <w:rPr>
          <w:rFonts w:ascii="Arial" w:hAnsi="Arial" w:cs="Arial"/>
          <w:color w:val="000000"/>
          <w:sz w:val="22"/>
          <w:szCs w:val="22"/>
        </w:rPr>
        <w:t>AI và Human có lựa chọn mức ưu tiên khác nhau không?</w:t>
      </w:r>
    </w:p>
    <w:p w14:paraId="60F7F5AE" w14:textId="77777777" w:rsidR="009A6174" w:rsidRPr="009A6174" w:rsidRDefault="009A6174">
      <w:pPr>
        <w:numPr>
          <w:ilvl w:val="0"/>
          <w:numId w:val="35"/>
        </w:numPr>
        <w:spacing w:before="100" w:beforeAutospacing="1" w:after="100" w:afterAutospacing="1"/>
        <w:rPr>
          <w:rFonts w:ascii="Arial" w:hAnsi="Arial" w:cs="Arial"/>
          <w:color w:val="000000"/>
          <w:sz w:val="22"/>
          <w:szCs w:val="22"/>
        </w:rPr>
      </w:pPr>
      <w:r w:rsidRPr="009A6174">
        <w:rPr>
          <w:rFonts w:ascii="Arial" w:hAnsi="Arial" w:cs="Arial"/>
          <w:color w:val="000000"/>
          <w:sz w:val="22"/>
          <w:szCs w:val="22"/>
        </w:rPr>
        <w:t>Nếu có, nguyên nhân khác biệt là gì?</w:t>
      </w:r>
    </w:p>
    <w:p w14:paraId="2398F758" w14:textId="77777777" w:rsidR="009A6174" w:rsidRPr="009A6174" w:rsidRDefault="009A6174">
      <w:pPr>
        <w:numPr>
          <w:ilvl w:val="0"/>
          <w:numId w:val="35"/>
        </w:numPr>
        <w:spacing w:before="100" w:beforeAutospacing="1" w:after="100" w:afterAutospacing="1"/>
        <w:rPr>
          <w:rFonts w:ascii="Arial" w:hAnsi="Arial" w:cs="Arial"/>
          <w:color w:val="000000"/>
          <w:sz w:val="22"/>
          <w:szCs w:val="22"/>
        </w:rPr>
      </w:pPr>
      <w:r w:rsidRPr="009A6174">
        <w:rPr>
          <w:rFonts w:ascii="Arial" w:hAnsi="Arial" w:cs="Arial"/>
          <w:color w:val="000000"/>
          <w:sz w:val="22"/>
          <w:szCs w:val="22"/>
        </w:rPr>
        <w:t>Quyết định ưu tiên nào phụ thuộc vào giá trị nghiệp vụ mà AI khó tự xác định?</w:t>
      </w:r>
    </w:p>
    <w:p w14:paraId="3E55AA5C" w14:textId="77777777" w:rsidR="009A6174" w:rsidRPr="009A6174" w:rsidRDefault="009A6174">
      <w:pPr>
        <w:numPr>
          <w:ilvl w:val="0"/>
          <w:numId w:val="35"/>
        </w:numPr>
        <w:spacing w:before="100" w:beforeAutospacing="1" w:after="100" w:afterAutospacing="1"/>
        <w:rPr>
          <w:rFonts w:ascii="Arial" w:hAnsi="Arial" w:cs="Arial"/>
          <w:color w:val="000000"/>
          <w:sz w:val="22"/>
          <w:szCs w:val="22"/>
        </w:rPr>
      </w:pPr>
      <w:r w:rsidRPr="009A6174">
        <w:rPr>
          <w:rFonts w:ascii="Arial" w:hAnsi="Arial" w:cs="Arial"/>
          <w:color w:val="000000"/>
          <w:sz w:val="22"/>
          <w:szCs w:val="22"/>
        </w:rPr>
        <w:t>Có User Story nào AI đánh giá cao nhưng nhóm cho rằng chưa nên triển khai không?</w:t>
      </w:r>
    </w:p>
    <w:p w14:paraId="169F4741" w14:textId="64FD9046" w:rsidR="009A6174" w:rsidRPr="009A6174" w:rsidRDefault="001A0CE4" w:rsidP="009A6174">
      <w:pPr>
        <w:pStyle w:val="Heading2"/>
        <w:rPr>
          <w:rFonts w:ascii="Arial" w:hAnsi="Arial" w:cs="Arial"/>
          <w:lang w:val="vi-VN"/>
        </w:rPr>
      </w:pPr>
      <w:r w:rsidRPr="00A92318">
        <w:rPr>
          <w:rFonts w:ascii="Arial" w:hAnsi="Arial" w:cs="Arial"/>
          <w:lang w:val="vi-VN"/>
        </w:rPr>
        <w:lastRenderedPageBreak/>
        <w:t xml:space="preserve">Deliverables: </w:t>
      </w:r>
      <w:r w:rsidR="009A6174" w:rsidRPr="009A6174">
        <w:rPr>
          <w:rFonts w:ascii="Arial" w:hAnsi="Arial" w:cs="Arial"/>
          <w:lang w:val="vi-VN"/>
        </w:rPr>
        <w:t>Mỗi nhóm chuẩn bị </w:t>
      </w:r>
      <w:r w:rsidR="009A6174" w:rsidRPr="009A6174">
        <w:rPr>
          <w:rFonts w:ascii="Arial" w:hAnsi="Arial" w:cs="Arial"/>
          <w:b w:val="0"/>
          <w:bCs w:val="0"/>
          <w:lang w:val="vi-VN"/>
        </w:rPr>
        <w:t>01 slide trình bày trong 5 phút</w:t>
      </w:r>
      <w:r w:rsidR="009A6174" w:rsidRPr="009A6174">
        <w:rPr>
          <w:rFonts w:ascii="Arial" w:hAnsi="Arial" w:cs="Arial"/>
          <w:lang w:val="vi-VN"/>
        </w:rPr>
        <w:t>, gồm:</w:t>
      </w:r>
    </w:p>
    <w:p w14:paraId="777D57BC" w14:textId="77777777" w:rsidR="009A6174" w:rsidRPr="009A6174" w:rsidRDefault="009A6174" w:rsidP="009A6174">
      <w:pPr>
        <w:pStyle w:val="Heading2"/>
        <w:rPr>
          <w:rFonts w:ascii="Arial" w:hAnsi="Arial" w:cs="Arial"/>
          <w:color w:val="000000"/>
          <w:sz w:val="20"/>
          <w:szCs w:val="20"/>
        </w:rPr>
      </w:pPr>
      <w:r w:rsidRPr="009A6174">
        <w:rPr>
          <w:rFonts w:ascii="Arial" w:hAnsi="Arial" w:cs="Arial"/>
          <w:color w:val="000000"/>
          <w:sz w:val="20"/>
          <w:szCs w:val="20"/>
        </w:rPr>
        <w:t>1. Business Problem</w:t>
      </w:r>
    </w:p>
    <w:p w14:paraId="1E9BC04F" w14:textId="77777777" w:rsidR="009A6174" w:rsidRPr="009A6174" w:rsidRDefault="009A6174">
      <w:pPr>
        <w:numPr>
          <w:ilvl w:val="0"/>
          <w:numId w:val="36"/>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Business Goal.</w:t>
      </w:r>
    </w:p>
    <w:p w14:paraId="582D57A9" w14:textId="77777777" w:rsidR="009A6174" w:rsidRPr="009A6174" w:rsidRDefault="009A6174">
      <w:pPr>
        <w:numPr>
          <w:ilvl w:val="0"/>
          <w:numId w:val="36"/>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Hai pain points quan trọng nhất.</w:t>
      </w:r>
    </w:p>
    <w:p w14:paraId="5E88DABD" w14:textId="77777777" w:rsidR="009A6174" w:rsidRPr="009A6174" w:rsidRDefault="009A6174">
      <w:pPr>
        <w:numPr>
          <w:ilvl w:val="0"/>
          <w:numId w:val="36"/>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Các stakeholder chính.</w:t>
      </w:r>
    </w:p>
    <w:p w14:paraId="433C7786" w14:textId="77777777" w:rsidR="009A6174" w:rsidRPr="009A6174" w:rsidRDefault="009A6174" w:rsidP="009A6174">
      <w:pPr>
        <w:pStyle w:val="Heading2"/>
        <w:rPr>
          <w:rFonts w:ascii="Arial" w:hAnsi="Arial" w:cs="Arial"/>
          <w:color w:val="000000"/>
          <w:sz w:val="20"/>
          <w:szCs w:val="20"/>
        </w:rPr>
      </w:pPr>
      <w:r w:rsidRPr="009A6174">
        <w:rPr>
          <w:rFonts w:ascii="Arial" w:hAnsi="Arial" w:cs="Arial"/>
          <w:color w:val="000000"/>
          <w:sz w:val="20"/>
          <w:szCs w:val="20"/>
        </w:rPr>
        <w:t>2. Requirement Discovery</w:t>
      </w:r>
    </w:p>
    <w:p w14:paraId="01C23AFB" w14:textId="77777777" w:rsidR="009A6174" w:rsidRPr="009A6174" w:rsidRDefault="009A6174">
      <w:pPr>
        <w:numPr>
          <w:ilvl w:val="0"/>
          <w:numId w:val="37"/>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Ba câu hỏi làm rõ quan trọng nhất.</w:t>
      </w:r>
    </w:p>
    <w:p w14:paraId="135D66DC" w14:textId="77777777" w:rsidR="009A6174" w:rsidRPr="009A6174" w:rsidRDefault="009A6174">
      <w:pPr>
        <w:numPr>
          <w:ilvl w:val="0"/>
          <w:numId w:val="37"/>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Các Assumption hoặc Open Questions còn lại.</w:t>
      </w:r>
    </w:p>
    <w:p w14:paraId="013FB7D5" w14:textId="77777777" w:rsidR="009A6174" w:rsidRPr="009A6174" w:rsidRDefault="009A6174" w:rsidP="009A6174">
      <w:pPr>
        <w:pStyle w:val="Heading2"/>
        <w:rPr>
          <w:rFonts w:ascii="Arial" w:hAnsi="Arial" w:cs="Arial"/>
          <w:color w:val="000000"/>
          <w:sz w:val="20"/>
          <w:szCs w:val="20"/>
        </w:rPr>
      </w:pPr>
      <w:r w:rsidRPr="009A6174">
        <w:rPr>
          <w:rFonts w:ascii="Arial" w:hAnsi="Arial" w:cs="Arial"/>
          <w:color w:val="000000"/>
          <w:sz w:val="20"/>
          <w:szCs w:val="20"/>
        </w:rPr>
        <w:t>3. Requirement Package</w:t>
      </w:r>
    </w:p>
    <w:p w14:paraId="047C0973" w14:textId="77777777" w:rsidR="009A6174" w:rsidRPr="009A6174" w:rsidRDefault="009A6174">
      <w:pPr>
        <w:numPr>
          <w:ilvl w:val="0"/>
          <w:numId w:val="38"/>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Ba User Stories quan trọng nhất.</w:t>
      </w:r>
    </w:p>
    <w:p w14:paraId="2583348E" w14:textId="77777777" w:rsidR="009A6174" w:rsidRPr="009A6174" w:rsidRDefault="009A6174">
      <w:pPr>
        <w:numPr>
          <w:ilvl w:val="0"/>
          <w:numId w:val="38"/>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Acceptance Criteria minh họa cho một User Story.</w:t>
      </w:r>
    </w:p>
    <w:p w14:paraId="3583FE45" w14:textId="77777777" w:rsidR="009A6174" w:rsidRPr="009A6174" w:rsidRDefault="009A6174" w:rsidP="009A6174">
      <w:pPr>
        <w:pStyle w:val="Heading2"/>
        <w:rPr>
          <w:rFonts w:ascii="Arial" w:hAnsi="Arial" w:cs="Arial"/>
          <w:color w:val="000000"/>
          <w:sz w:val="20"/>
          <w:szCs w:val="20"/>
        </w:rPr>
      </w:pPr>
      <w:r w:rsidRPr="009A6174">
        <w:rPr>
          <w:rFonts w:ascii="Arial" w:hAnsi="Arial" w:cs="Arial"/>
          <w:color w:val="000000"/>
          <w:sz w:val="20"/>
          <w:szCs w:val="20"/>
        </w:rPr>
        <w:t>4. Requirement Review</w:t>
      </w:r>
    </w:p>
    <w:p w14:paraId="23BE749F" w14:textId="77777777" w:rsidR="009A6174" w:rsidRPr="009A6174" w:rsidRDefault="009A6174">
      <w:pPr>
        <w:numPr>
          <w:ilvl w:val="0"/>
          <w:numId w:val="39"/>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Ba requirement gaps quan trọng nhất.</w:t>
      </w:r>
    </w:p>
    <w:p w14:paraId="5C8CC7EF" w14:textId="77777777" w:rsidR="009A6174" w:rsidRPr="009A6174" w:rsidRDefault="009A6174" w:rsidP="009A6174">
      <w:pPr>
        <w:pStyle w:val="Heading2"/>
        <w:rPr>
          <w:rFonts w:ascii="Arial" w:hAnsi="Arial" w:cs="Arial"/>
          <w:color w:val="000000"/>
          <w:sz w:val="20"/>
          <w:szCs w:val="20"/>
        </w:rPr>
      </w:pPr>
      <w:r w:rsidRPr="009A6174">
        <w:rPr>
          <w:rFonts w:ascii="Arial" w:hAnsi="Arial" w:cs="Arial"/>
          <w:color w:val="000000"/>
          <w:sz w:val="20"/>
          <w:szCs w:val="20"/>
        </w:rPr>
        <w:t>5. Prioritized Backlog</w:t>
      </w:r>
    </w:p>
    <w:p w14:paraId="1FDF034D" w14:textId="77777777" w:rsidR="009A6174" w:rsidRPr="009A6174" w:rsidRDefault="009A6174">
      <w:pPr>
        <w:numPr>
          <w:ilvl w:val="0"/>
          <w:numId w:val="40"/>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Must Have cho phiên bản đầu tiên.</w:t>
      </w:r>
    </w:p>
    <w:p w14:paraId="498E74E4" w14:textId="77777777" w:rsidR="009A6174" w:rsidRPr="009A6174" w:rsidRDefault="009A6174">
      <w:pPr>
        <w:numPr>
          <w:ilvl w:val="0"/>
          <w:numId w:val="40"/>
        </w:numPr>
        <w:spacing w:before="100" w:beforeAutospacing="1" w:after="100" w:afterAutospacing="1"/>
        <w:rPr>
          <w:rFonts w:ascii="Arial" w:hAnsi="Arial" w:cs="Arial"/>
          <w:color w:val="000000"/>
          <w:sz w:val="20"/>
          <w:szCs w:val="20"/>
        </w:rPr>
      </w:pPr>
      <w:r w:rsidRPr="009A6174">
        <w:rPr>
          <w:rFonts w:ascii="Arial" w:hAnsi="Arial" w:cs="Arial"/>
          <w:color w:val="000000"/>
          <w:sz w:val="20"/>
          <w:szCs w:val="20"/>
        </w:rPr>
        <w:t>Một quyết định mà AI đề xuất khác với Human.</w:t>
      </w:r>
    </w:p>
    <w:p w14:paraId="576732A2" w14:textId="77777777" w:rsidR="009A6174" w:rsidRPr="009A6174" w:rsidRDefault="009A6174" w:rsidP="009A6174">
      <w:pPr>
        <w:rPr>
          <w:lang w:val="vi-VN"/>
        </w:rPr>
      </w:pPr>
    </w:p>
    <w:p w14:paraId="008C8D5F" w14:textId="77777777" w:rsidR="003968D9" w:rsidRDefault="003968D9">
      <w:pPr>
        <w:rPr>
          <w:rFonts w:ascii="Arial" w:hAnsi="Arial" w:cs="Arial"/>
          <w:lang w:val="vi-VN"/>
        </w:rPr>
      </w:pPr>
      <w:r>
        <w:rPr>
          <w:rFonts w:ascii="Arial" w:hAnsi="Arial" w:cs="Arial"/>
          <w:lang w:val="vi-VN"/>
        </w:rPr>
        <w:br w:type="page"/>
      </w:r>
    </w:p>
    <w:p w14:paraId="5D29E26E" w14:textId="047E19D1" w:rsidR="001A0CE4" w:rsidRDefault="003968D9" w:rsidP="003968D9">
      <w:pPr>
        <w:pStyle w:val="Heading2"/>
        <w:rPr>
          <w:rFonts w:ascii="Arial" w:hAnsi="Arial" w:cs="Arial"/>
          <w:lang w:val="vi-VN"/>
        </w:rPr>
      </w:pPr>
      <w:r w:rsidRPr="00D7521F">
        <w:rPr>
          <w:rFonts w:ascii="Arial" w:hAnsi="Arial" w:cs="Arial"/>
          <w:lang w:val="vi-VN"/>
        </w:rPr>
        <w:lastRenderedPageBreak/>
        <w:t xml:space="preserve">Activity 2: </w:t>
      </w:r>
      <w:r w:rsidR="000867B0">
        <w:rPr>
          <w:rFonts w:ascii="Arial" w:hAnsi="Arial" w:cs="Arial"/>
          <w:lang w:val="vi-VN"/>
        </w:rPr>
        <w:t>AI-Assisted Architecture and System Design</w:t>
      </w:r>
    </w:p>
    <w:p w14:paraId="209C44CA" w14:textId="7C10CD06" w:rsidR="000867B0" w:rsidRPr="000867B0" w:rsidRDefault="000867B0" w:rsidP="000867B0">
      <w:pPr>
        <w:rPr>
          <w:rFonts w:ascii="Arial" w:hAnsi="Arial" w:cs="Arial"/>
          <w:sz w:val="22"/>
          <w:szCs w:val="22"/>
          <w:lang w:val="vi-VN"/>
        </w:rPr>
      </w:pPr>
      <w:r w:rsidRPr="000867B0">
        <w:rPr>
          <w:rFonts w:ascii="Arial" w:hAnsi="Arial" w:cs="Arial"/>
          <w:sz w:val="22"/>
          <w:szCs w:val="22"/>
          <w:lang w:val="vi-VN"/>
        </w:rPr>
        <w:t>Thiết kế giải pháp mở rộng MedBook dưới sự hỗ trợ của AI</w:t>
      </w:r>
    </w:p>
    <w:p w14:paraId="41ED2EC0" w14:textId="2B39BC53" w:rsidR="000867B0" w:rsidRPr="000867B0" w:rsidRDefault="000867B0" w:rsidP="000867B0">
      <w:pPr>
        <w:rPr>
          <w:rFonts w:ascii="Arial" w:hAnsi="Arial" w:cs="Arial"/>
          <w:sz w:val="22"/>
          <w:szCs w:val="22"/>
          <w:lang w:val="vi-VN"/>
        </w:rPr>
      </w:pPr>
      <w:r w:rsidRPr="000867B0">
        <w:rPr>
          <w:rFonts w:ascii="Arial" w:hAnsi="Arial" w:cs="Arial"/>
          <w:sz w:val="22"/>
          <w:szCs w:val="22"/>
          <w:lang w:val="vi-VN"/>
        </w:rPr>
        <w:t>Thời lượng đề xuất: 40-45p</w:t>
      </w:r>
    </w:p>
    <w:p w14:paraId="052E676B" w14:textId="58878808" w:rsidR="000867B0" w:rsidRPr="000867B0" w:rsidRDefault="000867B0" w:rsidP="000867B0">
      <w:pPr>
        <w:rPr>
          <w:rFonts w:ascii="Arial" w:hAnsi="Arial" w:cs="Arial"/>
          <w:sz w:val="22"/>
          <w:szCs w:val="22"/>
          <w:lang w:val="vi-VN"/>
        </w:rPr>
      </w:pPr>
      <w:r w:rsidRPr="000867B0">
        <w:rPr>
          <w:rFonts w:ascii="Arial" w:hAnsi="Arial" w:cs="Arial"/>
          <w:sz w:val="22"/>
          <w:szCs w:val="22"/>
          <w:lang w:val="vi-VN"/>
        </w:rPr>
        <w:t>Đầu vào: Prioritized Requirement Package từ Activity 1</w:t>
      </w:r>
    </w:p>
    <w:p w14:paraId="0EFD33A4" w14:textId="1C255222" w:rsidR="000867B0" w:rsidRPr="000867B0" w:rsidRDefault="000867B0" w:rsidP="000867B0">
      <w:pPr>
        <w:rPr>
          <w:rFonts w:ascii="Arial" w:hAnsi="Arial" w:cs="Arial"/>
          <w:sz w:val="22"/>
          <w:szCs w:val="22"/>
          <w:lang w:val="vi-VN"/>
        </w:rPr>
      </w:pPr>
      <w:r w:rsidRPr="000867B0">
        <w:rPr>
          <w:rFonts w:ascii="Arial" w:hAnsi="Arial" w:cs="Arial"/>
          <w:sz w:val="22"/>
          <w:szCs w:val="22"/>
          <w:lang w:val="vi-VN"/>
        </w:rPr>
        <w:t>Đầu ra: Architecture Blueprint</w:t>
      </w:r>
    </w:p>
    <w:p w14:paraId="4A4F87AF" w14:textId="792317D9" w:rsidR="00D7521F" w:rsidRPr="00D7521F" w:rsidRDefault="00D7521F" w:rsidP="00D7521F">
      <w:pPr>
        <w:pStyle w:val="Heading4"/>
        <w:rPr>
          <w:rFonts w:ascii="Arial" w:hAnsi="Arial" w:cs="Arial"/>
          <w:u w:val="single"/>
          <w:lang w:val="vi-VN"/>
        </w:rPr>
      </w:pPr>
      <w:r w:rsidRPr="00D7521F">
        <w:rPr>
          <w:rFonts w:ascii="Arial" w:hAnsi="Arial" w:cs="Arial"/>
          <w:u w:val="single"/>
          <w:lang w:val="vi-VN"/>
        </w:rPr>
        <w:t>Mục tiêu</w:t>
      </w:r>
    </w:p>
    <w:p w14:paraId="4158A68B" w14:textId="1A337971" w:rsidR="00D7521F" w:rsidRPr="009D776C" w:rsidRDefault="00D7521F" w:rsidP="00D7521F">
      <w:pPr>
        <w:rPr>
          <w:rFonts w:ascii="Arial" w:hAnsi="Arial" w:cs="Arial"/>
          <w:sz w:val="22"/>
          <w:szCs w:val="22"/>
          <w:lang w:val="vi-VN"/>
        </w:rPr>
      </w:pPr>
      <w:r w:rsidRPr="009D776C">
        <w:rPr>
          <w:rFonts w:ascii="Arial" w:hAnsi="Arial" w:cs="Arial"/>
          <w:sz w:val="22"/>
          <w:szCs w:val="22"/>
          <w:lang w:val="vi-VN"/>
        </w:rPr>
        <w:t>Sau activity này, học viên có thể:</w:t>
      </w:r>
    </w:p>
    <w:p w14:paraId="71D44ED3" w14:textId="71D71E48" w:rsidR="000867B0"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Phân tích tác động của yêu cầu mới đối với hệ thống MedBook hiện tại.</w:t>
      </w:r>
    </w:p>
    <w:p w14:paraId="78E0F4A0" w14:textId="1425599F" w:rsidR="000867B0"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Xác định các module, service và API cần mở rộng hoặc bổ sung.</w:t>
      </w:r>
    </w:p>
    <w:p w14:paraId="6915A79E" w14:textId="27F44B25" w:rsidR="000867B0"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Sử dụng AI để khám phá nhiều phương án kiến trúc thay vì chỉ sinh một thiết kế duy nhất.</w:t>
      </w:r>
    </w:p>
    <w:p w14:paraId="7ECC3E39" w14:textId="736332A7" w:rsidR="000867B0"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Đánh giá các phương án dựa trên trade-off, ràng buộc kỹ thuật và bối cảnh tổ chức.</w:t>
      </w:r>
    </w:p>
    <w:p w14:paraId="7C7C0B23" w14:textId="621AF81E" w:rsidR="000867B0"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Xác định trách nhiệm của các component và luồng tương tác giữa chúng.</w:t>
      </w:r>
    </w:p>
    <w:p w14:paraId="3DC43646" w14:textId="4C446BA7" w:rsidR="000867B0"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Nhận diện các quyết định kiến trúc cần con người phê duyệt.</w:t>
      </w:r>
    </w:p>
    <w:p w14:paraId="2B62FF50" w14:textId="6B4DB7AB" w:rsidR="000867B0"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Review thiết kế để phát hiện điểm thiếu, mâu thuẫn, rủi ro và tác động ngoài dự kiến.</w:t>
      </w:r>
    </w:p>
    <w:p w14:paraId="42B2B3D0" w14:textId="53F4BD96" w:rsidR="00D7521F" w:rsidRPr="000867B0" w:rsidRDefault="000867B0">
      <w:pPr>
        <w:pStyle w:val="ListParagraph"/>
        <w:numPr>
          <w:ilvl w:val="0"/>
          <w:numId w:val="41"/>
        </w:numPr>
        <w:rPr>
          <w:rFonts w:ascii="Arial" w:hAnsi="Arial" w:cs="Arial"/>
          <w:sz w:val="22"/>
          <w:szCs w:val="22"/>
          <w:lang w:val="vi-VN"/>
        </w:rPr>
      </w:pPr>
      <w:r w:rsidRPr="000867B0">
        <w:rPr>
          <w:rFonts w:ascii="Arial" w:hAnsi="Arial" w:cs="Arial"/>
          <w:sz w:val="22"/>
          <w:szCs w:val="22"/>
          <w:lang w:val="vi-VN"/>
        </w:rPr>
        <w:t>Hoàn thiện một Architecture Blueprint làm đầu vào cho hoạt động xây dựng AI-ready specification.</w:t>
      </w:r>
    </w:p>
    <w:p w14:paraId="46D08FCD" w14:textId="77777777" w:rsidR="00F85A62" w:rsidRDefault="00F85A62" w:rsidP="007B3B7D">
      <w:pPr>
        <w:pStyle w:val="Heading4"/>
        <w:rPr>
          <w:rFonts w:ascii="Arial" w:hAnsi="Arial" w:cs="Arial"/>
          <w:u w:val="single"/>
          <w:lang w:val="vi-VN"/>
        </w:rPr>
      </w:pPr>
    </w:p>
    <w:p w14:paraId="706CB917" w14:textId="74B109C4" w:rsidR="002C21A8" w:rsidRPr="007B3B7D" w:rsidRDefault="007B3B7D" w:rsidP="007B3B7D">
      <w:pPr>
        <w:pStyle w:val="Heading4"/>
        <w:rPr>
          <w:rFonts w:ascii="Arial" w:hAnsi="Arial" w:cs="Arial"/>
          <w:u w:val="single"/>
          <w:lang w:val="vi-VN"/>
        </w:rPr>
      </w:pPr>
      <w:r w:rsidRPr="007B3B7D">
        <w:rPr>
          <w:rFonts w:ascii="Arial" w:hAnsi="Arial" w:cs="Arial"/>
          <w:u w:val="single"/>
          <w:lang w:val="vi-VN"/>
        </w:rPr>
        <w:t>Bối cảnh</w:t>
      </w:r>
    </w:p>
    <w:p w14:paraId="3F6227CA" w14:textId="2CC2830E" w:rsidR="007B3B7D" w:rsidRDefault="009D776C" w:rsidP="00D7521F">
      <w:pPr>
        <w:rPr>
          <w:rFonts w:ascii="Arial" w:hAnsi="Arial" w:cs="Arial"/>
          <w:sz w:val="22"/>
          <w:szCs w:val="22"/>
          <w:lang w:val="vi-VN"/>
        </w:rPr>
      </w:pPr>
      <w:r w:rsidRPr="009D776C">
        <w:rPr>
          <w:rFonts w:ascii="Arial" w:hAnsi="Arial" w:cs="Arial"/>
          <w:sz w:val="22"/>
          <w:szCs w:val="22"/>
          <w:lang w:val="vi-VN"/>
        </w:rPr>
        <w:t>Nhóm đã hoàn thành Activity 1 và xây dựng được Prioritized Requirement Package cho chức năng: Dynamic Appointment Rescheduling and Waiting List Management</w:t>
      </w:r>
      <w:r>
        <w:rPr>
          <w:rFonts w:ascii="Arial" w:hAnsi="Arial" w:cs="Arial"/>
          <w:sz w:val="22"/>
          <w:szCs w:val="22"/>
          <w:lang w:val="vi-VN"/>
        </w:rPr>
        <w:t>.</w:t>
      </w:r>
    </w:p>
    <w:p w14:paraId="138F8C53" w14:textId="77777777" w:rsidR="009D776C" w:rsidRPr="009D776C" w:rsidRDefault="009D776C" w:rsidP="009D776C">
      <w:pPr>
        <w:spacing w:before="100" w:beforeAutospacing="1" w:after="100" w:afterAutospacing="1"/>
        <w:rPr>
          <w:rFonts w:ascii="Arial" w:hAnsi="Arial" w:cs="Arial"/>
          <w:color w:val="000000"/>
          <w:sz w:val="22"/>
          <w:szCs w:val="22"/>
        </w:rPr>
      </w:pPr>
      <w:r w:rsidRPr="009D776C">
        <w:rPr>
          <w:rFonts w:ascii="Arial" w:hAnsi="Arial" w:cs="Arial"/>
          <w:color w:val="000000"/>
          <w:sz w:val="22"/>
          <w:szCs w:val="22"/>
          <w:highlight w:val="yellow"/>
        </w:rPr>
        <w:t>MedBook là hệ thống đang vận hành, bao gồm các module và service hiện có như:</w:t>
      </w:r>
    </w:p>
    <w:p w14:paraId="0506FEA8"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Patient Management</w:t>
      </w:r>
    </w:p>
    <w:p w14:paraId="786436D7"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Doctor Management</w:t>
      </w:r>
    </w:p>
    <w:p w14:paraId="3798BEB5"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Doctor Schedule Management</w:t>
      </w:r>
    </w:p>
    <w:p w14:paraId="79D8EF1B"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Appointment Management</w:t>
      </w:r>
    </w:p>
    <w:p w14:paraId="1259D858"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Notification Service</w:t>
      </w:r>
    </w:p>
    <w:p w14:paraId="1BCD7346"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Authentication and Authorization</w:t>
      </w:r>
    </w:p>
    <w:p w14:paraId="33CC0CF6"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Medical Staff Portal</w:t>
      </w:r>
    </w:p>
    <w:p w14:paraId="361A0C9D"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Existing Database</w:t>
      </w:r>
    </w:p>
    <w:p w14:paraId="2062B54F" w14:textId="77777777" w:rsidR="009D776C" w:rsidRPr="009D776C" w:rsidRDefault="009D776C">
      <w:pPr>
        <w:numPr>
          <w:ilvl w:val="0"/>
          <w:numId w:val="42"/>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Các API phục vụ tìm kiếm bác sĩ, lịch trống, đặt lịch, đổi lịch, hủy lịch và gửi thông báo</w:t>
      </w:r>
    </w:p>
    <w:p w14:paraId="05D25C1D" w14:textId="77777777" w:rsidR="009D776C" w:rsidRPr="009D776C" w:rsidRDefault="009D776C" w:rsidP="009D776C">
      <w:p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Nhóm không được thiết kế lại toàn bộ MedBook từ đầu.</w:t>
      </w:r>
    </w:p>
    <w:p w14:paraId="722471CA" w14:textId="77777777" w:rsidR="009D776C" w:rsidRPr="009D776C" w:rsidRDefault="009D776C" w:rsidP="009D776C">
      <w:p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Giải pháp mới cần:</w:t>
      </w:r>
    </w:p>
    <w:p w14:paraId="7B2E477E" w14:textId="77777777" w:rsidR="009D776C" w:rsidRPr="009D776C" w:rsidRDefault="009D776C">
      <w:pPr>
        <w:numPr>
          <w:ilvl w:val="0"/>
          <w:numId w:val="43"/>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Tận dụng các module và API hiện có khi phù hợp.</w:t>
      </w:r>
    </w:p>
    <w:p w14:paraId="3979A961" w14:textId="77777777" w:rsidR="009D776C" w:rsidRPr="009D776C" w:rsidRDefault="009D776C">
      <w:pPr>
        <w:numPr>
          <w:ilvl w:val="0"/>
          <w:numId w:val="43"/>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Giảm thiểu ảnh hưởng đến các chức năng đang vận hành.</w:t>
      </w:r>
    </w:p>
    <w:p w14:paraId="0B63CAC7" w14:textId="77777777" w:rsidR="009D776C" w:rsidRPr="009D776C" w:rsidRDefault="009D776C">
      <w:pPr>
        <w:numPr>
          <w:ilvl w:val="0"/>
          <w:numId w:val="43"/>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Hạn chế thay đổi không cần thiết đối với database và các service hiện có.</w:t>
      </w:r>
    </w:p>
    <w:p w14:paraId="0E66F449" w14:textId="77777777" w:rsidR="009D776C" w:rsidRPr="009D776C" w:rsidRDefault="009D776C">
      <w:pPr>
        <w:numPr>
          <w:ilvl w:val="0"/>
          <w:numId w:val="43"/>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Đảm bảo khả năng truy vết từ requirement sang quyết định thiết kế.</w:t>
      </w:r>
    </w:p>
    <w:p w14:paraId="1EB64CA5" w14:textId="77777777" w:rsidR="009D776C" w:rsidRPr="009D776C" w:rsidRDefault="009D776C">
      <w:pPr>
        <w:numPr>
          <w:ilvl w:val="0"/>
          <w:numId w:val="43"/>
        </w:numPr>
        <w:spacing w:before="100" w:beforeAutospacing="1" w:after="100" w:afterAutospacing="1"/>
        <w:rPr>
          <w:rFonts w:ascii="Arial" w:hAnsi="Arial" w:cs="Arial"/>
          <w:color w:val="000000"/>
          <w:sz w:val="22"/>
          <w:szCs w:val="22"/>
        </w:rPr>
      </w:pPr>
      <w:r w:rsidRPr="009D776C">
        <w:rPr>
          <w:rFonts w:ascii="Arial" w:hAnsi="Arial" w:cs="Arial"/>
          <w:color w:val="000000"/>
          <w:sz w:val="22"/>
          <w:szCs w:val="22"/>
        </w:rPr>
        <w:t>Xem xét các yêu cầu về bảo mật, quyền riêng tư, khả năng phục hồi và vận hành.</w:t>
      </w:r>
    </w:p>
    <w:p w14:paraId="23E03BEF" w14:textId="7CC5488D" w:rsidR="009D776C" w:rsidRPr="00F85A62" w:rsidRDefault="00F85A62" w:rsidP="00D7521F">
      <w:pPr>
        <w:rPr>
          <w:rFonts w:ascii="Arial" w:hAnsi="Arial" w:cs="Arial"/>
          <w:b/>
          <w:bCs/>
          <w:color w:val="015876" w:themeColor="accent6" w:themeShade="BF"/>
          <w:lang w:val="vi-VN"/>
        </w:rPr>
      </w:pPr>
      <w:r w:rsidRPr="00F85A62">
        <w:rPr>
          <w:rFonts w:ascii="Arial" w:hAnsi="Arial" w:cs="Arial"/>
          <w:b/>
          <w:bCs/>
          <w:color w:val="015876" w:themeColor="accent6" w:themeShade="BF"/>
          <w:lang w:val="vi-VN"/>
        </w:rPr>
        <w:t>Bước 0: Readiness Checklist</w:t>
      </w:r>
    </w:p>
    <w:p w14:paraId="5A320678" w14:textId="754074A9" w:rsidR="00F85A62" w:rsidRPr="00F85A62" w:rsidRDefault="00F85A62" w:rsidP="00D7521F">
      <w:pPr>
        <w:rPr>
          <w:rFonts w:ascii="Arial" w:hAnsi="Arial" w:cs="Arial"/>
          <w:color w:val="000000"/>
          <w:sz w:val="22"/>
          <w:szCs w:val="22"/>
          <w:lang w:val="vi-VN"/>
        </w:rPr>
      </w:pPr>
      <w:r w:rsidRPr="00F85A62">
        <w:rPr>
          <w:rFonts w:ascii="Arial" w:hAnsi="Arial" w:cs="Arial"/>
          <w:color w:val="000000"/>
          <w:sz w:val="22"/>
          <w:szCs w:val="22"/>
        </w:rPr>
        <w:t>Trước khi yêu cầu AI đề xuất kiến trúc, nhóm cần kiểm tra chất lượng của đầu vào.</w:t>
      </w:r>
    </w:p>
    <w:tbl>
      <w:tblPr>
        <w:tblStyle w:val="SyllabusTable-withBorders"/>
        <w:tblW w:w="9781" w:type="dxa"/>
        <w:tblLook w:val="04A0" w:firstRow="1" w:lastRow="0" w:firstColumn="1" w:lastColumn="0" w:noHBand="0" w:noVBand="1"/>
      </w:tblPr>
      <w:tblGrid>
        <w:gridCol w:w="5529"/>
        <w:gridCol w:w="1275"/>
        <w:gridCol w:w="1559"/>
        <w:gridCol w:w="1418"/>
      </w:tblGrid>
      <w:tr w:rsidR="00F85A62" w:rsidRPr="00F85A62" w14:paraId="13D987AC" w14:textId="77777777" w:rsidTr="00F85A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9" w:type="dxa"/>
          </w:tcPr>
          <w:p w14:paraId="634D393D" w14:textId="7FF5FB71" w:rsidR="00F85A62" w:rsidRPr="00512714" w:rsidRDefault="00F85A62" w:rsidP="00D7521F">
            <w:pPr>
              <w:rPr>
                <w:rFonts w:ascii="Arial" w:hAnsi="Arial" w:cs="Arial"/>
                <w:bCs/>
                <w:color w:val="B6332E" w:themeColor="accent1" w:themeShade="BF"/>
                <w:sz w:val="22"/>
                <w:szCs w:val="22"/>
                <w:lang w:val="vi-VN"/>
              </w:rPr>
            </w:pPr>
            <w:r w:rsidRPr="00512714">
              <w:rPr>
                <w:rFonts w:ascii="Arial" w:hAnsi="Arial" w:cs="Arial"/>
                <w:bCs/>
                <w:color w:val="B6332E" w:themeColor="accent1" w:themeShade="BF"/>
                <w:sz w:val="22"/>
                <w:szCs w:val="22"/>
                <w:lang w:val="vi-VN"/>
              </w:rPr>
              <w:t>Thông tin cần thiết</w:t>
            </w:r>
          </w:p>
        </w:tc>
        <w:tc>
          <w:tcPr>
            <w:tcW w:w="1275" w:type="dxa"/>
          </w:tcPr>
          <w:p w14:paraId="2499D565" w14:textId="5BD07C13" w:rsidR="00F85A62" w:rsidRPr="00512714" w:rsidRDefault="00F85A62" w:rsidP="00D7521F">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512714">
              <w:rPr>
                <w:rFonts w:ascii="Arial" w:hAnsi="Arial" w:cs="Arial"/>
                <w:color w:val="B6332E" w:themeColor="accent1" w:themeShade="BF"/>
                <w:sz w:val="22"/>
                <w:szCs w:val="22"/>
                <w:lang w:val="vi-VN"/>
              </w:rPr>
              <w:t>Đã rõ</w:t>
            </w:r>
          </w:p>
        </w:tc>
        <w:tc>
          <w:tcPr>
            <w:tcW w:w="1559" w:type="dxa"/>
          </w:tcPr>
          <w:p w14:paraId="3C9C3D50" w14:textId="3CA46E6F" w:rsidR="00F85A62" w:rsidRPr="00512714" w:rsidRDefault="00F85A62" w:rsidP="00D7521F">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512714">
              <w:rPr>
                <w:rFonts w:ascii="Arial" w:hAnsi="Arial" w:cs="Arial"/>
                <w:color w:val="B6332E" w:themeColor="accent1" w:themeShade="BF"/>
                <w:sz w:val="22"/>
                <w:szCs w:val="22"/>
                <w:lang w:val="vi-VN"/>
              </w:rPr>
              <w:t>Có một phần</w:t>
            </w:r>
          </w:p>
        </w:tc>
        <w:tc>
          <w:tcPr>
            <w:tcW w:w="1418" w:type="dxa"/>
          </w:tcPr>
          <w:p w14:paraId="50E8F3B0" w14:textId="32214EC0" w:rsidR="00F85A62" w:rsidRPr="00512714" w:rsidRDefault="00F85A62" w:rsidP="00D7521F">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512714">
              <w:rPr>
                <w:rFonts w:ascii="Arial" w:hAnsi="Arial" w:cs="Arial"/>
                <w:color w:val="B6332E" w:themeColor="accent1" w:themeShade="BF"/>
                <w:sz w:val="22"/>
                <w:szCs w:val="22"/>
                <w:lang w:val="vi-VN"/>
              </w:rPr>
              <w:t>Chưa có</w:t>
            </w:r>
          </w:p>
        </w:tc>
      </w:tr>
      <w:tr w:rsidR="00F85A62" w:rsidRPr="00F85A62" w14:paraId="0B4C5CA2"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1B369812" w14:textId="469F499C" w:rsidR="00F85A62" w:rsidRPr="00F85A62" w:rsidRDefault="00F85A62" w:rsidP="00D7521F">
            <w:pPr>
              <w:rPr>
                <w:rFonts w:ascii="Arial" w:hAnsi="Arial" w:cs="Arial"/>
                <w:sz w:val="22"/>
                <w:szCs w:val="22"/>
                <w:lang w:val="vi-VN"/>
              </w:rPr>
            </w:pPr>
            <w:r>
              <w:rPr>
                <w:rFonts w:ascii="Arial" w:hAnsi="Arial" w:cs="Arial"/>
                <w:sz w:val="22"/>
                <w:szCs w:val="22"/>
                <w:lang w:val="vi-VN"/>
              </w:rPr>
              <w:t>Business Goal</w:t>
            </w:r>
          </w:p>
        </w:tc>
        <w:tc>
          <w:tcPr>
            <w:tcW w:w="1275" w:type="dxa"/>
          </w:tcPr>
          <w:p w14:paraId="1874A210" w14:textId="297CE670" w:rsidR="00F85A62" w:rsidRPr="00F85A62" w:rsidRDefault="00F85A62"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4D7A0A24" w14:textId="087210EA" w:rsidR="00F85A62" w:rsidRPr="00F85A62" w:rsidRDefault="00F85A62"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5DE3E81C" w14:textId="1D151D03" w:rsidR="00F85A62" w:rsidRPr="00F85A62" w:rsidRDefault="00F85A62"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43B1FE06"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0B8A59E5" w14:textId="788EAD1A" w:rsidR="00F85A62" w:rsidRPr="00F85A62" w:rsidRDefault="00F85A62" w:rsidP="00F85A62">
            <w:pPr>
              <w:rPr>
                <w:rFonts w:ascii="Arial" w:hAnsi="Arial" w:cs="Arial"/>
                <w:sz w:val="22"/>
                <w:szCs w:val="22"/>
                <w:lang w:val="vi-VN"/>
              </w:rPr>
            </w:pPr>
            <w:r>
              <w:rPr>
                <w:rFonts w:ascii="Arial" w:hAnsi="Arial" w:cs="Arial"/>
                <w:sz w:val="22"/>
                <w:szCs w:val="22"/>
                <w:lang w:val="vi-VN"/>
              </w:rPr>
              <w:t>Prioritized User Stories</w:t>
            </w:r>
          </w:p>
        </w:tc>
        <w:tc>
          <w:tcPr>
            <w:tcW w:w="1275" w:type="dxa"/>
          </w:tcPr>
          <w:p w14:paraId="55A74BA8" w14:textId="4858C9DA"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0E0E3EFB" w14:textId="11447BCD"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5392D995" w14:textId="0B4E2584"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158994DA"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1E6AFE4E" w14:textId="6F3BF7BA" w:rsidR="00F85A62" w:rsidRPr="00F85A62" w:rsidRDefault="00F85A62" w:rsidP="00F85A62">
            <w:pPr>
              <w:rPr>
                <w:rFonts w:ascii="Arial" w:hAnsi="Arial" w:cs="Arial"/>
                <w:sz w:val="22"/>
                <w:szCs w:val="22"/>
                <w:lang w:val="vi-VN"/>
              </w:rPr>
            </w:pPr>
            <w:r>
              <w:rPr>
                <w:rFonts w:ascii="Arial" w:hAnsi="Arial" w:cs="Arial"/>
                <w:sz w:val="22"/>
                <w:szCs w:val="22"/>
                <w:lang w:val="vi-VN"/>
              </w:rPr>
              <w:t>Acceptance Criteria</w:t>
            </w:r>
          </w:p>
        </w:tc>
        <w:tc>
          <w:tcPr>
            <w:tcW w:w="1275" w:type="dxa"/>
          </w:tcPr>
          <w:p w14:paraId="09AAACD0" w14:textId="0739084A"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73B45D0F" w14:textId="31FFA8B2"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6962FCD0" w14:textId="37F775C7"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51E13B21"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5A202824" w14:textId="1C922909" w:rsidR="00F85A62" w:rsidRPr="00F85A62" w:rsidRDefault="00F85A62" w:rsidP="00F85A62">
            <w:pPr>
              <w:rPr>
                <w:rFonts w:ascii="Arial" w:hAnsi="Arial" w:cs="Arial"/>
                <w:sz w:val="22"/>
                <w:szCs w:val="22"/>
                <w:lang w:val="vi-VN"/>
              </w:rPr>
            </w:pPr>
            <w:r>
              <w:rPr>
                <w:rFonts w:ascii="Arial" w:hAnsi="Arial" w:cs="Arial"/>
                <w:sz w:val="22"/>
                <w:szCs w:val="22"/>
                <w:lang w:val="vi-VN"/>
              </w:rPr>
              <w:lastRenderedPageBreak/>
              <w:t>Business Rules</w:t>
            </w:r>
          </w:p>
        </w:tc>
        <w:tc>
          <w:tcPr>
            <w:tcW w:w="1275" w:type="dxa"/>
          </w:tcPr>
          <w:p w14:paraId="1EB0C8B8" w14:textId="31490630"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7F10F3F0" w14:textId="597F3767"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486B27C3" w14:textId="007D4DB4"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10DCF45A"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48A65248" w14:textId="6C9F0A7B" w:rsidR="00F85A62" w:rsidRPr="00F85A62" w:rsidRDefault="00F85A62" w:rsidP="00F85A62">
            <w:pPr>
              <w:rPr>
                <w:rFonts w:ascii="Arial" w:hAnsi="Arial" w:cs="Arial"/>
                <w:sz w:val="22"/>
                <w:szCs w:val="22"/>
                <w:lang w:val="vi-VN"/>
              </w:rPr>
            </w:pPr>
            <w:r>
              <w:rPr>
                <w:rFonts w:ascii="Arial" w:hAnsi="Arial" w:cs="Arial"/>
                <w:sz w:val="22"/>
                <w:szCs w:val="22"/>
                <w:lang w:val="vi-VN"/>
              </w:rPr>
              <w:t>Actor và quyền hạn</w:t>
            </w:r>
          </w:p>
        </w:tc>
        <w:tc>
          <w:tcPr>
            <w:tcW w:w="1275" w:type="dxa"/>
          </w:tcPr>
          <w:p w14:paraId="2FAF6036" w14:textId="4A1CDAFE"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760AB91A" w14:textId="500A275A"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146C1136" w14:textId="309482CF"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547631E7"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0796C8DC" w14:textId="1CCC786F" w:rsidR="00F85A62" w:rsidRPr="00F85A62" w:rsidRDefault="00F85A62" w:rsidP="00F85A62">
            <w:pPr>
              <w:rPr>
                <w:rFonts w:ascii="Arial" w:hAnsi="Arial" w:cs="Arial"/>
                <w:sz w:val="22"/>
                <w:szCs w:val="22"/>
                <w:lang w:val="vi-VN"/>
              </w:rPr>
            </w:pPr>
            <w:r>
              <w:rPr>
                <w:rFonts w:ascii="Arial" w:hAnsi="Arial" w:cs="Arial"/>
                <w:sz w:val="22"/>
                <w:szCs w:val="22"/>
                <w:lang w:val="vi-VN"/>
              </w:rPr>
              <w:t>Quy trình nghiệp vụ</w:t>
            </w:r>
          </w:p>
        </w:tc>
        <w:tc>
          <w:tcPr>
            <w:tcW w:w="1275" w:type="dxa"/>
          </w:tcPr>
          <w:p w14:paraId="3EA4612F" w14:textId="146ECD8C"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433129EE" w14:textId="79D03B7D"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502271D7" w14:textId="44871D20"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54FC725F"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55653ADE" w14:textId="14768B70" w:rsidR="00F85A62" w:rsidRPr="00F85A62" w:rsidRDefault="00F85A62" w:rsidP="00F85A62">
            <w:pPr>
              <w:rPr>
                <w:rFonts w:ascii="Arial" w:hAnsi="Arial" w:cs="Arial"/>
                <w:sz w:val="22"/>
                <w:szCs w:val="22"/>
                <w:lang w:val="vi-VN"/>
              </w:rPr>
            </w:pPr>
            <w:r>
              <w:rPr>
                <w:rFonts w:ascii="Arial" w:hAnsi="Arial" w:cs="Arial"/>
                <w:sz w:val="22"/>
                <w:szCs w:val="22"/>
                <w:lang w:val="vi-VN"/>
              </w:rPr>
              <w:t>Alternative Flow và Exception</w:t>
            </w:r>
          </w:p>
        </w:tc>
        <w:tc>
          <w:tcPr>
            <w:tcW w:w="1275" w:type="dxa"/>
          </w:tcPr>
          <w:p w14:paraId="27902939" w14:textId="0716FEF2"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608A29A0" w14:textId="183F2EC8"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2F6BC8A0" w14:textId="4AF27038"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1C7BAB10"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4A94159D" w14:textId="3646A962" w:rsidR="00F85A62" w:rsidRDefault="00F85A62" w:rsidP="00F85A62">
            <w:pPr>
              <w:rPr>
                <w:rFonts w:ascii="Arial" w:hAnsi="Arial" w:cs="Arial"/>
                <w:sz w:val="22"/>
                <w:szCs w:val="22"/>
                <w:lang w:val="vi-VN"/>
              </w:rPr>
            </w:pPr>
            <w:r>
              <w:rPr>
                <w:rFonts w:ascii="Arial" w:hAnsi="Arial" w:cs="Arial"/>
                <w:sz w:val="22"/>
                <w:szCs w:val="22"/>
                <w:lang w:val="vi-VN"/>
              </w:rPr>
              <w:t>Non-functional requirements</w:t>
            </w:r>
          </w:p>
        </w:tc>
        <w:tc>
          <w:tcPr>
            <w:tcW w:w="1275" w:type="dxa"/>
          </w:tcPr>
          <w:p w14:paraId="2E0E0420" w14:textId="144A89CE"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6AC0FC2A" w14:textId="0A9561E1"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0896CE79" w14:textId="1FD8B780"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68A0470A"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6E210904" w14:textId="5C447939" w:rsidR="00F85A62" w:rsidRDefault="00F85A62" w:rsidP="00F85A62">
            <w:pPr>
              <w:rPr>
                <w:rFonts w:ascii="Arial" w:hAnsi="Arial" w:cs="Arial"/>
                <w:sz w:val="22"/>
                <w:szCs w:val="22"/>
                <w:lang w:val="vi-VN"/>
              </w:rPr>
            </w:pPr>
            <w:r>
              <w:rPr>
                <w:rFonts w:ascii="Arial" w:hAnsi="Arial" w:cs="Arial"/>
                <w:sz w:val="22"/>
                <w:szCs w:val="22"/>
                <w:lang w:val="vi-VN"/>
              </w:rPr>
              <w:t>Existing modules/services</w:t>
            </w:r>
          </w:p>
        </w:tc>
        <w:tc>
          <w:tcPr>
            <w:tcW w:w="1275" w:type="dxa"/>
          </w:tcPr>
          <w:p w14:paraId="0463C7CE" w14:textId="0B326C66"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02F4EC27" w14:textId="28753322"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09143E22" w14:textId="33376667"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19992BF1"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45622444" w14:textId="78E67547" w:rsidR="00F85A62" w:rsidRDefault="00F85A62" w:rsidP="00F85A62">
            <w:pPr>
              <w:rPr>
                <w:rFonts w:ascii="Arial" w:hAnsi="Arial" w:cs="Arial"/>
                <w:sz w:val="22"/>
                <w:szCs w:val="22"/>
                <w:lang w:val="vi-VN"/>
              </w:rPr>
            </w:pPr>
            <w:r>
              <w:rPr>
                <w:rFonts w:ascii="Arial" w:hAnsi="Arial" w:cs="Arial"/>
                <w:sz w:val="22"/>
                <w:szCs w:val="22"/>
                <w:lang w:val="vi-VN"/>
              </w:rPr>
              <w:t>Existing APIs</w:t>
            </w:r>
          </w:p>
        </w:tc>
        <w:tc>
          <w:tcPr>
            <w:tcW w:w="1275" w:type="dxa"/>
          </w:tcPr>
          <w:p w14:paraId="61160DFC" w14:textId="1F586030"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26235FC1" w14:textId="1C6ECE5B"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361D3579" w14:textId="61EF4662"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05D17257"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76C0675B" w14:textId="002F3DB6" w:rsidR="00F85A62" w:rsidRDefault="00F85A62" w:rsidP="00F85A62">
            <w:pPr>
              <w:rPr>
                <w:rFonts w:ascii="Arial" w:hAnsi="Arial" w:cs="Arial"/>
                <w:sz w:val="22"/>
                <w:szCs w:val="22"/>
                <w:lang w:val="vi-VN"/>
              </w:rPr>
            </w:pPr>
            <w:r>
              <w:rPr>
                <w:rFonts w:ascii="Arial" w:hAnsi="Arial" w:cs="Arial"/>
                <w:sz w:val="22"/>
                <w:szCs w:val="22"/>
                <w:lang w:val="vi-VN"/>
              </w:rPr>
              <w:t>Existing Data model</w:t>
            </w:r>
          </w:p>
        </w:tc>
        <w:tc>
          <w:tcPr>
            <w:tcW w:w="1275" w:type="dxa"/>
          </w:tcPr>
          <w:p w14:paraId="4E49F95B" w14:textId="70D2F783"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06EFF619" w14:textId="686E5B71"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3EC0CEFC" w14:textId="6CB6EBD1"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7170320C"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0F967C91" w14:textId="0CE44787" w:rsidR="00F85A62" w:rsidRDefault="00F85A62" w:rsidP="00F85A62">
            <w:pPr>
              <w:rPr>
                <w:rFonts w:ascii="Arial" w:hAnsi="Arial" w:cs="Arial"/>
                <w:sz w:val="22"/>
                <w:szCs w:val="22"/>
                <w:lang w:val="vi-VN"/>
              </w:rPr>
            </w:pPr>
            <w:r>
              <w:rPr>
                <w:rFonts w:ascii="Arial" w:hAnsi="Arial" w:cs="Arial"/>
                <w:sz w:val="22"/>
                <w:szCs w:val="22"/>
                <w:lang w:val="vi-VN"/>
              </w:rPr>
              <w:t>Technical constraints</w:t>
            </w:r>
          </w:p>
        </w:tc>
        <w:tc>
          <w:tcPr>
            <w:tcW w:w="1275" w:type="dxa"/>
          </w:tcPr>
          <w:p w14:paraId="1B35902F" w14:textId="4D30B1B2"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70E915D1" w14:textId="601DE5EF"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38F6DC5A" w14:textId="760AEDB8"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F85A62" w:rsidRPr="00F85A62" w14:paraId="0A3D7EE1"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71AFFB84" w14:textId="383717B8" w:rsidR="00F85A62" w:rsidRDefault="00F85A62" w:rsidP="00F85A62">
            <w:pPr>
              <w:rPr>
                <w:rFonts w:ascii="Arial" w:hAnsi="Arial" w:cs="Arial"/>
                <w:sz w:val="22"/>
                <w:szCs w:val="22"/>
                <w:lang w:val="vi-VN"/>
              </w:rPr>
            </w:pPr>
            <w:r>
              <w:rPr>
                <w:rFonts w:ascii="Arial" w:hAnsi="Arial" w:cs="Arial"/>
                <w:sz w:val="22"/>
                <w:szCs w:val="22"/>
                <w:lang w:val="vi-VN"/>
              </w:rPr>
              <w:t>Security and Privacy constraints</w:t>
            </w:r>
          </w:p>
        </w:tc>
        <w:tc>
          <w:tcPr>
            <w:tcW w:w="1275" w:type="dxa"/>
          </w:tcPr>
          <w:p w14:paraId="0750E194" w14:textId="76B6274A"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559" w:type="dxa"/>
          </w:tcPr>
          <w:p w14:paraId="44EAB086" w14:textId="450E3546"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c>
          <w:tcPr>
            <w:tcW w:w="1418" w:type="dxa"/>
          </w:tcPr>
          <w:p w14:paraId="7A82E2A3" w14:textId="4D1E8DC7" w:rsidR="00F85A62" w:rsidRPr="00F85A62" w:rsidRDefault="00F85A62" w:rsidP="00F85A62">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color w:val="000000"/>
                <w:sz w:val="27"/>
                <w:szCs w:val="27"/>
              </w:rPr>
              <w:t>□</w:t>
            </w:r>
          </w:p>
        </w:tc>
      </w:tr>
      <w:tr w:rsidR="00956F3A" w:rsidRPr="00F85A62" w14:paraId="6EA86FC4" w14:textId="77777777" w:rsidTr="00F85A62">
        <w:tc>
          <w:tcPr>
            <w:cnfStyle w:val="001000000000" w:firstRow="0" w:lastRow="0" w:firstColumn="1" w:lastColumn="0" w:oddVBand="0" w:evenVBand="0" w:oddHBand="0" w:evenHBand="0" w:firstRowFirstColumn="0" w:firstRowLastColumn="0" w:lastRowFirstColumn="0" w:lastRowLastColumn="0"/>
            <w:tcW w:w="5529" w:type="dxa"/>
          </w:tcPr>
          <w:p w14:paraId="61C9ECC6" w14:textId="3DA3ADDF" w:rsidR="00956F3A" w:rsidRDefault="00956F3A" w:rsidP="00956F3A">
            <w:pPr>
              <w:rPr>
                <w:rFonts w:ascii="Arial" w:hAnsi="Arial" w:cs="Arial"/>
                <w:sz w:val="22"/>
                <w:szCs w:val="22"/>
                <w:lang w:val="vi-VN"/>
              </w:rPr>
            </w:pPr>
            <w:r>
              <w:rPr>
                <w:rFonts w:ascii="Arial" w:hAnsi="Arial" w:cs="Arial"/>
                <w:sz w:val="22"/>
                <w:szCs w:val="22"/>
                <w:lang w:val="vi-VN"/>
              </w:rPr>
              <w:t>Open questions and Assumptions</w:t>
            </w:r>
          </w:p>
        </w:tc>
        <w:tc>
          <w:tcPr>
            <w:tcW w:w="1275" w:type="dxa"/>
          </w:tcPr>
          <w:p w14:paraId="1A8D5AA6" w14:textId="35719FDE" w:rsidR="00956F3A" w:rsidRDefault="00956F3A" w:rsidP="00956F3A">
            <w:pPr>
              <w:cnfStyle w:val="000000000000" w:firstRow="0" w:lastRow="0" w:firstColumn="0" w:lastColumn="0" w:oddVBand="0" w:evenVBand="0" w:oddHBand="0" w:evenHBand="0" w:firstRowFirstColumn="0" w:firstRowLastColumn="0" w:lastRowFirstColumn="0" w:lastRowLastColumn="0"/>
              <w:rPr>
                <w:color w:val="000000"/>
                <w:sz w:val="27"/>
                <w:szCs w:val="27"/>
              </w:rPr>
            </w:pPr>
            <w:r>
              <w:rPr>
                <w:color w:val="000000"/>
                <w:sz w:val="27"/>
                <w:szCs w:val="27"/>
              </w:rPr>
              <w:t>□</w:t>
            </w:r>
          </w:p>
        </w:tc>
        <w:tc>
          <w:tcPr>
            <w:tcW w:w="1559" w:type="dxa"/>
          </w:tcPr>
          <w:p w14:paraId="3BDB494D" w14:textId="630EE588" w:rsidR="00956F3A" w:rsidRDefault="00956F3A" w:rsidP="00956F3A">
            <w:pPr>
              <w:cnfStyle w:val="000000000000" w:firstRow="0" w:lastRow="0" w:firstColumn="0" w:lastColumn="0" w:oddVBand="0" w:evenVBand="0" w:oddHBand="0" w:evenHBand="0" w:firstRowFirstColumn="0" w:firstRowLastColumn="0" w:lastRowFirstColumn="0" w:lastRowLastColumn="0"/>
              <w:rPr>
                <w:color w:val="000000"/>
                <w:sz w:val="27"/>
                <w:szCs w:val="27"/>
              </w:rPr>
            </w:pPr>
            <w:r>
              <w:rPr>
                <w:color w:val="000000"/>
                <w:sz w:val="27"/>
                <w:szCs w:val="27"/>
              </w:rPr>
              <w:t>□</w:t>
            </w:r>
          </w:p>
        </w:tc>
        <w:tc>
          <w:tcPr>
            <w:tcW w:w="1418" w:type="dxa"/>
          </w:tcPr>
          <w:p w14:paraId="6697F53F" w14:textId="4D888319" w:rsidR="00956F3A" w:rsidRDefault="00956F3A" w:rsidP="00956F3A">
            <w:pPr>
              <w:cnfStyle w:val="000000000000" w:firstRow="0" w:lastRow="0" w:firstColumn="0" w:lastColumn="0" w:oddVBand="0" w:evenVBand="0" w:oddHBand="0" w:evenHBand="0" w:firstRowFirstColumn="0" w:firstRowLastColumn="0" w:lastRowFirstColumn="0" w:lastRowLastColumn="0"/>
              <w:rPr>
                <w:color w:val="000000"/>
                <w:sz w:val="27"/>
                <w:szCs w:val="27"/>
              </w:rPr>
            </w:pPr>
            <w:r>
              <w:rPr>
                <w:color w:val="000000"/>
                <w:sz w:val="27"/>
                <w:szCs w:val="27"/>
              </w:rPr>
              <w:t>□</w:t>
            </w:r>
          </w:p>
        </w:tc>
      </w:tr>
    </w:tbl>
    <w:p w14:paraId="4D72FF9D" w14:textId="77777777" w:rsidR="00F85A62" w:rsidRDefault="00F85A62" w:rsidP="00D7521F">
      <w:pPr>
        <w:rPr>
          <w:rFonts w:ascii="Arial" w:hAnsi="Arial" w:cs="Arial"/>
          <w:sz w:val="22"/>
          <w:szCs w:val="22"/>
          <w:lang w:val="vi-VN"/>
        </w:rPr>
      </w:pPr>
    </w:p>
    <w:p w14:paraId="340C37CA" w14:textId="77777777" w:rsidR="00956F3A" w:rsidRPr="00956F3A" w:rsidRDefault="00956F3A" w:rsidP="00956F3A">
      <w:pPr>
        <w:pStyle w:val="Heading3"/>
        <w:rPr>
          <w:rFonts w:ascii="Arial" w:hAnsi="Arial" w:cs="Arial"/>
          <w:color w:val="000000"/>
          <w:sz w:val="22"/>
          <w:szCs w:val="22"/>
        </w:rPr>
      </w:pPr>
      <w:r w:rsidRPr="00956F3A">
        <w:rPr>
          <w:rFonts w:ascii="Arial" w:hAnsi="Arial" w:cs="Arial"/>
          <w:color w:val="000000"/>
          <w:sz w:val="22"/>
          <w:szCs w:val="22"/>
        </w:rPr>
        <w:t>Câu hỏi thảo luận</w:t>
      </w:r>
    </w:p>
    <w:p w14:paraId="4A63BBB3" w14:textId="3E6EF119" w:rsidR="00956F3A" w:rsidRPr="00956F3A" w:rsidRDefault="00956F3A">
      <w:pPr>
        <w:numPr>
          <w:ilvl w:val="0"/>
          <w:numId w:val="44"/>
        </w:numPr>
        <w:spacing w:before="100" w:beforeAutospacing="1" w:after="100" w:afterAutospacing="1"/>
        <w:rPr>
          <w:rFonts w:ascii="Arial" w:hAnsi="Arial" w:cs="Arial"/>
          <w:color w:val="000000"/>
          <w:sz w:val="22"/>
          <w:szCs w:val="22"/>
        </w:rPr>
      </w:pPr>
      <w:r w:rsidRPr="00956F3A">
        <w:rPr>
          <w:rFonts w:ascii="Arial" w:hAnsi="Arial" w:cs="Arial"/>
          <w:color w:val="000000"/>
          <w:sz w:val="22"/>
          <w:szCs w:val="22"/>
        </w:rPr>
        <w:t>Requirement nào có tác động lớn nhất đến kiến trúc?</w:t>
      </w:r>
    </w:p>
    <w:p w14:paraId="6F249DE3" w14:textId="77777777" w:rsidR="00956F3A" w:rsidRPr="00956F3A" w:rsidRDefault="00956F3A">
      <w:pPr>
        <w:numPr>
          <w:ilvl w:val="0"/>
          <w:numId w:val="44"/>
        </w:numPr>
        <w:spacing w:before="100" w:beforeAutospacing="1" w:after="100" w:afterAutospacing="1"/>
        <w:rPr>
          <w:rFonts w:ascii="Arial" w:hAnsi="Arial" w:cs="Arial"/>
          <w:color w:val="000000"/>
          <w:sz w:val="22"/>
          <w:szCs w:val="22"/>
        </w:rPr>
      </w:pPr>
      <w:r w:rsidRPr="00956F3A">
        <w:rPr>
          <w:rFonts w:ascii="Arial" w:hAnsi="Arial" w:cs="Arial"/>
          <w:color w:val="000000"/>
          <w:sz w:val="22"/>
          <w:szCs w:val="22"/>
        </w:rPr>
        <w:t>Open Question nào bắt buộc phải được giải quyết trước khi tiếp tục?</w:t>
      </w:r>
    </w:p>
    <w:p w14:paraId="074049B1" w14:textId="4253A5E7" w:rsidR="00956F3A" w:rsidRPr="00512714" w:rsidRDefault="00512714" w:rsidP="00D7521F">
      <w:pPr>
        <w:rPr>
          <w:rFonts w:ascii="Arial" w:hAnsi="Arial" w:cs="Arial"/>
          <w:b/>
          <w:bCs/>
          <w:color w:val="015876" w:themeColor="accent6" w:themeShade="BF"/>
          <w:sz w:val="22"/>
          <w:szCs w:val="22"/>
          <w:lang w:val="vi-VN"/>
        </w:rPr>
      </w:pPr>
      <w:r w:rsidRPr="00512714">
        <w:rPr>
          <w:rFonts w:ascii="Arial" w:hAnsi="Arial" w:cs="Arial"/>
          <w:b/>
          <w:bCs/>
          <w:color w:val="015876" w:themeColor="accent6" w:themeShade="BF"/>
          <w:sz w:val="22"/>
          <w:szCs w:val="22"/>
          <w:lang w:val="vi-VN"/>
        </w:rPr>
        <w:t>Bước 1: Impact Analysis</w:t>
      </w:r>
    </w:p>
    <w:p w14:paraId="75EBD384" w14:textId="472DA634" w:rsidR="00512714" w:rsidRDefault="00512714" w:rsidP="00D7521F">
      <w:pPr>
        <w:rPr>
          <w:rFonts w:ascii="Arial" w:hAnsi="Arial" w:cs="Arial"/>
          <w:sz w:val="22"/>
          <w:szCs w:val="22"/>
          <w:lang w:val="vi-VN"/>
        </w:rPr>
      </w:pPr>
      <w:r>
        <w:rPr>
          <w:rFonts w:ascii="Arial" w:hAnsi="Arial" w:cs="Arial"/>
          <w:sz w:val="22"/>
          <w:szCs w:val="22"/>
          <w:lang w:val="vi-VN"/>
        </w:rPr>
        <w:t>Chức năng mới ảnh hưởng những thành phần nào trong MedBook</w:t>
      </w:r>
    </w:p>
    <w:p w14:paraId="42A609A7" w14:textId="77777777" w:rsidR="00512714" w:rsidRPr="00512714" w:rsidRDefault="00512714" w:rsidP="00512714">
      <w:pPr>
        <w:spacing w:before="100" w:beforeAutospacing="1" w:after="100" w:afterAutospacing="1"/>
        <w:rPr>
          <w:rFonts w:ascii="Arial" w:hAnsi="Arial" w:cs="Arial"/>
          <w:sz w:val="22"/>
          <w:szCs w:val="22"/>
          <w:lang w:val="vi-VN"/>
        </w:rPr>
      </w:pPr>
      <w:r w:rsidRPr="00512714">
        <w:rPr>
          <w:rFonts w:ascii="Arial" w:hAnsi="Arial" w:cs="Arial"/>
          <w:sz w:val="22"/>
          <w:szCs w:val="22"/>
          <w:lang w:val="vi-VN"/>
        </w:rPr>
        <w:t>Dựa trên Prioritized Requirement Package và mô tả kiến trúc hiện tại, xác định:</w:t>
      </w:r>
    </w:p>
    <w:p w14:paraId="76CD123F" w14:textId="77777777" w:rsidR="00512714" w:rsidRPr="00512714" w:rsidRDefault="00512714">
      <w:pPr>
        <w:numPr>
          <w:ilvl w:val="0"/>
          <w:numId w:val="45"/>
        </w:numPr>
        <w:spacing w:before="100" w:beforeAutospacing="1" w:after="100" w:afterAutospacing="1"/>
        <w:rPr>
          <w:rFonts w:ascii="Arial" w:hAnsi="Arial" w:cs="Arial"/>
          <w:sz w:val="22"/>
          <w:szCs w:val="22"/>
          <w:lang w:val="vi-VN"/>
        </w:rPr>
      </w:pPr>
      <w:r w:rsidRPr="00512714">
        <w:rPr>
          <w:rFonts w:ascii="Arial" w:hAnsi="Arial" w:cs="Arial"/>
          <w:sz w:val="22"/>
          <w:szCs w:val="22"/>
          <w:lang w:val="vi-VN"/>
        </w:rPr>
        <w:t>Module nào được tái sử dụng.</w:t>
      </w:r>
    </w:p>
    <w:p w14:paraId="3441FF23" w14:textId="77777777" w:rsidR="00512714" w:rsidRPr="00512714" w:rsidRDefault="00512714">
      <w:pPr>
        <w:numPr>
          <w:ilvl w:val="0"/>
          <w:numId w:val="45"/>
        </w:numPr>
        <w:spacing w:before="100" w:beforeAutospacing="1" w:after="100" w:afterAutospacing="1"/>
        <w:rPr>
          <w:rFonts w:ascii="Arial" w:hAnsi="Arial" w:cs="Arial"/>
          <w:sz w:val="22"/>
          <w:szCs w:val="22"/>
          <w:lang w:val="vi-VN"/>
        </w:rPr>
      </w:pPr>
      <w:r w:rsidRPr="00512714">
        <w:rPr>
          <w:rFonts w:ascii="Arial" w:hAnsi="Arial" w:cs="Arial"/>
          <w:sz w:val="22"/>
          <w:szCs w:val="22"/>
          <w:lang w:val="vi-VN"/>
        </w:rPr>
        <w:t>Module nào cần mở rộng.</w:t>
      </w:r>
    </w:p>
    <w:p w14:paraId="62E5AC1E" w14:textId="77777777" w:rsidR="00512714" w:rsidRPr="00512714" w:rsidRDefault="00512714">
      <w:pPr>
        <w:numPr>
          <w:ilvl w:val="0"/>
          <w:numId w:val="45"/>
        </w:numPr>
        <w:spacing w:before="100" w:beforeAutospacing="1" w:after="100" w:afterAutospacing="1"/>
        <w:rPr>
          <w:rFonts w:ascii="Arial" w:hAnsi="Arial" w:cs="Arial"/>
          <w:sz w:val="22"/>
          <w:szCs w:val="22"/>
          <w:lang w:val="vi-VN"/>
        </w:rPr>
      </w:pPr>
      <w:r w:rsidRPr="00512714">
        <w:rPr>
          <w:rFonts w:ascii="Arial" w:hAnsi="Arial" w:cs="Arial"/>
          <w:sz w:val="22"/>
          <w:szCs w:val="22"/>
          <w:lang w:val="vi-VN"/>
        </w:rPr>
        <w:t>Service hoặc component nào cần bổ sung.</w:t>
      </w:r>
    </w:p>
    <w:p w14:paraId="2008E2E7" w14:textId="77777777" w:rsidR="00512714" w:rsidRPr="00512714" w:rsidRDefault="00512714">
      <w:pPr>
        <w:numPr>
          <w:ilvl w:val="0"/>
          <w:numId w:val="45"/>
        </w:numPr>
        <w:spacing w:before="100" w:beforeAutospacing="1" w:after="100" w:afterAutospacing="1"/>
        <w:rPr>
          <w:rFonts w:ascii="Arial" w:hAnsi="Arial" w:cs="Arial"/>
          <w:sz w:val="22"/>
          <w:szCs w:val="22"/>
          <w:lang w:val="vi-VN"/>
        </w:rPr>
      </w:pPr>
      <w:r w:rsidRPr="00512714">
        <w:rPr>
          <w:rFonts w:ascii="Arial" w:hAnsi="Arial" w:cs="Arial"/>
          <w:sz w:val="22"/>
          <w:szCs w:val="22"/>
          <w:lang w:val="vi-VN"/>
        </w:rPr>
        <w:t>API nào cần thay đổi.</w:t>
      </w:r>
    </w:p>
    <w:p w14:paraId="0FF56FE5" w14:textId="77777777" w:rsidR="00512714" w:rsidRPr="00512714" w:rsidRDefault="00512714">
      <w:pPr>
        <w:numPr>
          <w:ilvl w:val="0"/>
          <w:numId w:val="45"/>
        </w:numPr>
        <w:spacing w:before="100" w:beforeAutospacing="1" w:after="100" w:afterAutospacing="1"/>
        <w:rPr>
          <w:rFonts w:ascii="Arial" w:hAnsi="Arial" w:cs="Arial"/>
          <w:sz w:val="22"/>
          <w:szCs w:val="22"/>
          <w:lang w:val="vi-VN"/>
        </w:rPr>
      </w:pPr>
      <w:r w:rsidRPr="00512714">
        <w:rPr>
          <w:rFonts w:ascii="Arial" w:hAnsi="Arial" w:cs="Arial"/>
          <w:sz w:val="22"/>
          <w:szCs w:val="22"/>
          <w:lang w:val="vi-VN"/>
        </w:rPr>
        <w:t>Dữ liệu nào cần bổ sung.</w:t>
      </w:r>
    </w:p>
    <w:p w14:paraId="55D24B9A" w14:textId="77777777" w:rsidR="00512714" w:rsidRPr="00512714" w:rsidRDefault="00512714">
      <w:pPr>
        <w:numPr>
          <w:ilvl w:val="0"/>
          <w:numId w:val="45"/>
        </w:numPr>
        <w:spacing w:before="100" w:beforeAutospacing="1" w:after="100" w:afterAutospacing="1"/>
        <w:rPr>
          <w:rFonts w:ascii="Arial" w:hAnsi="Arial" w:cs="Arial"/>
          <w:sz w:val="22"/>
          <w:szCs w:val="22"/>
          <w:lang w:val="vi-VN"/>
        </w:rPr>
      </w:pPr>
      <w:r w:rsidRPr="00512714">
        <w:rPr>
          <w:rFonts w:ascii="Arial" w:hAnsi="Arial" w:cs="Arial"/>
          <w:sz w:val="22"/>
          <w:szCs w:val="22"/>
          <w:lang w:val="vi-VN"/>
        </w:rPr>
        <w:t>Tích hợp nào bị ảnh hưởng.</w:t>
      </w:r>
    </w:p>
    <w:p w14:paraId="7FAB419C" w14:textId="77777777" w:rsidR="00512714" w:rsidRPr="00512714" w:rsidRDefault="00512714">
      <w:pPr>
        <w:numPr>
          <w:ilvl w:val="0"/>
          <w:numId w:val="45"/>
        </w:numPr>
        <w:spacing w:before="100" w:beforeAutospacing="1" w:after="100" w:afterAutospacing="1"/>
        <w:rPr>
          <w:rFonts w:ascii="Arial" w:hAnsi="Arial" w:cs="Arial"/>
          <w:sz w:val="22"/>
          <w:szCs w:val="22"/>
          <w:lang w:val="vi-VN"/>
        </w:rPr>
      </w:pPr>
      <w:r w:rsidRPr="00512714">
        <w:rPr>
          <w:rFonts w:ascii="Arial" w:hAnsi="Arial" w:cs="Arial"/>
          <w:sz w:val="22"/>
          <w:szCs w:val="22"/>
          <w:lang w:val="vi-VN"/>
        </w:rPr>
        <w:t>Quy trình hiện tại nào cần thay đổi.</w:t>
      </w:r>
    </w:p>
    <w:p w14:paraId="320FBF6B" w14:textId="65BC3235" w:rsidR="00512714" w:rsidRPr="00512714" w:rsidRDefault="00512714" w:rsidP="00512714">
      <w:pPr>
        <w:pStyle w:val="Heading3"/>
        <w:rPr>
          <w:rFonts w:ascii="Arial" w:eastAsia="Times New Roman" w:hAnsi="Arial" w:cs="Arial"/>
          <w:b/>
          <w:bCs/>
          <w:color w:val="015876" w:themeColor="accent6" w:themeShade="BF"/>
          <w:lang w:val="vi-VN"/>
        </w:rPr>
      </w:pPr>
      <w:r w:rsidRPr="00512714">
        <w:rPr>
          <w:rFonts w:ascii="Arial" w:eastAsia="Times New Roman" w:hAnsi="Arial" w:cs="Arial"/>
          <w:b/>
          <w:bCs/>
          <w:color w:val="015876" w:themeColor="accent6" w:themeShade="BF"/>
          <w:lang w:val="vi-VN"/>
        </w:rPr>
        <w:t>Prompt gợi ý</w:t>
      </w:r>
      <w:r>
        <w:rPr>
          <w:rFonts w:ascii="Arial" w:eastAsia="Times New Roman" w:hAnsi="Arial" w:cs="Arial"/>
          <w:b/>
          <w:bCs/>
          <w:color w:val="015876" w:themeColor="accent6" w:themeShade="BF"/>
          <w:lang w:val="vi-VN"/>
        </w:rPr>
        <w:t>:</w:t>
      </w:r>
    </w:p>
    <w:p w14:paraId="212F2A37" w14:textId="77777777" w:rsidR="00512714" w:rsidRPr="00512714" w:rsidRDefault="00512714" w:rsidP="00512714">
      <w:pPr>
        <w:pStyle w:val="NormalWeb"/>
        <w:rPr>
          <w:rFonts w:ascii="Arial" w:hAnsi="Arial" w:cs="Arial"/>
          <w:i/>
          <w:iCs/>
          <w:sz w:val="22"/>
          <w:szCs w:val="22"/>
          <w:lang w:val="vi-VN"/>
        </w:rPr>
      </w:pPr>
      <w:r w:rsidRPr="00512714">
        <w:rPr>
          <w:rFonts w:ascii="Arial" w:hAnsi="Arial" w:cs="Arial"/>
          <w:i/>
          <w:iCs/>
          <w:sz w:val="22"/>
          <w:szCs w:val="22"/>
          <w:lang w:val="vi-VN"/>
        </w:rPr>
        <w:t>Bạn là Software Architect đang phân tích một requirement change trên hệ thống MedBook đang vận hành.</w:t>
      </w:r>
    </w:p>
    <w:p w14:paraId="29733841" w14:textId="77777777" w:rsidR="00512714" w:rsidRPr="00512714" w:rsidRDefault="00512714" w:rsidP="00512714">
      <w:pPr>
        <w:pStyle w:val="NormalWeb"/>
        <w:rPr>
          <w:rFonts w:ascii="Arial" w:hAnsi="Arial" w:cs="Arial"/>
          <w:i/>
          <w:iCs/>
          <w:sz w:val="22"/>
          <w:szCs w:val="22"/>
          <w:lang w:val="vi-VN"/>
        </w:rPr>
      </w:pPr>
      <w:r w:rsidRPr="00512714">
        <w:rPr>
          <w:rFonts w:ascii="Arial" w:hAnsi="Arial" w:cs="Arial"/>
          <w:i/>
          <w:iCs/>
          <w:sz w:val="22"/>
          <w:szCs w:val="22"/>
          <w:lang w:val="vi-VN"/>
        </w:rPr>
        <w:t>Dựa trên:</w:t>
      </w:r>
    </w:p>
    <w:p w14:paraId="4441D8E6" w14:textId="77777777" w:rsidR="00512714" w:rsidRPr="00512714" w:rsidRDefault="00512714">
      <w:pPr>
        <w:numPr>
          <w:ilvl w:val="0"/>
          <w:numId w:val="46"/>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Prioritized User Stories</w:t>
      </w:r>
    </w:p>
    <w:p w14:paraId="5A2D67C1" w14:textId="77777777" w:rsidR="00512714" w:rsidRPr="00512714" w:rsidRDefault="00512714">
      <w:pPr>
        <w:numPr>
          <w:ilvl w:val="0"/>
          <w:numId w:val="46"/>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Acceptance Criteria</w:t>
      </w:r>
    </w:p>
    <w:p w14:paraId="2E8B3174" w14:textId="77777777" w:rsidR="00512714" w:rsidRPr="00512714" w:rsidRDefault="00512714">
      <w:pPr>
        <w:numPr>
          <w:ilvl w:val="0"/>
          <w:numId w:val="46"/>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Business Rules</w:t>
      </w:r>
    </w:p>
    <w:p w14:paraId="65FB383E" w14:textId="77777777" w:rsidR="00512714" w:rsidRPr="00512714" w:rsidRDefault="00512714">
      <w:pPr>
        <w:numPr>
          <w:ilvl w:val="0"/>
          <w:numId w:val="46"/>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Existing Modules and Services</w:t>
      </w:r>
    </w:p>
    <w:p w14:paraId="043044BD" w14:textId="77777777" w:rsidR="00512714" w:rsidRPr="00512714" w:rsidRDefault="00512714">
      <w:pPr>
        <w:numPr>
          <w:ilvl w:val="0"/>
          <w:numId w:val="46"/>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Existing APIs</w:t>
      </w:r>
    </w:p>
    <w:p w14:paraId="0EDB288F" w14:textId="62FFA380" w:rsidR="00512714" w:rsidRPr="00512714" w:rsidRDefault="00512714">
      <w:pPr>
        <w:numPr>
          <w:ilvl w:val="0"/>
          <w:numId w:val="46"/>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Existing Data Model</w:t>
      </w:r>
    </w:p>
    <w:p w14:paraId="58CF4C11" w14:textId="37304B50" w:rsidR="00512714" w:rsidRPr="00512714" w:rsidRDefault="00512714" w:rsidP="00512714">
      <w:p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Hãy thực hiện impact analysis cho chức năng Dynamic Appointment Rescheduling and Waiting List Management. Xác định:</w:t>
      </w:r>
    </w:p>
    <w:p w14:paraId="23A60B3C"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Thành phần có thể tái sử dụng.</w:t>
      </w:r>
    </w:p>
    <w:p w14:paraId="3409B538"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lastRenderedPageBreak/>
        <w:t>Thành phần cần mở rộng.</w:t>
      </w:r>
    </w:p>
    <w:p w14:paraId="7379F690"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Thành phần mới cần bổ sung.</w:t>
      </w:r>
    </w:p>
    <w:p w14:paraId="28F4EE9F"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API cần thêm hoặc thay đổi.</w:t>
      </w:r>
    </w:p>
    <w:p w14:paraId="57730A6C"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Dữ liệu cần thêm hoặc thay đổi.</w:t>
      </w:r>
    </w:p>
    <w:p w14:paraId="7363C811"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Luồng nghiệp vụ bị ảnh hưởng.</w:t>
      </w:r>
    </w:p>
    <w:p w14:paraId="55FF3786"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Các integration point quan trọng.</w:t>
      </w:r>
    </w:p>
    <w:p w14:paraId="3B01F98E" w14:textId="77777777" w:rsidR="00512714" w:rsidRPr="00512714" w:rsidRDefault="00512714">
      <w:pPr>
        <w:pStyle w:val="ListParagraph"/>
        <w:numPr>
          <w:ilvl w:val="0"/>
          <w:numId w:val="47"/>
        </w:num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Các rủi ro do thay đổi gây ra.</w:t>
      </w:r>
    </w:p>
    <w:p w14:paraId="55CF8950" w14:textId="77777777" w:rsidR="00512714" w:rsidRPr="00512714" w:rsidRDefault="00512714" w:rsidP="00512714">
      <w:pPr>
        <w:spacing w:before="100" w:beforeAutospacing="1" w:after="100" w:afterAutospacing="1"/>
        <w:rPr>
          <w:rFonts w:ascii="Arial" w:hAnsi="Arial" w:cs="Arial"/>
          <w:i/>
          <w:iCs/>
          <w:sz w:val="22"/>
          <w:szCs w:val="22"/>
          <w:lang w:val="vi-VN"/>
        </w:rPr>
      </w:pPr>
      <w:r w:rsidRPr="00512714">
        <w:rPr>
          <w:rFonts w:ascii="Arial" w:hAnsi="Arial" w:cs="Arial"/>
          <w:i/>
          <w:iCs/>
          <w:sz w:val="22"/>
          <w:szCs w:val="22"/>
          <w:lang w:val="vi-VN"/>
        </w:rPr>
        <w:t>Không đề xuất thiết kế lại toàn bộ hệ thống. Những thông tin chưa rõ phải được đánh dấu là “Cần xác nhận”.</w:t>
      </w:r>
    </w:p>
    <w:p w14:paraId="74542B5C" w14:textId="1263A356" w:rsidR="00512714" w:rsidRDefault="00783133" w:rsidP="00D7521F">
      <w:pPr>
        <w:rPr>
          <w:rFonts w:ascii="Arial" w:hAnsi="Arial" w:cs="Arial"/>
          <w:sz w:val="22"/>
          <w:szCs w:val="22"/>
          <w:lang w:val="vi-VN"/>
        </w:rPr>
      </w:pPr>
      <w:r>
        <w:rPr>
          <w:rFonts w:ascii="Arial" w:hAnsi="Arial" w:cs="Arial"/>
          <w:sz w:val="22"/>
          <w:szCs w:val="22"/>
          <w:lang w:val="vi-VN"/>
        </w:rPr>
        <w:t>Impact Analysis Matrix</w:t>
      </w:r>
      <w:r w:rsidR="008B56CF">
        <w:rPr>
          <w:rFonts w:ascii="Arial" w:hAnsi="Arial" w:cs="Arial"/>
          <w:sz w:val="22"/>
          <w:szCs w:val="22"/>
          <w:lang w:val="vi-VN"/>
        </w:rPr>
        <w:t xml:space="preserve"> </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8B56CF" w14:paraId="122EBFC5" w14:textId="77777777" w:rsidTr="008B5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26B2A89F" w14:textId="01FF39EE" w:rsidR="008B56CF" w:rsidRDefault="008B56CF" w:rsidP="00D7521F">
            <w:pPr>
              <w:rPr>
                <w:rFonts w:ascii="Arial" w:hAnsi="Arial" w:cs="Arial"/>
                <w:sz w:val="22"/>
                <w:szCs w:val="22"/>
                <w:lang w:val="vi-VN"/>
              </w:rPr>
            </w:pPr>
            <w:r>
              <w:rPr>
                <w:rFonts w:ascii="Arial" w:hAnsi="Arial" w:cs="Arial"/>
                <w:b w:val="0"/>
                <w:sz w:val="22"/>
                <w:szCs w:val="22"/>
                <w:lang w:val="vi-VN"/>
              </w:rPr>
              <w:t>User Story</w:t>
            </w:r>
          </w:p>
        </w:tc>
        <w:tc>
          <w:tcPr>
            <w:tcW w:w="2045" w:type="dxa"/>
          </w:tcPr>
          <w:p w14:paraId="2EFBAB1D" w14:textId="1C314F62" w:rsidR="008B56CF" w:rsidRDefault="008B56CF" w:rsidP="00D7521F">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Module/Service bị ảnh hưởng</w:t>
            </w:r>
          </w:p>
        </w:tc>
        <w:tc>
          <w:tcPr>
            <w:tcW w:w="2045" w:type="dxa"/>
          </w:tcPr>
          <w:p w14:paraId="07E038BA" w14:textId="5C8D08C9" w:rsidR="008B56CF" w:rsidRDefault="008B56CF" w:rsidP="00D7521F">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Loại thay đổi</w:t>
            </w:r>
          </w:p>
        </w:tc>
        <w:tc>
          <w:tcPr>
            <w:tcW w:w="2045" w:type="dxa"/>
          </w:tcPr>
          <w:p w14:paraId="3FECEC18" w14:textId="75F561D2" w:rsidR="008B56CF" w:rsidRDefault="008B56CF" w:rsidP="00D7521F">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API/Data liên quan</w:t>
            </w:r>
          </w:p>
        </w:tc>
        <w:tc>
          <w:tcPr>
            <w:tcW w:w="2045" w:type="dxa"/>
          </w:tcPr>
          <w:p w14:paraId="7F2A3B38" w14:textId="691F740F" w:rsidR="008B56CF" w:rsidRDefault="008B56CF" w:rsidP="00D7521F">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Mức độ tác động</w:t>
            </w:r>
          </w:p>
        </w:tc>
      </w:tr>
      <w:tr w:rsidR="008B56CF" w14:paraId="51038B0C" w14:textId="77777777" w:rsidTr="008B56CF">
        <w:tc>
          <w:tcPr>
            <w:cnfStyle w:val="001000000000" w:firstRow="0" w:lastRow="0" w:firstColumn="1" w:lastColumn="0" w:oddVBand="0" w:evenVBand="0" w:oddHBand="0" w:evenHBand="0" w:firstRowFirstColumn="0" w:firstRowLastColumn="0" w:lastRowFirstColumn="0" w:lastRowLastColumn="0"/>
            <w:tcW w:w="2044" w:type="dxa"/>
          </w:tcPr>
          <w:p w14:paraId="267F95C0" w14:textId="2385A7E0" w:rsidR="008B56CF" w:rsidRDefault="008B56CF" w:rsidP="00D7521F">
            <w:pPr>
              <w:rPr>
                <w:rFonts w:ascii="Arial" w:hAnsi="Arial" w:cs="Arial"/>
                <w:sz w:val="22"/>
                <w:szCs w:val="22"/>
                <w:lang w:val="vi-VN"/>
              </w:rPr>
            </w:pPr>
            <w:r>
              <w:rPr>
                <w:rFonts w:ascii="Arial" w:hAnsi="Arial" w:cs="Arial"/>
                <w:sz w:val="22"/>
                <w:szCs w:val="22"/>
                <w:lang w:val="vi-VN"/>
              </w:rPr>
              <w:t>US-01</w:t>
            </w:r>
          </w:p>
        </w:tc>
        <w:tc>
          <w:tcPr>
            <w:tcW w:w="2045" w:type="dxa"/>
          </w:tcPr>
          <w:p w14:paraId="07A0AE89"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A5471B2" w14:textId="0D6C6E5B"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Reuse / Extend / New / Replace</w:t>
            </w:r>
          </w:p>
        </w:tc>
        <w:tc>
          <w:tcPr>
            <w:tcW w:w="2045" w:type="dxa"/>
          </w:tcPr>
          <w:p w14:paraId="549A8EC8"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86475AF" w14:textId="47936AB3"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High / Low / Medium</w:t>
            </w:r>
          </w:p>
        </w:tc>
      </w:tr>
      <w:tr w:rsidR="008B56CF" w14:paraId="77B2D349" w14:textId="77777777" w:rsidTr="008B56CF">
        <w:tc>
          <w:tcPr>
            <w:cnfStyle w:val="001000000000" w:firstRow="0" w:lastRow="0" w:firstColumn="1" w:lastColumn="0" w:oddVBand="0" w:evenVBand="0" w:oddHBand="0" w:evenHBand="0" w:firstRowFirstColumn="0" w:firstRowLastColumn="0" w:lastRowFirstColumn="0" w:lastRowLastColumn="0"/>
            <w:tcW w:w="2044" w:type="dxa"/>
          </w:tcPr>
          <w:p w14:paraId="0FFA2859" w14:textId="68FD18D5" w:rsidR="008B56CF" w:rsidRDefault="008B56CF" w:rsidP="00D7521F">
            <w:pPr>
              <w:rPr>
                <w:rFonts w:ascii="Arial" w:hAnsi="Arial" w:cs="Arial"/>
                <w:sz w:val="22"/>
                <w:szCs w:val="22"/>
                <w:lang w:val="vi-VN"/>
              </w:rPr>
            </w:pPr>
            <w:r>
              <w:rPr>
                <w:rFonts w:ascii="Arial" w:hAnsi="Arial" w:cs="Arial"/>
                <w:sz w:val="22"/>
                <w:szCs w:val="22"/>
                <w:lang w:val="vi-VN"/>
              </w:rPr>
              <w:t>US-02</w:t>
            </w:r>
          </w:p>
        </w:tc>
        <w:tc>
          <w:tcPr>
            <w:tcW w:w="2045" w:type="dxa"/>
          </w:tcPr>
          <w:p w14:paraId="0AEAA1C5"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64CC853"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AADF61D"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EC787D4"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8B56CF" w14:paraId="2F827B6B" w14:textId="77777777" w:rsidTr="008B56CF">
        <w:tc>
          <w:tcPr>
            <w:cnfStyle w:val="001000000000" w:firstRow="0" w:lastRow="0" w:firstColumn="1" w:lastColumn="0" w:oddVBand="0" w:evenVBand="0" w:oddHBand="0" w:evenHBand="0" w:firstRowFirstColumn="0" w:firstRowLastColumn="0" w:lastRowFirstColumn="0" w:lastRowLastColumn="0"/>
            <w:tcW w:w="2044" w:type="dxa"/>
          </w:tcPr>
          <w:p w14:paraId="2260A0B7" w14:textId="77777777" w:rsidR="008B56CF" w:rsidRDefault="008B56CF" w:rsidP="00D7521F">
            <w:pPr>
              <w:rPr>
                <w:rFonts w:ascii="Arial" w:hAnsi="Arial" w:cs="Arial"/>
                <w:sz w:val="22"/>
                <w:szCs w:val="22"/>
                <w:lang w:val="vi-VN"/>
              </w:rPr>
            </w:pPr>
          </w:p>
        </w:tc>
        <w:tc>
          <w:tcPr>
            <w:tcW w:w="2045" w:type="dxa"/>
          </w:tcPr>
          <w:p w14:paraId="7002566F"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4BAC4E1"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C1FBC70"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88CE037"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8B56CF" w14:paraId="7CE9632A" w14:textId="77777777" w:rsidTr="008B56CF">
        <w:tc>
          <w:tcPr>
            <w:cnfStyle w:val="001000000000" w:firstRow="0" w:lastRow="0" w:firstColumn="1" w:lastColumn="0" w:oddVBand="0" w:evenVBand="0" w:oddHBand="0" w:evenHBand="0" w:firstRowFirstColumn="0" w:firstRowLastColumn="0" w:lastRowFirstColumn="0" w:lastRowLastColumn="0"/>
            <w:tcW w:w="2044" w:type="dxa"/>
          </w:tcPr>
          <w:p w14:paraId="3BC57EC1" w14:textId="77777777" w:rsidR="008B56CF" w:rsidRDefault="008B56CF" w:rsidP="00D7521F">
            <w:pPr>
              <w:rPr>
                <w:rFonts w:ascii="Arial" w:hAnsi="Arial" w:cs="Arial"/>
                <w:sz w:val="22"/>
                <w:szCs w:val="22"/>
                <w:lang w:val="vi-VN"/>
              </w:rPr>
            </w:pPr>
          </w:p>
        </w:tc>
        <w:tc>
          <w:tcPr>
            <w:tcW w:w="2045" w:type="dxa"/>
          </w:tcPr>
          <w:p w14:paraId="229C8583"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9BAAC6F"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97600DB"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F0BA5ED"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8B56CF" w14:paraId="505881A9" w14:textId="77777777" w:rsidTr="008B56CF">
        <w:tc>
          <w:tcPr>
            <w:cnfStyle w:val="001000000000" w:firstRow="0" w:lastRow="0" w:firstColumn="1" w:lastColumn="0" w:oddVBand="0" w:evenVBand="0" w:oddHBand="0" w:evenHBand="0" w:firstRowFirstColumn="0" w:firstRowLastColumn="0" w:lastRowFirstColumn="0" w:lastRowLastColumn="0"/>
            <w:tcW w:w="2044" w:type="dxa"/>
          </w:tcPr>
          <w:p w14:paraId="208E3C05" w14:textId="77777777" w:rsidR="008B56CF" w:rsidRDefault="008B56CF" w:rsidP="00D7521F">
            <w:pPr>
              <w:rPr>
                <w:rFonts w:ascii="Arial" w:hAnsi="Arial" w:cs="Arial"/>
                <w:sz w:val="22"/>
                <w:szCs w:val="22"/>
                <w:lang w:val="vi-VN"/>
              </w:rPr>
            </w:pPr>
          </w:p>
        </w:tc>
        <w:tc>
          <w:tcPr>
            <w:tcW w:w="2045" w:type="dxa"/>
          </w:tcPr>
          <w:p w14:paraId="0BA145BD"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4FD26CC"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EC6305C"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43A0181"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8B56CF" w14:paraId="10EEA855" w14:textId="77777777" w:rsidTr="008B56CF">
        <w:tc>
          <w:tcPr>
            <w:cnfStyle w:val="001000000000" w:firstRow="0" w:lastRow="0" w:firstColumn="1" w:lastColumn="0" w:oddVBand="0" w:evenVBand="0" w:oddHBand="0" w:evenHBand="0" w:firstRowFirstColumn="0" w:firstRowLastColumn="0" w:lastRowFirstColumn="0" w:lastRowLastColumn="0"/>
            <w:tcW w:w="2044" w:type="dxa"/>
          </w:tcPr>
          <w:p w14:paraId="6E731B64" w14:textId="77777777" w:rsidR="008B56CF" w:rsidRDefault="008B56CF" w:rsidP="00D7521F">
            <w:pPr>
              <w:rPr>
                <w:rFonts w:ascii="Arial" w:hAnsi="Arial" w:cs="Arial"/>
                <w:sz w:val="22"/>
                <w:szCs w:val="22"/>
                <w:lang w:val="vi-VN"/>
              </w:rPr>
            </w:pPr>
          </w:p>
        </w:tc>
        <w:tc>
          <w:tcPr>
            <w:tcW w:w="2045" w:type="dxa"/>
          </w:tcPr>
          <w:p w14:paraId="50EEB3DA"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0769B04"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125ED14"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704DF12"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8B56CF" w14:paraId="0B00CC28" w14:textId="77777777" w:rsidTr="008B56CF">
        <w:tc>
          <w:tcPr>
            <w:cnfStyle w:val="001000000000" w:firstRow="0" w:lastRow="0" w:firstColumn="1" w:lastColumn="0" w:oddVBand="0" w:evenVBand="0" w:oddHBand="0" w:evenHBand="0" w:firstRowFirstColumn="0" w:firstRowLastColumn="0" w:lastRowFirstColumn="0" w:lastRowLastColumn="0"/>
            <w:tcW w:w="2044" w:type="dxa"/>
          </w:tcPr>
          <w:p w14:paraId="2EBC82D9" w14:textId="77777777" w:rsidR="008B56CF" w:rsidRDefault="008B56CF" w:rsidP="00D7521F">
            <w:pPr>
              <w:rPr>
                <w:rFonts w:ascii="Arial" w:hAnsi="Arial" w:cs="Arial"/>
                <w:sz w:val="22"/>
                <w:szCs w:val="22"/>
                <w:lang w:val="vi-VN"/>
              </w:rPr>
            </w:pPr>
          </w:p>
        </w:tc>
        <w:tc>
          <w:tcPr>
            <w:tcW w:w="2045" w:type="dxa"/>
          </w:tcPr>
          <w:p w14:paraId="10F47AA1"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E112405"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29F89C4"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D74F5A6" w14:textId="77777777" w:rsidR="008B56CF" w:rsidRDefault="008B56CF"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601291EE" w14:textId="77777777" w:rsidR="008B56CF" w:rsidRDefault="008B56CF" w:rsidP="00D7521F">
      <w:pPr>
        <w:rPr>
          <w:rFonts w:ascii="Arial" w:hAnsi="Arial" w:cs="Arial"/>
          <w:sz w:val="22"/>
          <w:szCs w:val="22"/>
          <w:lang w:val="vi-VN"/>
        </w:rPr>
      </w:pPr>
    </w:p>
    <w:p w14:paraId="1F291015" w14:textId="6CB12294" w:rsidR="00D544A0" w:rsidRPr="00537BDC" w:rsidRDefault="00D544A0" w:rsidP="00D7521F">
      <w:pPr>
        <w:rPr>
          <w:rFonts w:ascii="Arial" w:hAnsi="Arial" w:cs="Arial"/>
          <w:b/>
          <w:bCs/>
          <w:color w:val="015876" w:themeColor="accent6" w:themeShade="BF"/>
          <w:sz w:val="22"/>
          <w:szCs w:val="22"/>
          <w:lang w:val="vi-VN"/>
        </w:rPr>
      </w:pPr>
      <w:r w:rsidRPr="00537BDC">
        <w:rPr>
          <w:rFonts w:ascii="Arial" w:hAnsi="Arial" w:cs="Arial"/>
          <w:b/>
          <w:bCs/>
          <w:color w:val="015876" w:themeColor="accent6" w:themeShade="BF"/>
          <w:sz w:val="22"/>
          <w:szCs w:val="22"/>
          <w:lang w:val="vi-VN"/>
        </w:rPr>
        <w:t>Bước 2: Architecture Exploration</w:t>
      </w:r>
    </w:p>
    <w:p w14:paraId="54954101" w14:textId="77777777" w:rsidR="00D544A0" w:rsidRPr="00D544A0" w:rsidRDefault="00D544A0" w:rsidP="00D544A0">
      <w:pPr>
        <w:pStyle w:val="pdq2pgselectionanchorcontainer"/>
        <w:rPr>
          <w:rFonts w:ascii="Arial" w:hAnsi="Arial" w:cs="Arial"/>
          <w:sz w:val="22"/>
          <w:szCs w:val="22"/>
          <w:lang w:val="vi-VN"/>
        </w:rPr>
      </w:pPr>
      <w:r>
        <w:rPr>
          <w:rFonts w:ascii="Arial" w:hAnsi="Arial" w:cs="Arial"/>
          <w:sz w:val="22"/>
          <w:szCs w:val="22"/>
          <w:lang w:val="vi-VN"/>
        </w:rPr>
        <w:t xml:space="preserve">Nhiệm vụ: yêu cầu AI đề xuất ít nhất 03 phương án kiến trúc khác nhau. </w:t>
      </w:r>
      <w:r w:rsidRPr="00D544A0">
        <w:rPr>
          <w:rFonts w:ascii="Arial" w:hAnsi="Arial" w:cs="Arial"/>
          <w:sz w:val="22"/>
          <w:szCs w:val="22"/>
          <w:lang w:val="vi-VN"/>
        </w:rPr>
        <w:t>Mỗi phương án cần mô tả:</w:t>
      </w:r>
    </w:p>
    <w:p w14:paraId="7CEBB04E"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Cấu trúc mức cao.</w:t>
      </w:r>
    </w:p>
    <w:p w14:paraId="78D7A495"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Component hoặc service mới.</w:t>
      </w:r>
    </w:p>
    <w:p w14:paraId="03D1D8E6"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Component hiện có được tái sử dụng.</w:t>
      </w:r>
    </w:p>
    <w:p w14:paraId="247AB145"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Cách tích hợp với Appointment Service.</w:t>
      </w:r>
    </w:p>
    <w:p w14:paraId="11EF6302"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Cách xử lý Waiting List.</w:t>
      </w:r>
    </w:p>
    <w:p w14:paraId="27B60D62"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Cách phát hiện slot khả dụng.</w:t>
      </w:r>
    </w:p>
    <w:p w14:paraId="0E2C3149"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Cách gửi và quản lý offer.</w:t>
      </w:r>
    </w:p>
    <w:p w14:paraId="506B7856"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Cách xử lý timeout, từ chối và chuyển sang bệnh nhân tiếp theo.</w:t>
      </w:r>
    </w:p>
    <w:p w14:paraId="45F46BA2"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Cách đảm bảo tính nhất quán và tránh xung đột lịch.</w:t>
      </w:r>
    </w:p>
    <w:p w14:paraId="4CD21160" w14:textId="77777777" w:rsidR="00D544A0" w:rsidRPr="00D544A0" w:rsidRDefault="00D544A0">
      <w:pPr>
        <w:numPr>
          <w:ilvl w:val="0"/>
          <w:numId w:val="48"/>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Ưu điểm, hạn chế và rủi ro.</w:t>
      </w:r>
    </w:p>
    <w:p w14:paraId="31F15C74" w14:textId="77777777" w:rsidR="00D544A0" w:rsidRPr="00D544A0" w:rsidRDefault="00D544A0" w:rsidP="00D544A0">
      <w:pPr>
        <w:pStyle w:val="Heading3"/>
        <w:rPr>
          <w:rFonts w:ascii="Arial" w:eastAsia="Times New Roman" w:hAnsi="Arial" w:cs="Arial"/>
          <w:color w:val="auto"/>
          <w:sz w:val="22"/>
          <w:szCs w:val="22"/>
          <w:lang w:val="vi-VN"/>
        </w:rPr>
      </w:pPr>
      <w:r w:rsidRPr="00D544A0">
        <w:rPr>
          <w:rFonts w:ascii="Arial" w:eastAsia="Times New Roman" w:hAnsi="Arial" w:cs="Arial"/>
          <w:color w:val="auto"/>
          <w:sz w:val="22"/>
          <w:szCs w:val="22"/>
          <w:lang w:val="vi-VN"/>
        </w:rPr>
        <w:t>Ví dụ các hướng AI có thể khám phá</w:t>
      </w:r>
    </w:p>
    <w:p w14:paraId="13749A0C" w14:textId="77777777" w:rsidR="00D544A0" w:rsidRPr="00D544A0" w:rsidRDefault="00D544A0">
      <w:pPr>
        <w:numPr>
          <w:ilvl w:val="0"/>
          <w:numId w:val="49"/>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Mở rộng trực tiếp Appointment Service.</w:t>
      </w:r>
    </w:p>
    <w:p w14:paraId="7B4671E8" w14:textId="77777777" w:rsidR="00D544A0" w:rsidRPr="00D544A0" w:rsidRDefault="00D544A0">
      <w:pPr>
        <w:numPr>
          <w:ilvl w:val="0"/>
          <w:numId w:val="49"/>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Bổ sung Waiting List Module trong kiến trúc hiện tại.</w:t>
      </w:r>
    </w:p>
    <w:p w14:paraId="588CD049" w14:textId="77777777" w:rsidR="00D544A0" w:rsidRPr="00D544A0" w:rsidRDefault="00D544A0">
      <w:pPr>
        <w:numPr>
          <w:ilvl w:val="0"/>
          <w:numId w:val="49"/>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Tách thành Waitlist &amp; Rescheduling Service riêng.</w:t>
      </w:r>
    </w:p>
    <w:p w14:paraId="2D1F55DD" w14:textId="77777777" w:rsidR="00D544A0" w:rsidRPr="00D544A0" w:rsidRDefault="00D544A0">
      <w:pPr>
        <w:numPr>
          <w:ilvl w:val="0"/>
          <w:numId w:val="49"/>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Xử lý đồng bộ qua REST API.</w:t>
      </w:r>
    </w:p>
    <w:p w14:paraId="262DD4DB" w14:textId="77777777" w:rsidR="00D544A0" w:rsidRPr="00D544A0" w:rsidRDefault="00D544A0">
      <w:pPr>
        <w:numPr>
          <w:ilvl w:val="0"/>
          <w:numId w:val="49"/>
        </w:numPr>
        <w:spacing w:before="100" w:beforeAutospacing="1" w:after="100" w:afterAutospacing="1"/>
        <w:rPr>
          <w:rFonts w:ascii="Arial" w:hAnsi="Arial" w:cs="Arial"/>
          <w:sz w:val="22"/>
          <w:szCs w:val="22"/>
          <w:lang w:val="vi-VN"/>
        </w:rPr>
      </w:pPr>
      <w:r w:rsidRPr="00D544A0">
        <w:rPr>
          <w:rFonts w:ascii="Arial" w:hAnsi="Arial" w:cs="Arial"/>
          <w:sz w:val="22"/>
          <w:szCs w:val="22"/>
          <w:lang w:val="vi-VN"/>
        </w:rPr>
        <w:t>Xử lý bất đồng bộ theo event-driven architecture.</w:t>
      </w:r>
    </w:p>
    <w:p w14:paraId="280F06B6" w14:textId="623AC67C" w:rsidR="00D544A0" w:rsidRPr="00067161" w:rsidRDefault="00D544A0" w:rsidP="00D7521F">
      <w:pPr>
        <w:rPr>
          <w:rFonts w:ascii="Arial" w:hAnsi="Arial" w:cs="Arial"/>
          <w:b/>
          <w:bCs/>
          <w:color w:val="015876" w:themeColor="accent6" w:themeShade="BF"/>
          <w:lang w:val="vi-VN"/>
        </w:rPr>
      </w:pPr>
      <w:r w:rsidRPr="00067161">
        <w:rPr>
          <w:rFonts w:ascii="Arial" w:hAnsi="Arial" w:cs="Arial"/>
          <w:b/>
          <w:bCs/>
          <w:color w:val="015876" w:themeColor="accent6" w:themeShade="BF"/>
          <w:lang w:val="vi-VN"/>
        </w:rPr>
        <w:t>Prompt gợi ý:</w:t>
      </w:r>
    </w:p>
    <w:p w14:paraId="130C2B19" w14:textId="77777777" w:rsidR="00D544A0" w:rsidRPr="00067161" w:rsidRDefault="00D544A0" w:rsidP="00D544A0">
      <w:p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Hãy đề xuất 03 phương án kiến trúc khác nhau để mở rộng MedBook với chức năng Dynamic Appointment Rescheduling and Waiting List Management.</w:t>
      </w:r>
    </w:p>
    <w:p w14:paraId="54DE1BD2" w14:textId="77777777" w:rsidR="00D544A0" w:rsidRPr="00067161" w:rsidRDefault="00D544A0" w:rsidP="00D544A0">
      <w:p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lastRenderedPageBreak/>
        <w:t>Các phương án cần ưu tiên tận dụng hệ thống hiện có và không thiết kế lại toàn bộ MedBook.</w:t>
      </w:r>
    </w:p>
    <w:p w14:paraId="67DE3AE7" w14:textId="77777777" w:rsidR="00D544A0" w:rsidRPr="00067161" w:rsidRDefault="00D544A0" w:rsidP="00D544A0">
      <w:p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Với mỗi phương án, hãy trình bày:</w:t>
      </w:r>
    </w:p>
    <w:p w14:paraId="5386942C"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Cấu trúc kiến trúc mức cao</w:t>
      </w:r>
    </w:p>
    <w:p w14:paraId="6CEF372B"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Component/Service mới</w:t>
      </w:r>
    </w:p>
    <w:p w14:paraId="30246EFF"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Component hiện có được tái sử dụng</w:t>
      </w:r>
    </w:p>
    <w:p w14:paraId="00C30894"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Luồng xử lý chính</w:t>
      </w:r>
    </w:p>
    <w:p w14:paraId="552CC45F"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Cách tích hợp với Appointment Service và Notification Service</w:t>
      </w:r>
    </w:p>
    <w:p w14:paraId="3176499B"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Cách xử lý concurrency và tránh double booking</w:t>
      </w:r>
    </w:p>
    <w:p w14:paraId="21F27D20"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Ưu điểm</w:t>
      </w:r>
    </w:p>
    <w:p w14:paraId="6EB708D8"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Hạn chế</w:t>
      </w:r>
    </w:p>
    <w:p w14:paraId="7EDB2699"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Rủi ro</w:t>
      </w:r>
    </w:p>
    <w:p w14:paraId="3864BD95" w14:textId="77777777" w:rsidR="00D544A0" w:rsidRPr="00067161" w:rsidRDefault="00D544A0">
      <w:pPr>
        <w:numPr>
          <w:ilvl w:val="0"/>
          <w:numId w:val="50"/>
        </w:num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Điều kiện để phương án phù hợp</w:t>
      </w:r>
    </w:p>
    <w:p w14:paraId="0BC9DCAA" w14:textId="77777777" w:rsidR="00D544A0" w:rsidRPr="00067161" w:rsidRDefault="00D544A0" w:rsidP="00D544A0">
      <w:pPr>
        <w:spacing w:before="100" w:beforeAutospacing="1" w:after="100" w:afterAutospacing="1"/>
        <w:rPr>
          <w:rFonts w:ascii="Arial" w:hAnsi="Arial" w:cs="Arial"/>
          <w:i/>
          <w:iCs/>
          <w:sz w:val="22"/>
          <w:szCs w:val="22"/>
          <w:lang w:val="vi-VN"/>
        </w:rPr>
      </w:pPr>
      <w:r w:rsidRPr="00067161">
        <w:rPr>
          <w:rFonts w:ascii="Arial" w:hAnsi="Arial" w:cs="Arial"/>
          <w:i/>
          <w:iCs/>
          <w:sz w:val="22"/>
          <w:szCs w:val="22"/>
          <w:lang w:val="vi-VN"/>
        </w:rPr>
        <w:t>Không lựa chọn phương án cuối cùng thay cho nhóm.</w:t>
      </w:r>
    </w:p>
    <w:p w14:paraId="62F2CC14" w14:textId="78065968" w:rsidR="00D544A0" w:rsidRPr="00067161" w:rsidRDefault="00067161" w:rsidP="00D7521F">
      <w:pPr>
        <w:rPr>
          <w:rFonts w:ascii="Arial" w:hAnsi="Arial" w:cs="Arial"/>
          <w:b/>
          <w:bCs/>
          <w:color w:val="015876" w:themeColor="accent6" w:themeShade="BF"/>
          <w:sz w:val="22"/>
          <w:szCs w:val="22"/>
          <w:lang w:val="vi-VN"/>
        </w:rPr>
      </w:pPr>
      <w:r w:rsidRPr="00067161">
        <w:rPr>
          <w:rFonts w:ascii="Arial" w:hAnsi="Arial" w:cs="Arial"/>
          <w:b/>
          <w:bCs/>
          <w:color w:val="015876" w:themeColor="accent6" w:themeShade="BF"/>
          <w:sz w:val="22"/>
          <w:szCs w:val="22"/>
          <w:lang w:val="vi-VN"/>
        </w:rPr>
        <w:t>Architecture Alternatives</w:t>
      </w:r>
    </w:p>
    <w:p w14:paraId="036F993C" w14:textId="301C219A" w:rsidR="00067161" w:rsidRDefault="00067161" w:rsidP="00D7521F">
      <w:pPr>
        <w:rPr>
          <w:rFonts w:ascii="Arial" w:hAnsi="Arial" w:cs="Arial"/>
          <w:sz w:val="22"/>
          <w:szCs w:val="22"/>
          <w:lang w:val="vi-VN"/>
        </w:rPr>
      </w:pPr>
      <w:r>
        <w:rPr>
          <w:rFonts w:ascii="Arial" w:hAnsi="Arial" w:cs="Arial"/>
          <w:sz w:val="22"/>
          <w:szCs w:val="22"/>
          <w:lang w:val="vi-VN"/>
        </w:rPr>
        <w:t>Phương án A:______________________</w:t>
      </w:r>
    </w:p>
    <w:tbl>
      <w:tblPr>
        <w:tblStyle w:val="SyllabusTable-withBorders"/>
        <w:tblW w:w="0" w:type="auto"/>
        <w:tblLook w:val="04A0" w:firstRow="1" w:lastRow="0" w:firstColumn="1" w:lastColumn="0" w:noHBand="0" w:noVBand="1"/>
      </w:tblPr>
      <w:tblGrid>
        <w:gridCol w:w="5112"/>
        <w:gridCol w:w="5112"/>
      </w:tblGrid>
      <w:tr w:rsidR="00067161" w14:paraId="25EB3854" w14:textId="77777777" w:rsidTr="0006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4D60445" w14:textId="631DF8E4" w:rsidR="00067161" w:rsidRPr="00067161" w:rsidRDefault="00067161" w:rsidP="00D7521F">
            <w:pPr>
              <w:rPr>
                <w:rFonts w:ascii="Arial" w:hAnsi="Arial" w:cs="Arial"/>
                <w:bCs/>
                <w:color w:val="B6332E" w:themeColor="accent1" w:themeShade="BF"/>
                <w:sz w:val="22"/>
                <w:szCs w:val="22"/>
                <w:lang w:val="vi-VN"/>
              </w:rPr>
            </w:pPr>
            <w:r w:rsidRPr="00067161">
              <w:rPr>
                <w:rFonts w:ascii="Arial" w:hAnsi="Arial" w:cs="Arial"/>
                <w:bCs/>
                <w:color w:val="B6332E" w:themeColor="accent1" w:themeShade="BF"/>
                <w:sz w:val="22"/>
                <w:szCs w:val="22"/>
                <w:lang w:val="vi-VN"/>
              </w:rPr>
              <w:t>Nội dung</w:t>
            </w:r>
          </w:p>
        </w:tc>
        <w:tc>
          <w:tcPr>
            <w:tcW w:w="5112" w:type="dxa"/>
          </w:tcPr>
          <w:p w14:paraId="216E7780" w14:textId="5DAF745D" w:rsidR="00067161" w:rsidRPr="00067161" w:rsidRDefault="00067161" w:rsidP="00D7521F">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067161">
              <w:rPr>
                <w:rFonts w:ascii="Arial" w:hAnsi="Arial" w:cs="Arial"/>
                <w:color w:val="B6332E" w:themeColor="accent1" w:themeShade="BF"/>
                <w:sz w:val="22"/>
                <w:szCs w:val="22"/>
                <w:lang w:val="vi-VN"/>
              </w:rPr>
              <w:t>Mô tả</w:t>
            </w:r>
          </w:p>
        </w:tc>
      </w:tr>
      <w:tr w:rsidR="00067161" w14:paraId="1044767F" w14:textId="77777777" w:rsidTr="00067161">
        <w:tc>
          <w:tcPr>
            <w:cnfStyle w:val="001000000000" w:firstRow="0" w:lastRow="0" w:firstColumn="1" w:lastColumn="0" w:oddVBand="0" w:evenVBand="0" w:oddHBand="0" w:evenHBand="0" w:firstRowFirstColumn="0" w:firstRowLastColumn="0" w:lastRowFirstColumn="0" w:lastRowLastColumn="0"/>
            <w:tcW w:w="5112" w:type="dxa"/>
          </w:tcPr>
          <w:p w14:paraId="4BDCA54A" w14:textId="6C99D27E" w:rsidR="00067161" w:rsidRDefault="00067161" w:rsidP="00D7521F">
            <w:pPr>
              <w:rPr>
                <w:rFonts w:ascii="Arial" w:hAnsi="Arial" w:cs="Arial"/>
                <w:sz w:val="22"/>
                <w:szCs w:val="22"/>
                <w:lang w:val="vi-VN"/>
              </w:rPr>
            </w:pPr>
            <w:r>
              <w:rPr>
                <w:rFonts w:ascii="Arial" w:hAnsi="Arial" w:cs="Arial"/>
                <w:sz w:val="22"/>
                <w:szCs w:val="22"/>
                <w:lang w:val="vi-VN"/>
              </w:rPr>
              <w:t>Ý tưởng chính</w:t>
            </w:r>
          </w:p>
        </w:tc>
        <w:tc>
          <w:tcPr>
            <w:tcW w:w="5112" w:type="dxa"/>
          </w:tcPr>
          <w:p w14:paraId="6ABDD941" w14:textId="77777777" w:rsidR="00067161" w:rsidRDefault="00067161"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29CBF50A" w14:textId="77777777" w:rsidTr="00067161">
        <w:tc>
          <w:tcPr>
            <w:cnfStyle w:val="001000000000" w:firstRow="0" w:lastRow="0" w:firstColumn="1" w:lastColumn="0" w:oddVBand="0" w:evenVBand="0" w:oddHBand="0" w:evenHBand="0" w:firstRowFirstColumn="0" w:firstRowLastColumn="0" w:lastRowFirstColumn="0" w:lastRowLastColumn="0"/>
            <w:tcW w:w="5112" w:type="dxa"/>
          </w:tcPr>
          <w:p w14:paraId="2D829E7C" w14:textId="3AC1D86F" w:rsidR="00067161" w:rsidRDefault="00067161" w:rsidP="00D7521F">
            <w:pPr>
              <w:rPr>
                <w:rFonts w:ascii="Arial" w:hAnsi="Arial" w:cs="Arial"/>
                <w:sz w:val="22"/>
                <w:szCs w:val="22"/>
                <w:lang w:val="vi-VN"/>
              </w:rPr>
            </w:pPr>
            <w:r>
              <w:rPr>
                <w:rFonts w:ascii="Arial" w:hAnsi="Arial" w:cs="Arial"/>
                <w:sz w:val="22"/>
                <w:szCs w:val="22"/>
                <w:lang w:val="vi-VN"/>
              </w:rPr>
              <w:t>Component mới</w:t>
            </w:r>
          </w:p>
        </w:tc>
        <w:tc>
          <w:tcPr>
            <w:tcW w:w="5112" w:type="dxa"/>
          </w:tcPr>
          <w:p w14:paraId="0706C54E" w14:textId="77777777" w:rsidR="00067161" w:rsidRDefault="00067161"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0FC07446" w14:textId="77777777" w:rsidTr="00067161">
        <w:tc>
          <w:tcPr>
            <w:cnfStyle w:val="001000000000" w:firstRow="0" w:lastRow="0" w:firstColumn="1" w:lastColumn="0" w:oddVBand="0" w:evenVBand="0" w:oddHBand="0" w:evenHBand="0" w:firstRowFirstColumn="0" w:firstRowLastColumn="0" w:lastRowFirstColumn="0" w:lastRowLastColumn="0"/>
            <w:tcW w:w="5112" w:type="dxa"/>
          </w:tcPr>
          <w:p w14:paraId="108440D9" w14:textId="3C5195F5" w:rsidR="00067161" w:rsidRDefault="00067161" w:rsidP="00D7521F">
            <w:pPr>
              <w:rPr>
                <w:rFonts w:ascii="Arial" w:hAnsi="Arial" w:cs="Arial"/>
                <w:sz w:val="22"/>
                <w:szCs w:val="22"/>
                <w:lang w:val="vi-VN"/>
              </w:rPr>
            </w:pPr>
            <w:r>
              <w:rPr>
                <w:rFonts w:ascii="Arial" w:hAnsi="Arial" w:cs="Arial"/>
                <w:sz w:val="22"/>
                <w:szCs w:val="22"/>
                <w:lang w:val="vi-VN"/>
              </w:rPr>
              <w:t>Component tái sử dụng</w:t>
            </w:r>
          </w:p>
        </w:tc>
        <w:tc>
          <w:tcPr>
            <w:tcW w:w="5112" w:type="dxa"/>
          </w:tcPr>
          <w:p w14:paraId="3CB891DC" w14:textId="77777777" w:rsidR="00067161" w:rsidRDefault="00067161"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58F53105" w14:textId="77777777" w:rsidTr="00067161">
        <w:tc>
          <w:tcPr>
            <w:cnfStyle w:val="001000000000" w:firstRow="0" w:lastRow="0" w:firstColumn="1" w:lastColumn="0" w:oddVBand="0" w:evenVBand="0" w:oddHBand="0" w:evenHBand="0" w:firstRowFirstColumn="0" w:firstRowLastColumn="0" w:lastRowFirstColumn="0" w:lastRowLastColumn="0"/>
            <w:tcW w:w="5112" w:type="dxa"/>
          </w:tcPr>
          <w:p w14:paraId="6539629E" w14:textId="64B673CF" w:rsidR="00067161" w:rsidRDefault="00067161" w:rsidP="00D7521F">
            <w:pPr>
              <w:rPr>
                <w:rFonts w:ascii="Arial" w:hAnsi="Arial" w:cs="Arial"/>
                <w:sz w:val="22"/>
                <w:szCs w:val="22"/>
                <w:lang w:val="vi-VN"/>
              </w:rPr>
            </w:pPr>
            <w:r>
              <w:rPr>
                <w:rFonts w:ascii="Arial" w:hAnsi="Arial" w:cs="Arial"/>
                <w:sz w:val="22"/>
                <w:szCs w:val="22"/>
                <w:lang w:val="vi-VN"/>
              </w:rPr>
              <w:t>Integration Approach</w:t>
            </w:r>
          </w:p>
        </w:tc>
        <w:tc>
          <w:tcPr>
            <w:tcW w:w="5112" w:type="dxa"/>
          </w:tcPr>
          <w:p w14:paraId="65892249" w14:textId="77777777" w:rsidR="00067161" w:rsidRDefault="00067161"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0C93C3AB" w14:textId="77777777" w:rsidTr="00067161">
        <w:tc>
          <w:tcPr>
            <w:cnfStyle w:val="001000000000" w:firstRow="0" w:lastRow="0" w:firstColumn="1" w:lastColumn="0" w:oddVBand="0" w:evenVBand="0" w:oddHBand="0" w:evenHBand="0" w:firstRowFirstColumn="0" w:firstRowLastColumn="0" w:lastRowFirstColumn="0" w:lastRowLastColumn="0"/>
            <w:tcW w:w="5112" w:type="dxa"/>
          </w:tcPr>
          <w:p w14:paraId="5166793D" w14:textId="05512866" w:rsidR="00067161" w:rsidRPr="00067161" w:rsidRDefault="00067161" w:rsidP="00D7521F">
            <w:pPr>
              <w:rPr>
                <w:rFonts w:ascii="Arial" w:hAnsi="Arial" w:cs="Arial"/>
                <w:b w:val="0"/>
                <w:sz w:val="22"/>
                <w:szCs w:val="22"/>
                <w:lang w:val="vi-VN"/>
              </w:rPr>
            </w:pPr>
            <w:r>
              <w:rPr>
                <w:rFonts w:ascii="Arial" w:hAnsi="Arial" w:cs="Arial"/>
                <w:sz w:val="22"/>
                <w:szCs w:val="22"/>
                <w:lang w:val="vi-VN"/>
              </w:rPr>
              <w:t>Ưu điểm</w:t>
            </w:r>
          </w:p>
        </w:tc>
        <w:tc>
          <w:tcPr>
            <w:tcW w:w="5112" w:type="dxa"/>
          </w:tcPr>
          <w:p w14:paraId="6345ECA1" w14:textId="77777777" w:rsidR="00067161" w:rsidRDefault="00067161"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7DCD2F54" w14:textId="77777777" w:rsidTr="00067161">
        <w:tc>
          <w:tcPr>
            <w:cnfStyle w:val="001000000000" w:firstRow="0" w:lastRow="0" w:firstColumn="1" w:lastColumn="0" w:oddVBand="0" w:evenVBand="0" w:oddHBand="0" w:evenHBand="0" w:firstRowFirstColumn="0" w:firstRowLastColumn="0" w:lastRowFirstColumn="0" w:lastRowLastColumn="0"/>
            <w:tcW w:w="5112" w:type="dxa"/>
          </w:tcPr>
          <w:p w14:paraId="1BC62F2C" w14:textId="1E25D373" w:rsidR="00067161" w:rsidRDefault="00067161" w:rsidP="00D7521F">
            <w:pPr>
              <w:rPr>
                <w:rFonts w:ascii="Arial" w:hAnsi="Arial" w:cs="Arial"/>
                <w:sz w:val="22"/>
                <w:szCs w:val="22"/>
                <w:lang w:val="vi-VN"/>
              </w:rPr>
            </w:pPr>
            <w:r>
              <w:rPr>
                <w:rFonts w:ascii="Arial" w:hAnsi="Arial" w:cs="Arial"/>
                <w:sz w:val="22"/>
                <w:szCs w:val="22"/>
                <w:lang w:val="vi-VN"/>
              </w:rPr>
              <w:t>Hạn chế</w:t>
            </w:r>
          </w:p>
        </w:tc>
        <w:tc>
          <w:tcPr>
            <w:tcW w:w="5112" w:type="dxa"/>
          </w:tcPr>
          <w:p w14:paraId="1D0C595E" w14:textId="77777777" w:rsidR="00067161" w:rsidRDefault="00067161"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287891D1" w14:textId="77777777" w:rsidTr="00067161">
        <w:tc>
          <w:tcPr>
            <w:cnfStyle w:val="001000000000" w:firstRow="0" w:lastRow="0" w:firstColumn="1" w:lastColumn="0" w:oddVBand="0" w:evenVBand="0" w:oddHBand="0" w:evenHBand="0" w:firstRowFirstColumn="0" w:firstRowLastColumn="0" w:lastRowFirstColumn="0" w:lastRowLastColumn="0"/>
            <w:tcW w:w="5112" w:type="dxa"/>
          </w:tcPr>
          <w:p w14:paraId="439DB4F5" w14:textId="7C2C17C5" w:rsidR="00067161" w:rsidRDefault="00067161" w:rsidP="00D7521F">
            <w:pPr>
              <w:rPr>
                <w:rFonts w:ascii="Arial" w:hAnsi="Arial" w:cs="Arial"/>
                <w:sz w:val="22"/>
                <w:szCs w:val="22"/>
                <w:lang w:val="vi-VN"/>
              </w:rPr>
            </w:pPr>
            <w:r>
              <w:rPr>
                <w:rFonts w:ascii="Arial" w:hAnsi="Arial" w:cs="Arial"/>
                <w:sz w:val="22"/>
                <w:szCs w:val="22"/>
                <w:lang w:val="vi-VN"/>
              </w:rPr>
              <w:t>Rủi ro</w:t>
            </w:r>
          </w:p>
        </w:tc>
        <w:tc>
          <w:tcPr>
            <w:tcW w:w="5112" w:type="dxa"/>
          </w:tcPr>
          <w:p w14:paraId="1433F632" w14:textId="77777777" w:rsidR="00067161" w:rsidRDefault="00067161" w:rsidP="00D7521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76B9289A" w14:textId="77777777" w:rsidR="00067161" w:rsidRDefault="00067161" w:rsidP="00D7521F">
      <w:pPr>
        <w:rPr>
          <w:rFonts w:ascii="Arial" w:hAnsi="Arial" w:cs="Arial"/>
          <w:sz w:val="22"/>
          <w:szCs w:val="22"/>
          <w:lang w:val="vi-VN"/>
        </w:rPr>
      </w:pPr>
    </w:p>
    <w:p w14:paraId="444ADBDB" w14:textId="01582337" w:rsidR="00067161" w:rsidRDefault="00067161" w:rsidP="00067161">
      <w:pPr>
        <w:rPr>
          <w:rFonts w:ascii="Arial" w:hAnsi="Arial" w:cs="Arial"/>
          <w:sz w:val="22"/>
          <w:szCs w:val="22"/>
          <w:lang w:val="vi-VN"/>
        </w:rPr>
      </w:pPr>
      <w:r>
        <w:rPr>
          <w:rFonts w:ascii="Arial" w:hAnsi="Arial" w:cs="Arial"/>
          <w:sz w:val="22"/>
          <w:szCs w:val="22"/>
          <w:lang w:val="vi-VN"/>
        </w:rPr>
        <w:t>Phương án B:______________________</w:t>
      </w:r>
    </w:p>
    <w:tbl>
      <w:tblPr>
        <w:tblStyle w:val="SyllabusTable-withBorders"/>
        <w:tblW w:w="0" w:type="auto"/>
        <w:tblLook w:val="04A0" w:firstRow="1" w:lastRow="0" w:firstColumn="1" w:lastColumn="0" w:noHBand="0" w:noVBand="1"/>
      </w:tblPr>
      <w:tblGrid>
        <w:gridCol w:w="5112"/>
        <w:gridCol w:w="5112"/>
      </w:tblGrid>
      <w:tr w:rsidR="00067161" w14:paraId="0E92773D" w14:textId="77777777" w:rsidTr="003A5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6E14AA9" w14:textId="77777777" w:rsidR="00067161" w:rsidRPr="00067161" w:rsidRDefault="00067161" w:rsidP="003A5D4E">
            <w:pPr>
              <w:rPr>
                <w:rFonts w:ascii="Arial" w:hAnsi="Arial" w:cs="Arial"/>
                <w:bCs/>
                <w:color w:val="B6332E" w:themeColor="accent1" w:themeShade="BF"/>
                <w:sz w:val="22"/>
                <w:szCs w:val="22"/>
                <w:lang w:val="vi-VN"/>
              </w:rPr>
            </w:pPr>
            <w:r w:rsidRPr="00067161">
              <w:rPr>
                <w:rFonts w:ascii="Arial" w:hAnsi="Arial" w:cs="Arial"/>
                <w:bCs/>
                <w:color w:val="B6332E" w:themeColor="accent1" w:themeShade="BF"/>
                <w:sz w:val="22"/>
                <w:szCs w:val="22"/>
                <w:lang w:val="vi-VN"/>
              </w:rPr>
              <w:t>Nội dung</w:t>
            </w:r>
          </w:p>
        </w:tc>
        <w:tc>
          <w:tcPr>
            <w:tcW w:w="5112" w:type="dxa"/>
          </w:tcPr>
          <w:p w14:paraId="0BF9F0AB" w14:textId="77777777" w:rsidR="00067161" w:rsidRPr="00067161" w:rsidRDefault="00067161" w:rsidP="003A5D4E">
            <w:pPr>
              <w:cnfStyle w:val="100000000000" w:firstRow="1" w:lastRow="0" w:firstColumn="0" w:lastColumn="0" w:oddVBand="0" w:evenVBand="0" w:oddHBand="0" w:evenHBand="0" w:firstRowFirstColumn="0" w:firstRowLastColumn="0" w:lastRowFirstColumn="0" w:lastRowLastColumn="0"/>
              <w:rPr>
                <w:rFonts w:ascii="Arial" w:hAnsi="Arial" w:cs="Arial"/>
                <w:bCs/>
                <w:color w:val="B6332E" w:themeColor="accent1" w:themeShade="BF"/>
                <w:sz w:val="22"/>
                <w:szCs w:val="22"/>
                <w:lang w:val="vi-VN"/>
              </w:rPr>
            </w:pPr>
            <w:r w:rsidRPr="00067161">
              <w:rPr>
                <w:rFonts w:ascii="Arial" w:hAnsi="Arial" w:cs="Arial"/>
                <w:bCs/>
                <w:color w:val="B6332E" w:themeColor="accent1" w:themeShade="BF"/>
                <w:sz w:val="22"/>
                <w:szCs w:val="22"/>
                <w:lang w:val="vi-VN"/>
              </w:rPr>
              <w:t>Mô tả</w:t>
            </w:r>
          </w:p>
        </w:tc>
      </w:tr>
      <w:tr w:rsidR="00067161" w14:paraId="18C4A422"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23F50B98" w14:textId="77777777" w:rsidR="00067161" w:rsidRDefault="00067161" w:rsidP="003A5D4E">
            <w:pPr>
              <w:rPr>
                <w:rFonts w:ascii="Arial" w:hAnsi="Arial" w:cs="Arial"/>
                <w:sz w:val="22"/>
                <w:szCs w:val="22"/>
                <w:lang w:val="vi-VN"/>
              </w:rPr>
            </w:pPr>
            <w:r>
              <w:rPr>
                <w:rFonts w:ascii="Arial" w:hAnsi="Arial" w:cs="Arial"/>
                <w:sz w:val="22"/>
                <w:szCs w:val="22"/>
                <w:lang w:val="vi-VN"/>
              </w:rPr>
              <w:t>Ý tưởng chính</w:t>
            </w:r>
          </w:p>
        </w:tc>
        <w:tc>
          <w:tcPr>
            <w:tcW w:w="5112" w:type="dxa"/>
          </w:tcPr>
          <w:p w14:paraId="0ACA950C"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192B58B4"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4AD97DB9" w14:textId="77777777" w:rsidR="00067161" w:rsidRDefault="00067161" w:rsidP="003A5D4E">
            <w:pPr>
              <w:rPr>
                <w:rFonts w:ascii="Arial" w:hAnsi="Arial" w:cs="Arial"/>
                <w:sz w:val="22"/>
                <w:szCs w:val="22"/>
                <w:lang w:val="vi-VN"/>
              </w:rPr>
            </w:pPr>
            <w:r>
              <w:rPr>
                <w:rFonts w:ascii="Arial" w:hAnsi="Arial" w:cs="Arial"/>
                <w:sz w:val="22"/>
                <w:szCs w:val="22"/>
                <w:lang w:val="vi-VN"/>
              </w:rPr>
              <w:t>Component mới</w:t>
            </w:r>
          </w:p>
        </w:tc>
        <w:tc>
          <w:tcPr>
            <w:tcW w:w="5112" w:type="dxa"/>
          </w:tcPr>
          <w:p w14:paraId="14B90617"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1873A3F1"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2EF6BBA5" w14:textId="77777777" w:rsidR="00067161" w:rsidRDefault="00067161" w:rsidP="003A5D4E">
            <w:pPr>
              <w:rPr>
                <w:rFonts w:ascii="Arial" w:hAnsi="Arial" w:cs="Arial"/>
                <w:sz w:val="22"/>
                <w:szCs w:val="22"/>
                <w:lang w:val="vi-VN"/>
              </w:rPr>
            </w:pPr>
            <w:r>
              <w:rPr>
                <w:rFonts w:ascii="Arial" w:hAnsi="Arial" w:cs="Arial"/>
                <w:sz w:val="22"/>
                <w:szCs w:val="22"/>
                <w:lang w:val="vi-VN"/>
              </w:rPr>
              <w:t>Component tái sử dụng</w:t>
            </w:r>
          </w:p>
        </w:tc>
        <w:tc>
          <w:tcPr>
            <w:tcW w:w="5112" w:type="dxa"/>
          </w:tcPr>
          <w:p w14:paraId="4A898301"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5F191216"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27652194" w14:textId="77777777" w:rsidR="00067161" w:rsidRDefault="00067161" w:rsidP="003A5D4E">
            <w:pPr>
              <w:rPr>
                <w:rFonts w:ascii="Arial" w:hAnsi="Arial" w:cs="Arial"/>
                <w:sz w:val="22"/>
                <w:szCs w:val="22"/>
                <w:lang w:val="vi-VN"/>
              </w:rPr>
            </w:pPr>
            <w:r>
              <w:rPr>
                <w:rFonts w:ascii="Arial" w:hAnsi="Arial" w:cs="Arial"/>
                <w:sz w:val="22"/>
                <w:szCs w:val="22"/>
                <w:lang w:val="vi-VN"/>
              </w:rPr>
              <w:t>Integration Approach</w:t>
            </w:r>
          </w:p>
        </w:tc>
        <w:tc>
          <w:tcPr>
            <w:tcW w:w="5112" w:type="dxa"/>
          </w:tcPr>
          <w:p w14:paraId="6DC5FA1D"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33C2A695"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5FD7B0E1" w14:textId="77777777" w:rsidR="00067161" w:rsidRPr="00067161" w:rsidRDefault="00067161" w:rsidP="003A5D4E">
            <w:pPr>
              <w:rPr>
                <w:rFonts w:ascii="Arial" w:hAnsi="Arial" w:cs="Arial"/>
                <w:b w:val="0"/>
                <w:sz w:val="22"/>
                <w:szCs w:val="22"/>
                <w:lang w:val="vi-VN"/>
              </w:rPr>
            </w:pPr>
            <w:r>
              <w:rPr>
                <w:rFonts w:ascii="Arial" w:hAnsi="Arial" w:cs="Arial"/>
                <w:sz w:val="22"/>
                <w:szCs w:val="22"/>
                <w:lang w:val="vi-VN"/>
              </w:rPr>
              <w:t>Ưu điểm</w:t>
            </w:r>
          </w:p>
        </w:tc>
        <w:tc>
          <w:tcPr>
            <w:tcW w:w="5112" w:type="dxa"/>
          </w:tcPr>
          <w:p w14:paraId="70A98E3D"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78CE3BC6"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4D7D75AC" w14:textId="77777777" w:rsidR="00067161" w:rsidRDefault="00067161" w:rsidP="003A5D4E">
            <w:pPr>
              <w:rPr>
                <w:rFonts w:ascii="Arial" w:hAnsi="Arial" w:cs="Arial"/>
                <w:sz w:val="22"/>
                <w:szCs w:val="22"/>
                <w:lang w:val="vi-VN"/>
              </w:rPr>
            </w:pPr>
            <w:r>
              <w:rPr>
                <w:rFonts w:ascii="Arial" w:hAnsi="Arial" w:cs="Arial"/>
                <w:sz w:val="22"/>
                <w:szCs w:val="22"/>
                <w:lang w:val="vi-VN"/>
              </w:rPr>
              <w:t>Hạn chế</w:t>
            </w:r>
          </w:p>
        </w:tc>
        <w:tc>
          <w:tcPr>
            <w:tcW w:w="5112" w:type="dxa"/>
          </w:tcPr>
          <w:p w14:paraId="611835A1"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3A93E575"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1AD8166A" w14:textId="77777777" w:rsidR="00067161" w:rsidRDefault="00067161" w:rsidP="003A5D4E">
            <w:pPr>
              <w:rPr>
                <w:rFonts w:ascii="Arial" w:hAnsi="Arial" w:cs="Arial"/>
                <w:sz w:val="22"/>
                <w:szCs w:val="22"/>
                <w:lang w:val="vi-VN"/>
              </w:rPr>
            </w:pPr>
            <w:r>
              <w:rPr>
                <w:rFonts w:ascii="Arial" w:hAnsi="Arial" w:cs="Arial"/>
                <w:sz w:val="22"/>
                <w:szCs w:val="22"/>
                <w:lang w:val="vi-VN"/>
              </w:rPr>
              <w:t>Rủi ro</w:t>
            </w:r>
          </w:p>
        </w:tc>
        <w:tc>
          <w:tcPr>
            <w:tcW w:w="5112" w:type="dxa"/>
          </w:tcPr>
          <w:p w14:paraId="6EE0A12B"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59023227" w14:textId="77777777" w:rsidR="00067161" w:rsidRDefault="00067161" w:rsidP="00D7521F">
      <w:pPr>
        <w:rPr>
          <w:rFonts w:ascii="Arial" w:hAnsi="Arial" w:cs="Arial"/>
          <w:sz w:val="22"/>
          <w:szCs w:val="22"/>
          <w:lang w:val="vi-VN"/>
        </w:rPr>
      </w:pPr>
    </w:p>
    <w:p w14:paraId="4FEE5164" w14:textId="74452EF7" w:rsidR="00067161" w:rsidRDefault="00067161" w:rsidP="00067161">
      <w:pPr>
        <w:rPr>
          <w:rFonts w:ascii="Arial" w:hAnsi="Arial" w:cs="Arial"/>
          <w:sz w:val="22"/>
          <w:szCs w:val="22"/>
          <w:lang w:val="vi-VN"/>
        </w:rPr>
      </w:pPr>
      <w:r>
        <w:rPr>
          <w:rFonts w:ascii="Arial" w:hAnsi="Arial" w:cs="Arial"/>
          <w:sz w:val="22"/>
          <w:szCs w:val="22"/>
          <w:lang w:val="vi-VN"/>
        </w:rPr>
        <w:t>Phương án C:______________________</w:t>
      </w:r>
    </w:p>
    <w:tbl>
      <w:tblPr>
        <w:tblStyle w:val="SyllabusTable-withBorders"/>
        <w:tblW w:w="0" w:type="auto"/>
        <w:tblLook w:val="04A0" w:firstRow="1" w:lastRow="0" w:firstColumn="1" w:lastColumn="0" w:noHBand="0" w:noVBand="1"/>
      </w:tblPr>
      <w:tblGrid>
        <w:gridCol w:w="5112"/>
        <w:gridCol w:w="5112"/>
      </w:tblGrid>
      <w:tr w:rsidR="00067161" w14:paraId="0F68235A" w14:textId="77777777" w:rsidTr="003A5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4B55321" w14:textId="77777777" w:rsidR="00067161" w:rsidRPr="00067161" w:rsidRDefault="00067161" w:rsidP="003A5D4E">
            <w:pPr>
              <w:rPr>
                <w:rFonts w:ascii="Arial" w:hAnsi="Arial" w:cs="Arial"/>
                <w:bCs/>
                <w:color w:val="B6332E" w:themeColor="accent1" w:themeShade="BF"/>
                <w:sz w:val="22"/>
                <w:szCs w:val="22"/>
                <w:lang w:val="vi-VN"/>
              </w:rPr>
            </w:pPr>
            <w:r w:rsidRPr="00067161">
              <w:rPr>
                <w:rFonts w:ascii="Arial" w:hAnsi="Arial" w:cs="Arial"/>
                <w:bCs/>
                <w:color w:val="B6332E" w:themeColor="accent1" w:themeShade="BF"/>
                <w:sz w:val="22"/>
                <w:szCs w:val="22"/>
                <w:lang w:val="vi-VN"/>
              </w:rPr>
              <w:t>Nội dung</w:t>
            </w:r>
          </w:p>
        </w:tc>
        <w:tc>
          <w:tcPr>
            <w:tcW w:w="5112" w:type="dxa"/>
          </w:tcPr>
          <w:p w14:paraId="3B42DEBF" w14:textId="77777777" w:rsidR="00067161" w:rsidRPr="00067161" w:rsidRDefault="00067161" w:rsidP="003A5D4E">
            <w:pPr>
              <w:cnfStyle w:val="100000000000" w:firstRow="1" w:lastRow="0" w:firstColumn="0" w:lastColumn="0" w:oddVBand="0" w:evenVBand="0" w:oddHBand="0" w:evenHBand="0" w:firstRowFirstColumn="0" w:firstRowLastColumn="0" w:lastRowFirstColumn="0" w:lastRowLastColumn="0"/>
              <w:rPr>
                <w:rFonts w:ascii="Arial" w:hAnsi="Arial" w:cs="Arial"/>
                <w:bCs/>
                <w:color w:val="B6332E" w:themeColor="accent1" w:themeShade="BF"/>
                <w:sz w:val="22"/>
                <w:szCs w:val="22"/>
                <w:lang w:val="vi-VN"/>
              </w:rPr>
            </w:pPr>
            <w:r w:rsidRPr="00067161">
              <w:rPr>
                <w:rFonts w:ascii="Arial" w:hAnsi="Arial" w:cs="Arial"/>
                <w:bCs/>
                <w:color w:val="B6332E" w:themeColor="accent1" w:themeShade="BF"/>
                <w:sz w:val="22"/>
                <w:szCs w:val="22"/>
                <w:lang w:val="vi-VN"/>
              </w:rPr>
              <w:t>Mô tả</w:t>
            </w:r>
          </w:p>
        </w:tc>
      </w:tr>
      <w:tr w:rsidR="00067161" w14:paraId="25CE62E3"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2920DEA2" w14:textId="77777777" w:rsidR="00067161" w:rsidRDefault="00067161" w:rsidP="003A5D4E">
            <w:pPr>
              <w:rPr>
                <w:rFonts w:ascii="Arial" w:hAnsi="Arial" w:cs="Arial"/>
                <w:sz w:val="22"/>
                <w:szCs w:val="22"/>
                <w:lang w:val="vi-VN"/>
              </w:rPr>
            </w:pPr>
            <w:r>
              <w:rPr>
                <w:rFonts w:ascii="Arial" w:hAnsi="Arial" w:cs="Arial"/>
                <w:sz w:val="22"/>
                <w:szCs w:val="22"/>
                <w:lang w:val="vi-VN"/>
              </w:rPr>
              <w:t>Ý tưởng chính</w:t>
            </w:r>
          </w:p>
        </w:tc>
        <w:tc>
          <w:tcPr>
            <w:tcW w:w="5112" w:type="dxa"/>
          </w:tcPr>
          <w:p w14:paraId="6D09A366"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173AE74C"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79B4686A" w14:textId="77777777" w:rsidR="00067161" w:rsidRDefault="00067161" w:rsidP="003A5D4E">
            <w:pPr>
              <w:rPr>
                <w:rFonts w:ascii="Arial" w:hAnsi="Arial" w:cs="Arial"/>
                <w:sz w:val="22"/>
                <w:szCs w:val="22"/>
                <w:lang w:val="vi-VN"/>
              </w:rPr>
            </w:pPr>
            <w:r>
              <w:rPr>
                <w:rFonts w:ascii="Arial" w:hAnsi="Arial" w:cs="Arial"/>
                <w:sz w:val="22"/>
                <w:szCs w:val="22"/>
                <w:lang w:val="vi-VN"/>
              </w:rPr>
              <w:t>Component mới</w:t>
            </w:r>
          </w:p>
        </w:tc>
        <w:tc>
          <w:tcPr>
            <w:tcW w:w="5112" w:type="dxa"/>
          </w:tcPr>
          <w:p w14:paraId="1916B56D"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301D350D"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49C81A23" w14:textId="77777777" w:rsidR="00067161" w:rsidRDefault="00067161" w:rsidP="003A5D4E">
            <w:pPr>
              <w:rPr>
                <w:rFonts w:ascii="Arial" w:hAnsi="Arial" w:cs="Arial"/>
                <w:sz w:val="22"/>
                <w:szCs w:val="22"/>
                <w:lang w:val="vi-VN"/>
              </w:rPr>
            </w:pPr>
            <w:r>
              <w:rPr>
                <w:rFonts w:ascii="Arial" w:hAnsi="Arial" w:cs="Arial"/>
                <w:sz w:val="22"/>
                <w:szCs w:val="22"/>
                <w:lang w:val="vi-VN"/>
              </w:rPr>
              <w:t>Component tái sử dụng</w:t>
            </w:r>
          </w:p>
        </w:tc>
        <w:tc>
          <w:tcPr>
            <w:tcW w:w="5112" w:type="dxa"/>
          </w:tcPr>
          <w:p w14:paraId="1C9F8E27"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563BF057"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6B89071E" w14:textId="77777777" w:rsidR="00067161" w:rsidRDefault="00067161" w:rsidP="003A5D4E">
            <w:pPr>
              <w:rPr>
                <w:rFonts w:ascii="Arial" w:hAnsi="Arial" w:cs="Arial"/>
                <w:sz w:val="22"/>
                <w:szCs w:val="22"/>
                <w:lang w:val="vi-VN"/>
              </w:rPr>
            </w:pPr>
            <w:r>
              <w:rPr>
                <w:rFonts w:ascii="Arial" w:hAnsi="Arial" w:cs="Arial"/>
                <w:sz w:val="22"/>
                <w:szCs w:val="22"/>
                <w:lang w:val="vi-VN"/>
              </w:rPr>
              <w:t>Integration Approach</w:t>
            </w:r>
          </w:p>
        </w:tc>
        <w:tc>
          <w:tcPr>
            <w:tcW w:w="5112" w:type="dxa"/>
          </w:tcPr>
          <w:p w14:paraId="02E2EA1C"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0A2B41AA"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54800DFA" w14:textId="77777777" w:rsidR="00067161" w:rsidRPr="00067161" w:rsidRDefault="00067161" w:rsidP="003A5D4E">
            <w:pPr>
              <w:rPr>
                <w:rFonts w:ascii="Arial" w:hAnsi="Arial" w:cs="Arial"/>
                <w:b w:val="0"/>
                <w:sz w:val="22"/>
                <w:szCs w:val="22"/>
                <w:lang w:val="vi-VN"/>
              </w:rPr>
            </w:pPr>
            <w:r>
              <w:rPr>
                <w:rFonts w:ascii="Arial" w:hAnsi="Arial" w:cs="Arial"/>
                <w:sz w:val="22"/>
                <w:szCs w:val="22"/>
                <w:lang w:val="vi-VN"/>
              </w:rPr>
              <w:t>Ưu điểm</w:t>
            </w:r>
          </w:p>
        </w:tc>
        <w:tc>
          <w:tcPr>
            <w:tcW w:w="5112" w:type="dxa"/>
          </w:tcPr>
          <w:p w14:paraId="4FA50E87"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1D6ADFA8"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3882CA76" w14:textId="77777777" w:rsidR="00067161" w:rsidRDefault="00067161" w:rsidP="003A5D4E">
            <w:pPr>
              <w:rPr>
                <w:rFonts w:ascii="Arial" w:hAnsi="Arial" w:cs="Arial"/>
                <w:sz w:val="22"/>
                <w:szCs w:val="22"/>
                <w:lang w:val="vi-VN"/>
              </w:rPr>
            </w:pPr>
            <w:r>
              <w:rPr>
                <w:rFonts w:ascii="Arial" w:hAnsi="Arial" w:cs="Arial"/>
                <w:sz w:val="22"/>
                <w:szCs w:val="22"/>
                <w:lang w:val="vi-VN"/>
              </w:rPr>
              <w:t>Hạn chế</w:t>
            </w:r>
          </w:p>
        </w:tc>
        <w:tc>
          <w:tcPr>
            <w:tcW w:w="5112" w:type="dxa"/>
          </w:tcPr>
          <w:p w14:paraId="0C9DD116"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67161" w14:paraId="44F00745" w14:textId="77777777" w:rsidTr="003A5D4E">
        <w:tc>
          <w:tcPr>
            <w:cnfStyle w:val="001000000000" w:firstRow="0" w:lastRow="0" w:firstColumn="1" w:lastColumn="0" w:oddVBand="0" w:evenVBand="0" w:oddHBand="0" w:evenHBand="0" w:firstRowFirstColumn="0" w:firstRowLastColumn="0" w:lastRowFirstColumn="0" w:lastRowLastColumn="0"/>
            <w:tcW w:w="5112" w:type="dxa"/>
          </w:tcPr>
          <w:p w14:paraId="2812FF62" w14:textId="77777777" w:rsidR="00067161" w:rsidRDefault="00067161" w:rsidP="003A5D4E">
            <w:pPr>
              <w:rPr>
                <w:rFonts w:ascii="Arial" w:hAnsi="Arial" w:cs="Arial"/>
                <w:sz w:val="22"/>
                <w:szCs w:val="22"/>
                <w:lang w:val="vi-VN"/>
              </w:rPr>
            </w:pPr>
            <w:r>
              <w:rPr>
                <w:rFonts w:ascii="Arial" w:hAnsi="Arial" w:cs="Arial"/>
                <w:sz w:val="22"/>
                <w:szCs w:val="22"/>
                <w:lang w:val="vi-VN"/>
              </w:rPr>
              <w:lastRenderedPageBreak/>
              <w:t>Rủi ro</w:t>
            </w:r>
          </w:p>
        </w:tc>
        <w:tc>
          <w:tcPr>
            <w:tcW w:w="5112" w:type="dxa"/>
          </w:tcPr>
          <w:p w14:paraId="7BDC13C9" w14:textId="77777777" w:rsidR="00067161" w:rsidRDefault="00067161" w:rsidP="003A5D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44AA2F88" w14:textId="77777777" w:rsidR="00067161" w:rsidRDefault="00067161" w:rsidP="00D7521F">
      <w:pPr>
        <w:rPr>
          <w:rFonts w:ascii="Arial" w:hAnsi="Arial" w:cs="Arial"/>
          <w:sz w:val="22"/>
          <w:szCs w:val="22"/>
          <w:lang w:val="vi-VN"/>
        </w:rPr>
      </w:pPr>
    </w:p>
    <w:p w14:paraId="40EA1BFE" w14:textId="516CAF94" w:rsidR="0062529D" w:rsidRPr="0062529D" w:rsidRDefault="0062529D" w:rsidP="00D7521F">
      <w:pPr>
        <w:rPr>
          <w:rFonts w:ascii="Arial" w:hAnsi="Arial" w:cs="Arial"/>
          <w:b/>
          <w:bCs/>
          <w:color w:val="015876" w:themeColor="accent6" w:themeShade="BF"/>
          <w:lang w:val="vi-VN"/>
        </w:rPr>
      </w:pPr>
      <w:r w:rsidRPr="0062529D">
        <w:rPr>
          <w:rFonts w:ascii="Arial" w:hAnsi="Arial" w:cs="Arial"/>
          <w:b/>
          <w:bCs/>
          <w:color w:val="015876" w:themeColor="accent6" w:themeShade="BF"/>
          <w:lang w:val="vi-VN"/>
        </w:rPr>
        <w:t>Bước 3: Trade-off Analysis and Architecture Decision</w:t>
      </w:r>
    </w:p>
    <w:p w14:paraId="65872874" w14:textId="371D38E5" w:rsidR="0062529D" w:rsidRDefault="0062529D" w:rsidP="00D7521F">
      <w:pPr>
        <w:rPr>
          <w:rFonts w:ascii="Arial" w:hAnsi="Arial" w:cs="Arial"/>
          <w:sz w:val="22"/>
          <w:szCs w:val="22"/>
          <w:lang w:val="vi-VN"/>
        </w:rPr>
      </w:pPr>
      <w:r>
        <w:rPr>
          <w:rFonts w:ascii="Arial" w:hAnsi="Arial" w:cs="Arial"/>
          <w:sz w:val="22"/>
          <w:szCs w:val="22"/>
          <w:lang w:val="vi-VN"/>
        </w:rPr>
        <w:t>AI phân tích 3 phương án đã đưa ra theo các tiêu chí sau, chấm điểm từ thấp (1) đến cao (5)</w:t>
      </w:r>
    </w:p>
    <w:p w14:paraId="05DC4F9D" w14:textId="25D5AE19"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Phù hợp với kiến trúc hiện tại.</w:t>
      </w:r>
    </w:p>
    <w:p w14:paraId="6FE6F7D9" w14:textId="1184BEBD"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Độ phức tạp triển khai.</w:t>
      </w:r>
    </w:p>
    <w:p w14:paraId="0ABF3A6B" w14:textId="2C962158"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Khả năng bảo trì.</w:t>
      </w:r>
    </w:p>
    <w:p w14:paraId="6530D4A4" w14:textId="1689E7CA"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Khả năng mở rộng.</w:t>
      </w:r>
    </w:p>
    <w:p w14:paraId="1D5A7325" w14:textId="438DFA69"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Độ tin cậy.</w:t>
      </w:r>
    </w:p>
    <w:p w14:paraId="32000492" w14:textId="38CC79AB"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Khả năng rollback.</w:t>
      </w:r>
    </w:p>
    <w:p w14:paraId="45BC1C5F" w14:textId="176461B3"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Tính nhất quán dữ liệu.</w:t>
      </w:r>
    </w:p>
    <w:p w14:paraId="5C993F5A" w14:textId="0104DBEF"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Security và Privacy.</w:t>
      </w:r>
    </w:p>
    <w:p w14:paraId="7E204D89" w14:textId="32761360"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Chi phí vận hành.</w:t>
      </w:r>
    </w:p>
    <w:p w14:paraId="384B8BEA" w14:textId="76D22283" w:rsidR="0062529D" w:rsidRPr="0062529D" w:rsidRDefault="0062529D">
      <w:pPr>
        <w:pStyle w:val="ListParagraph"/>
        <w:numPr>
          <w:ilvl w:val="0"/>
          <w:numId w:val="51"/>
        </w:numPr>
        <w:rPr>
          <w:rFonts w:ascii="Arial" w:hAnsi="Arial" w:cs="Arial"/>
          <w:sz w:val="22"/>
          <w:szCs w:val="22"/>
        </w:rPr>
      </w:pPr>
      <w:r w:rsidRPr="0062529D">
        <w:rPr>
          <w:rFonts w:ascii="Arial" w:hAnsi="Arial" w:cs="Arial"/>
          <w:sz w:val="22"/>
          <w:szCs w:val="22"/>
        </w:rPr>
        <w:t>Năng lực hiện tại của đội ngũ.</w:t>
      </w:r>
    </w:p>
    <w:p w14:paraId="29595BF7" w14:textId="768302B8" w:rsidR="0062529D" w:rsidRDefault="0062529D">
      <w:pPr>
        <w:pStyle w:val="ListParagraph"/>
        <w:numPr>
          <w:ilvl w:val="0"/>
          <w:numId w:val="51"/>
        </w:numPr>
        <w:rPr>
          <w:rFonts w:ascii="Arial" w:hAnsi="Arial" w:cs="Arial"/>
          <w:sz w:val="22"/>
          <w:szCs w:val="22"/>
          <w:lang w:val="vi-VN"/>
        </w:rPr>
      </w:pPr>
      <w:r w:rsidRPr="0062529D">
        <w:rPr>
          <w:rFonts w:ascii="Arial" w:hAnsi="Arial" w:cs="Arial"/>
          <w:sz w:val="22"/>
          <w:szCs w:val="22"/>
        </w:rPr>
        <w:t>Thời gian đưa vào sử dụng.</w:t>
      </w:r>
    </w:p>
    <w:p w14:paraId="1445109E" w14:textId="77777777" w:rsidR="0062529D" w:rsidRDefault="0062529D" w:rsidP="0062529D">
      <w:pPr>
        <w:rPr>
          <w:rFonts w:ascii="Arial" w:hAnsi="Arial" w:cs="Arial"/>
          <w:sz w:val="22"/>
          <w:szCs w:val="22"/>
          <w:lang w:val="vi-VN"/>
        </w:rPr>
      </w:pPr>
    </w:p>
    <w:p w14:paraId="0654F209" w14:textId="638980C2" w:rsidR="00AF3CD4" w:rsidRPr="00A51E6D" w:rsidRDefault="00AF3CD4" w:rsidP="0062529D">
      <w:pPr>
        <w:rPr>
          <w:rFonts w:ascii="Arial" w:hAnsi="Arial" w:cs="Arial"/>
          <w:b/>
          <w:bCs/>
          <w:color w:val="015876" w:themeColor="accent6" w:themeShade="BF"/>
          <w:lang w:val="vi-VN"/>
        </w:rPr>
      </w:pPr>
      <w:r w:rsidRPr="00A51E6D">
        <w:rPr>
          <w:rFonts w:ascii="Arial" w:hAnsi="Arial" w:cs="Arial"/>
          <w:b/>
          <w:bCs/>
          <w:color w:val="015876" w:themeColor="accent6" w:themeShade="BF"/>
          <w:lang w:val="vi-VN"/>
        </w:rPr>
        <w:t>Prompt gợi ý:</w:t>
      </w:r>
    </w:p>
    <w:p w14:paraId="4E968C92" w14:textId="77777777" w:rsidR="00AF3CD4" w:rsidRPr="00AF3CD4" w:rsidRDefault="00AF3CD4" w:rsidP="00AF3CD4">
      <w:p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Bạn là </w:t>
      </w:r>
      <w:r w:rsidRPr="00AF3CD4">
        <w:rPr>
          <w:rFonts w:ascii="Arial" w:hAnsi="Arial" w:cs="Arial"/>
          <w:b/>
          <w:bCs/>
          <w:i/>
          <w:iCs/>
          <w:color w:val="000000"/>
          <w:sz w:val="22"/>
          <w:szCs w:val="22"/>
        </w:rPr>
        <w:t>Software Architect</w:t>
      </w:r>
      <w:r w:rsidRPr="00AF3CD4">
        <w:rPr>
          <w:rFonts w:ascii="Arial" w:hAnsi="Arial" w:cs="Arial"/>
          <w:i/>
          <w:iCs/>
          <w:color w:val="000000"/>
          <w:sz w:val="22"/>
          <w:szCs w:val="22"/>
        </w:rPr>
        <w:t> của hệ thống MedBook.</w:t>
      </w:r>
    </w:p>
    <w:p w14:paraId="009BA199" w14:textId="77777777" w:rsidR="00AF3CD4" w:rsidRPr="00AF3CD4" w:rsidRDefault="00AF3CD4" w:rsidP="00AF3CD4">
      <w:p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Dựa trên:</w:t>
      </w:r>
    </w:p>
    <w:p w14:paraId="6D9314EA" w14:textId="77777777" w:rsidR="00AF3CD4" w:rsidRPr="00AF3CD4" w:rsidRDefault="00AF3CD4">
      <w:pPr>
        <w:numPr>
          <w:ilvl w:val="0"/>
          <w:numId w:val="52"/>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Prioritized Requirement Package</w:t>
      </w:r>
    </w:p>
    <w:p w14:paraId="3E9646E7" w14:textId="77777777" w:rsidR="00AF3CD4" w:rsidRPr="00AF3CD4" w:rsidRDefault="00AF3CD4">
      <w:pPr>
        <w:numPr>
          <w:ilvl w:val="0"/>
          <w:numId w:val="52"/>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Kiến trúc hiện tại</w:t>
      </w:r>
    </w:p>
    <w:p w14:paraId="262ACE88" w14:textId="77777777" w:rsidR="00AF3CD4" w:rsidRPr="00AF3CD4" w:rsidRDefault="00AF3CD4">
      <w:pPr>
        <w:numPr>
          <w:ilvl w:val="0"/>
          <w:numId w:val="52"/>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Ba phương án kiến trúc (A, B, C)</w:t>
      </w:r>
    </w:p>
    <w:p w14:paraId="5341FD3D" w14:textId="77777777" w:rsidR="00AF3CD4" w:rsidRPr="00AF3CD4" w:rsidRDefault="00AF3CD4" w:rsidP="00AF3CD4">
      <w:p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Hãy so sánh các phương án theo các tiêu chí:</w:t>
      </w:r>
    </w:p>
    <w:p w14:paraId="259CF217"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Phù hợp với kiến trúc hiện tại</w:t>
      </w:r>
    </w:p>
    <w:p w14:paraId="11002989"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Độ phức tạp triển khai</w:t>
      </w:r>
    </w:p>
    <w:p w14:paraId="4E4623B1"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Khả năng bảo trì</w:t>
      </w:r>
    </w:p>
    <w:p w14:paraId="73D41C9B"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Khả năng mở rộng</w:t>
      </w:r>
    </w:p>
    <w:p w14:paraId="2B5A6850"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Độ tin cậy</w:t>
      </w:r>
    </w:p>
    <w:p w14:paraId="46607E3C"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Security &amp; Privacy</w:t>
      </w:r>
    </w:p>
    <w:p w14:paraId="7ED78DF9"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Chi phí vận hành</w:t>
      </w:r>
    </w:p>
    <w:p w14:paraId="2E6E82EB"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Khả năng rollback</w:t>
      </w:r>
    </w:p>
    <w:p w14:paraId="60A135C7"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Mức độ phù hợp với đội ngũ</w:t>
      </w:r>
    </w:p>
    <w:p w14:paraId="23990D47" w14:textId="77777777" w:rsidR="00AF3CD4" w:rsidRPr="00AF3CD4" w:rsidRDefault="00AF3CD4">
      <w:pPr>
        <w:numPr>
          <w:ilvl w:val="0"/>
          <w:numId w:val="53"/>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Thời gian triển khai</w:t>
      </w:r>
    </w:p>
    <w:p w14:paraId="419F2B8B" w14:textId="77777777" w:rsidR="00AF3CD4" w:rsidRPr="00AF3CD4" w:rsidRDefault="00AF3CD4" w:rsidP="00AF3CD4">
      <w:p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Với mỗi tiêu chí:</w:t>
      </w:r>
    </w:p>
    <w:p w14:paraId="125649AB" w14:textId="77777777" w:rsidR="00AF3CD4" w:rsidRPr="00AF3CD4" w:rsidRDefault="00AF3CD4">
      <w:pPr>
        <w:numPr>
          <w:ilvl w:val="0"/>
          <w:numId w:val="54"/>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Chấm điểm (1–5)</w:t>
      </w:r>
    </w:p>
    <w:p w14:paraId="1354D441" w14:textId="77777777" w:rsidR="00AF3CD4" w:rsidRPr="00AF3CD4" w:rsidRDefault="00AF3CD4">
      <w:pPr>
        <w:numPr>
          <w:ilvl w:val="0"/>
          <w:numId w:val="54"/>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Giải thích ngắn gọn</w:t>
      </w:r>
    </w:p>
    <w:p w14:paraId="385F7EC1" w14:textId="77777777" w:rsidR="00AF3CD4" w:rsidRPr="00AF3CD4" w:rsidRDefault="00AF3CD4">
      <w:pPr>
        <w:numPr>
          <w:ilvl w:val="0"/>
          <w:numId w:val="54"/>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Chỉ ra rủi ro</w:t>
      </w:r>
    </w:p>
    <w:p w14:paraId="428E9458" w14:textId="77777777" w:rsidR="00AF3CD4" w:rsidRPr="00AF3CD4" w:rsidRDefault="00AF3CD4" w:rsidP="00AF3CD4">
      <w:p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Cuối cùng:</w:t>
      </w:r>
    </w:p>
    <w:p w14:paraId="72DDD2D3" w14:textId="77777777" w:rsidR="00AF3CD4" w:rsidRPr="00AF3CD4" w:rsidRDefault="00AF3CD4">
      <w:pPr>
        <w:numPr>
          <w:ilvl w:val="0"/>
          <w:numId w:val="55"/>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Đề xuất phương án phù hợp nhất.</w:t>
      </w:r>
    </w:p>
    <w:p w14:paraId="42EDE735" w14:textId="77777777" w:rsidR="00AF3CD4" w:rsidRPr="00AF3CD4" w:rsidRDefault="00AF3CD4">
      <w:pPr>
        <w:numPr>
          <w:ilvl w:val="0"/>
          <w:numId w:val="55"/>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Giải thích các trade-off phải chấp nhận.</w:t>
      </w:r>
    </w:p>
    <w:p w14:paraId="3BCBAE27" w14:textId="77777777" w:rsidR="00AF3CD4" w:rsidRPr="00AF3CD4" w:rsidRDefault="00AF3CD4">
      <w:pPr>
        <w:numPr>
          <w:ilvl w:val="0"/>
          <w:numId w:val="55"/>
        </w:numPr>
        <w:spacing w:before="100" w:beforeAutospacing="1" w:after="100" w:afterAutospacing="1"/>
        <w:rPr>
          <w:rFonts w:ascii="Arial" w:hAnsi="Arial" w:cs="Arial"/>
          <w:i/>
          <w:iCs/>
          <w:color w:val="000000"/>
          <w:sz w:val="22"/>
          <w:szCs w:val="22"/>
        </w:rPr>
      </w:pPr>
      <w:r w:rsidRPr="00AF3CD4">
        <w:rPr>
          <w:rFonts w:ascii="Arial" w:hAnsi="Arial" w:cs="Arial"/>
          <w:i/>
          <w:iCs/>
          <w:color w:val="000000"/>
          <w:sz w:val="22"/>
          <w:szCs w:val="22"/>
        </w:rPr>
        <w:t>Chỉ ra những quyết định cần Software Architect phê duyệt thay vì AI tự quyết.</w:t>
      </w:r>
    </w:p>
    <w:p w14:paraId="0FE4D61A" w14:textId="77777777" w:rsidR="00AF3CD4" w:rsidRPr="00A51E6D" w:rsidRDefault="00AF3CD4">
      <w:pPr>
        <w:numPr>
          <w:ilvl w:val="0"/>
          <w:numId w:val="55"/>
        </w:numPr>
        <w:spacing w:before="100" w:beforeAutospacing="1" w:after="100" w:afterAutospacing="1"/>
        <w:rPr>
          <w:color w:val="000000"/>
        </w:rPr>
      </w:pPr>
      <w:r w:rsidRPr="00AF3CD4">
        <w:rPr>
          <w:rFonts w:ascii="Arial" w:hAnsi="Arial" w:cs="Arial"/>
          <w:i/>
          <w:iCs/>
          <w:color w:val="000000"/>
          <w:sz w:val="22"/>
          <w:szCs w:val="22"/>
        </w:rPr>
        <w:t>Những thông tin nào còn thiếu để có thể ra quyết định cuối cùng?</w:t>
      </w:r>
    </w:p>
    <w:p w14:paraId="3B20F2FE" w14:textId="75979BC3" w:rsidR="00A51E6D" w:rsidRPr="00990218" w:rsidRDefault="00A51E6D" w:rsidP="00A51E6D">
      <w:pPr>
        <w:spacing w:before="100" w:beforeAutospacing="1" w:after="100" w:afterAutospacing="1"/>
        <w:rPr>
          <w:rFonts w:ascii="Arial" w:hAnsi="Arial" w:cs="Arial"/>
          <w:b/>
          <w:bCs/>
          <w:color w:val="015876" w:themeColor="accent6" w:themeShade="BF"/>
        </w:rPr>
      </w:pPr>
      <w:r w:rsidRPr="00990218">
        <w:rPr>
          <w:rFonts w:ascii="Arial" w:hAnsi="Arial" w:cs="Arial"/>
          <w:b/>
          <w:bCs/>
          <w:color w:val="015876" w:themeColor="accent6" w:themeShade="BF"/>
        </w:rPr>
        <w:lastRenderedPageBreak/>
        <w:t xml:space="preserve">Prompt phản biện: </w:t>
      </w:r>
    </w:p>
    <w:p w14:paraId="552D8082" w14:textId="40979CDE" w:rsidR="00990218" w:rsidRPr="00990218" w:rsidRDefault="00990218" w:rsidP="00A51E6D">
      <w:pPr>
        <w:spacing w:before="100" w:beforeAutospacing="1" w:after="100" w:afterAutospacing="1"/>
        <w:rPr>
          <w:rFonts w:ascii="Arial" w:hAnsi="Arial" w:cs="Arial"/>
          <w:i/>
          <w:iCs/>
          <w:color w:val="000000"/>
          <w:sz w:val="22"/>
          <w:szCs w:val="22"/>
        </w:rPr>
      </w:pPr>
      <w:r w:rsidRPr="00990218">
        <w:rPr>
          <w:rFonts w:ascii="Arial" w:hAnsi="Arial" w:cs="Arial"/>
          <w:i/>
          <w:iCs/>
          <w:color w:val="000000"/>
          <w:sz w:val="22"/>
          <w:szCs w:val="22"/>
        </w:rPr>
        <w:t>Hãy đóng vai một Software Architect khác và phản biện phương án vừa đề xuất. Chỉ ra các giả định chưa hợp lý, rủi ro còn bỏ sót và những trường hợp phương án khác sẽ phù hợp hơn.</w:t>
      </w:r>
    </w:p>
    <w:p w14:paraId="5ED699D1" w14:textId="77777777" w:rsidR="00AF3CD4" w:rsidRDefault="00AF3CD4" w:rsidP="0062529D">
      <w:pPr>
        <w:rPr>
          <w:rFonts w:ascii="Arial" w:hAnsi="Arial" w:cs="Arial"/>
          <w:sz w:val="22"/>
          <w:szCs w:val="22"/>
          <w:lang w:val="vi-VN"/>
        </w:rPr>
      </w:pPr>
    </w:p>
    <w:p w14:paraId="73BB66D0" w14:textId="60D24B13" w:rsidR="0062529D" w:rsidRPr="00AF3CD4" w:rsidRDefault="0062529D" w:rsidP="0062529D">
      <w:pPr>
        <w:rPr>
          <w:rFonts w:ascii="Arial" w:hAnsi="Arial" w:cs="Arial"/>
          <w:b/>
          <w:bCs/>
          <w:color w:val="015876" w:themeColor="accent6" w:themeShade="BF"/>
          <w:sz w:val="22"/>
          <w:szCs w:val="22"/>
          <w:lang w:val="vi-VN"/>
        </w:rPr>
      </w:pPr>
      <w:r w:rsidRPr="00AF3CD4">
        <w:rPr>
          <w:rFonts w:ascii="Arial" w:hAnsi="Arial" w:cs="Arial"/>
          <w:b/>
          <w:bCs/>
          <w:color w:val="015876" w:themeColor="accent6" w:themeShade="BF"/>
          <w:sz w:val="22"/>
          <w:szCs w:val="22"/>
          <w:lang w:val="vi-VN"/>
        </w:rPr>
        <w:t>Xây dựng Trade-off Matrix</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AF3CD4" w14:paraId="5F0E3E2B" w14:textId="77777777" w:rsidTr="00AF3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39883C26" w14:textId="1B43BDD1" w:rsidR="00AF3CD4" w:rsidRPr="00AF3CD4" w:rsidRDefault="00AF3CD4" w:rsidP="0062529D">
            <w:pPr>
              <w:rPr>
                <w:rFonts w:ascii="Arial" w:hAnsi="Arial" w:cs="Arial"/>
                <w:bCs/>
                <w:color w:val="B6332E" w:themeColor="accent1" w:themeShade="BF"/>
                <w:sz w:val="22"/>
                <w:szCs w:val="22"/>
                <w:lang w:val="vi-VN"/>
              </w:rPr>
            </w:pPr>
            <w:r w:rsidRPr="00AF3CD4">
              <w:rPr>
                <w:rFonts w:ascii="Arial" w:hAnsi="Arial" w:cs="Arial"/>
                <w:bCs/>
                <w:color w:val="B6332E" w:themeColor="accent1" w:themeShade="BF"/>
                <w:sz w:val="22"/>
                <w:szCs w:val="22"/>
                <w:lang w:val="vi-VN"/>
              </w:rPr>
              <w:t>Tiêu chí</w:t>
            </w:r>
          </w:p>
        </w:tc>
        <w:tc>
          <w:tcPr>
            <w:tcW w:w="2045" w:type="dxa"/>
          </w:tcPr>
          <w:p w14:paraId="3A78400B" w14:textId="1F4BE6F9" w:rsidR="00AF3CD4" w:rsidRPr="00AF3CD4" w:rsidRDefault="00AF3CD4" w:rsidP="00AF3CD4">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3CD4">
              <w:rPr>
                <w:rFonts w:ascii="Arial" w:hAnsi="Arial" w:cs="Arial"/>
                <w:color w:val="B6332E" w:themeColor="accent1" w:themeShade="BF"/>
                <w:sz w:val="22"/>
                <w:szCs w:val="22"/>
                <w:lang w:val="vi-VN"/>
              </w:rPr>
              <w:t>Trọng số</w:t>
            </w:r>
          </w:p>
        </w:tc>
        <w:tc>
          <w:tcPr>
            <w:tcW w:w="2045" w:type="dxa"/>
          </w:tcPr>
          <w:p w14:paraId="323DAF5A" w14:textId="42D40B08" w:rsidR="00AF3CD4" w:rsidRPr="00AF3CD4" w:rsidRDefault="00AF3CD4"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3CD4">
              <w:rPr>
                <w:rFonts w:ascii="Arial" w:hAnsi="Arial" w:cs="Arial"/>
                <w:color w:val="B6332E" w:themeColor="accent1" w:themeShade="BF"/>
                <w:sz w:val="22"/>
                <w:szCs w:val="22"/>
                <w:lang w:val="vi-VN"/>
              </w:rPr>
              <w:t>Phương án A</w:t>
            </w:r>
          </w:p>
        </w:tc>
        <w:tc>
          <w:tcPr>
            <w:tcW w:w="2045" w:type="dxa"/>
          </w:tcPr>
          <w:p w14:paraId="037CE2DF" w14:textId="74D7C9E7" w:rsidR="00AF3CD4" w:rsidRPr="00AF3CD4" w:rsidRDefault="00AF3CD4"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3CD4">
              <w:rPr>
                <w:rFonts w:ascii="Arial" w:hAnsi="Arial" w:cs="Arial"/>
                <w:color w:val="B6332E" w:themeColor="accent1" w:themeShade="BF"/>
                <w:sz w:val="22"/>
                <w:szCs w:val="22"/>
                <w:lang w:val="vi-VN"/>
              </w:rPr>
              <w:t>Phương án B</w:t>
            </w:r>
          </w:p>
        </w:tc>
        <w:tc>
          <w:tcPr>
            <w:tcW w:w="2045" w:type="dxa"/>
          </w:tcPr>
          <w:p w14:paraId="691829F3" w14:textId="1A4830AE" w:rsidR="00AF3CD4" w:rsidRPr="00AF3CD4" w:rsidRDefault="00AF3CD4"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3CD4">
              <w:rPr>
                <w:rFonts w:ascii="Arial" w:hAnsi="Arial" w:cs="Arial"/>
                <w:color w:val="B6332E" w:themeColor="accent1" w:themeShade="BF"/>
                <w:sz w:val="22"/>
                <w:szCs w:val="22"/>
                <w:lang w:val="vi-VN"/>
              </w:rPr>
              <w:t>Phương án C</w:t>
            </w:r>
          </w:p>
        </w:tc>
      </w:tr>
      <w:tr w:rsidR="00AF3CD4" w14:paraId="53FA5794"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4073F13B" w14:textId="5E59755F" w:rsidR="00AF3CD4" w:rsidRDefault="00AF3CD4" w:rsidP="0062529D">
            <w:pPr>
              <w:rPr>
                <w:rFonts w:ascii="Arial" w:hAnsi="Arial" w:cs="Arial"/>
                <w:sz w:val="22"/>
                <w:szCs w:val="22"/>
                <w:lang w:val="vi-VN"/>
              </w:rPr>
            </w:pPr>
            <w:r>
              <w:rPr>
                <w:rFonts w:ascii="Arial" w:hAnsi="Arial" w:cs="Arial"/>
                <w:sz w:val="22"/>
                <w:szCs w:val="22"/>
                <w:lang w:val="vi-VN"/>
              </w:rPr>
              <w:t>Phù hợp kiến trúc hiện tại</w:t>
            </w:r>
          </w:p>
        </w:tc>
        <w:tc>
          <w:tcPr>
            <w:tcW w:w="2045" w:type="dxa"/>
          </w:tcPr>
          <w:p w14:paraId="3AFA36B5"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C11822A"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6BB58E1"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C4D7E7D"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22B129EE"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45FE9E42" w14:textId="4E3BCADF" w:rsidR="00AF3CD4" w:rsidRDefault="00AF3CD4" w:rsidP="0062529D">
            <w:pPr>
              <w:rPr>
                <w:rFonts w:ascii="Arial" w:hAnsi="Arial" w:cs="Arial"/>
                <w:sz w:val="22"/>
                <w:szCs w:val="22"/>
                <w:lang w:val="vi-VN"/>
              </w:rPr>
            </w:pPr>
            <w:r>
              <w:rPr>
                <w:rFonts w:ascii="Arial" w:hAnsi="Arial" w:cs="Arial"/>
                <w:sz w:val="22"/>
                <w:szCs w:val="22"/>
                <w:lang w:val="vi-VN"/>
              </w:rPr>
              <w:t>Độ đơn giản triển khai</w:t>
            </w:r>
          </w:p>
        </w:tc>
        <w:tc>
          <w:tcPr>
            <w:tcW w:w="2045" w:type="dxa"/>
          </w:tcPr>
          <w:p w14:paraId="540A2D7B"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57FA9EB"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DA654DE"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112A0D6"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48D8819F"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01A2506E" w14:textId="66E2AE1E" w:rsidR="00AF3CD4" w:rsidRDefault="00AF3CD4" w:rsidP="0062529D">
            <w:pPr>
              <w:rPr>
                <w:rFonts w:ascii="Arial" w:hAnsi="Arial" w:cs="Arial"/>
                <w:sz w:val="22"/>
                <w:szCs w:val="22"/>
                <w:lang w:val="vi-VN"/>
              </w:rPr>
            </w:pPr>
            <w:r>
              <w:rPr>
                <w:rFonts w:ascii="Arial" w:hAnsi="Arial" w:cs="Arial"/>
                <w:sz w:val="22"/>
                <w:szCs w:val="22"/>
                <w:lang w:val="vi-VN"/>
              </w:rPr>
              <w:t xml:space="preserve">Khả năng bảo trì </w:t>
            </w:r>
          </w:p>
        </w:tc>
        <w:tc>
          <w:tcPr>
            <w:tcW w:w="2045" w:type="dxa"/>
          </w:tcPr>
          <w:p w14:paraId="4AF42B95"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438BFA3"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01C7A3F"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F8ABF45"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28E6D437"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34F19C82" w14:textId="724C8F83" w:rsidR="00AF3CD4" w:rsidRDefault="00AF3CD4" w:rsidP="0062529D">
            <w:pPr>
              <w:rPr>
                <w:rFonts w:ascii="Arial" w:hAnsi="Arial" w:cs="Arial"/>
                <w:sz w:val="22"/>
                <w:szCs w:val="22"/>
                <w:lang w:val="vi-VN"/>
              </w:rPr>
            </w:pPr>
            <w:r>
              <w:rPr>
                <w:rFonts w:ascii="Arial" w:hAnsi="Arial" w:cs="Arial"/>
                <w:sz w:val="22"/>
                <w:szCs w:val="22"/>
                <w:lang w:val="vi-VN"/>
              </w:rPr>
              <w:t>Khả năng mở rộng</w:t>
            </w:r>
          </w:p>
        </w:tc>
        <w:tc>
          <w:tcPr>
            <w:tcW w:w="2045" w:type="dxa"/>
          </w:tcPr>
          <w:p w14:paraId="340E08B6"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970EDA9"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C5A2112"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8B37D9D"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68F2546F"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3A681633" w14:textId="252A6B95" w:rsidR="00AF3CD4" w:rsidRDefault="00AF3CD4" w:rsidP="0062529D">
            <w:pPr>
              <w:rPr>
                <w:rFonts w:ascii="Arial" w:hAnsi="Arial" w:cs="Arial"/>
                <w:sz w:val="22"/>
                <w:szCs w:val="22"/>
                <w:lang w:val="vi-VN"/>
              </w:rPr>
            </w:pPr>
            <w:r>
              <w:rPr>
                <w:rFonts w:ascii="Arial" w:hAnsi="Arial" w:cs="Arial"/>
                <w:sz w:val="22"/>
                <w:szCs w:val="22"/>
                <w:lang w:val="vi-VN"/>
              </w:rPr>
              <w:t>Độ tin cậy</w:t>
            </w:r>
          </w:p>
        </w:tc>
        <w:tc>
          <w:tcPr>
            <w:tcW w:w="2045" w:type="dxa"/>
          </w:tcPr>
          <w:p w14:paraId="462882A9"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B2968F6"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EAC577F"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4A56A78"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77F79BC6"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339E142C" w14:textId="2E4A2043" w:rsidR="00AF3CD4" w:rsidRDefault="00AF3CD4" w:rsidP="0062529D">
            <w:pPr>
              <w:rPr>
                <w:rFonts w:ascii="Arial" w:hAnsi="Arial" w:cs="Arial"/>
                <w:sz w:val="22"/>
                <w:szCs w:val="22"/>
                <w:lang w:val="vi-VN"/>
              </w:rPr>
            </w:pPr>
            <w:r>
              <w:rPr>
                <w:rFonts w:ascii="Arial" w:hAnsi="Arial" w:cs="Arial"/>
                <w:sz w:val="22"/>
                <w:szCs w:val="22"/>
                <w:lang w:val="vi-VN"/>
              </w:rPr>
              <w:t>Security &amp; Privacy</w:t>
            </w:r>
          </w:p>
        </w:tc>
        <w:tc>
          <w:tcPr>
            <w:tcW w:w="2045" w:type="dxa"/>
          </w:tcPr>
          <w:p w14:paraId="52789A66"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7C820A8"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399B28F"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A63F695"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46DF2584"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711FFF7A" w14:textId="433FEB66" w:rsidR="00AF3CD4" w:rsidRDefault="00AF3CD4" w:rsidP="0062529D">
            <w:pPr>
              <w:rPr>
                <w:rFonts w:ascii="Arial" w:hAnsi="Arial" w:cs="Arial"/>
                <w:sz w:val="22"/>
                <w:szCs w:val="22"/>
                <w:lang w:val="vi-VN"/>
              </w:rPr>
            </w:pPr>
            <w:r>
              <w:rPr>
                <w:rFonts w:ascii="Arial" w:hAnsi="Arial" w:cs="Arial"/>
                <w:sz w:val="22"/>
                <w:szCs w:val="22"/>
                <w:lang w:val="vi-VN"/>
              </w:rPr>
              <w:t>Chi phí vận hành</w:t>
            </w:r>
          </w:p>
        </w:tc>
        <w:tc>
          <w:tcPr>
            <w:tcW w:w="2045" w:type="dxa"/>
          </w:tcPr>
          <w:p w14:paraId="7398D198"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8ADB22C"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A9928DC"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0C168D2"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7A2E9B0B"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2F590175" w14:textId="6E1DD590" w:rsidR="00AF3CD4" w:rsidRDefault="00AF3CD4" w:rsidP="0062529D">
            <w:pPr>
              <w:rPr>
                <w:rFonts w:ascii="Arial" w:hAnsi="Arial" w:cs="Arial"/>
                <w:sz w:val="22"/>
                <w:szCs w:val="22"/>
                <w:lang w:val="vi-VN"/>
              </w:rPr>
            </w:pPr>
            <w:r>
              <w:rPr>
                <w:rFonts w:ascii="Arial" w:hAnsi="Arial" w:cs="Arial"/>
                <w:sz w:val="22"/>
                <w:szCs w:val="22"/>
                <w:lang w:val="vi-VN"/>
              </w:rPr>
              <w:t>Khả năng rollback</w:t>
            </w:r>
          </w:p>
        </w:tc>
        <w:tc>
          <w:tcPr>
            <w:tcW w:w="2045" w:type="dxa"/>
          </w:tcPr>
          <w:p w14:paraId="0499A7E5"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5CAAD1F"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B604931"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7E4A8DA"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4B61B905"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78EE048D" w14:textId="12D1C489" w:rsidR="00AF3CD4" w:rsidRDefault="00AF3CD4" w:rsidP="0062529D">
            <w:pPr>
              <w:rPr>
                <w:rFonts w:ascii="Arial" w:hAnsi="Arial" w:cs="Arial"/>
                <w:sz w:val="22"/>
                <w:szCs w:val="22"/>
                <w:lang w:val="vi-VN"/>
              </w:rPr>
            </w:pPr>
            <w:r>
              <w:rPr>
                <w:rFonts w:ascii="Arial" w:hAnsi="Arial" w:cs="Arial"/>
                <w:sz w:val="22"/>
                <w:szCs w:val="22"/>
                <w:lang w:val="vi-VN"/>
              </w:rPr>
              <w:t>Mức độ phù hợp với đội ngũ</w:t>
            </w:r>
          </w:p>
        </w:tc>
        <w:tc>
          <w:tcPr>
            <w:tcW w:w="2045" w:type="dxa"/>
          </w:tcPr>
          <w:p w14:paraId="5E318337"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C83C7B2"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690D506"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D492D76"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72120E31"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60E10181" w14:textId="5ADF00CB" w:rsidR="00AF3CD4" w:rsidRDefault="00AF3CD4" w:rsidP="0062529D">
            <w:pPr>
              <w:rPr>
                <w:rFonts w:ascii="Arial" w:hAnsi="Arial" w:cs="Arial"/>
                <w:sz w:val="22"/>
                <w:szCs w:val="22"/>
                <w:lang w:val="vi-VN"/>
              </w:rPr>
            </w:pPr>
            <w:r>
              <w:rPr>
                <w:rFonts w:ascii="Arial" w:hAnsi="Arial" w:cs="Arial"/>
                <w:sz w:val="22"/>
                <w:szCs w:val="22"/>
                <w:lang w:val="vi-VN"/>
              </w:rPr>
              <w:t>Thời gian triển khai</w:t>
            </w:r>
          </w:p>
        </w:tc>
        <w:tc>
          <w:tcPr>
            <w:tcW w:w="2045" w:type="dxa"/>
          </w:tcPr>
          <w:p w14:paraId="3303948C"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B667ACE"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581F04E"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4EC8E0B"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20511CF7" w14:textId="77777777" w:rsidTr="00AF3CD4">
        <w:tc>
          <w:tcPr>
            <w:cnfStyle w:val="001000000000" w:firstRow="0" w:lastRow="0" w:firstColumn="1" w:lastColumn="0" w:oddVBand="0" w:evenVBand="0" w:oddHBand="0" w:evenHBand="0" w:firstRowFirstColumn="0" w:firstRowLastColumn="0" w:lastRowFirstColumn="0" w:lastRowLastColumn="0"/>
            <w:tcW w:w="2044" w:type="dxa"/>
          </w:tcPr>
          <w:p w14:paraId="3C8A78F1" w14:textId="7FB0A817" w:rsidR="00AF3CD4" w:rsidRDefault="00AF3CD4" w:rsidP="0062529D">
            <w:pPr>
              <w:rPr>
                <w:rFonts w:ascii="Arial" w:hAnsi="Arial" w:cs="Arial"/>
                <w:sz w:val="22"/>
                <w:szCs w:val="22"/>
                <w:lang w:val="vi-VN"/>
              </w:rPr>
            </w:pPr>
            <w:r>
              <w:rPr>
                <w:rFonts w:ascii="Arial" w:hAnsi="Arial" w:cs="Arial"/>
                <w:sz w:val="22"/>
                <w:szCs w:val="22"/>
                <w:lang w:val="vi-VN"/>
              </w:rPr>
              <w:t>Tổng điểm</w:t>
            </w:r>
          </w:p>
        </w:tc>
        <w:tc>
          <w:tcPr>
            <w:tcW w:w="2045" w:type="dxa"/>
          </w:tcPr>
          <w:p w14:paraId="274E8799" w14:textId="77777777" w:rsidR="00AF3CD4" w:rsidRDefault="00AF3CD4" w:rsidP="00AF3CD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AB4CE74"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560F1C2"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3279378"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66E075D5" w14:textId="77777777" w:rsidR="00AF3CD4" w:rsidRDefault="00AF3CD4" w:rsidP="0062529D">
      <w:pPr>
        <w:rPr>
          <w:rFonts w:ascii="Arial" w:hAnsi="Arial" w:cs="Arial"/>
          <w:sz w:val="22"/>
          <w:szCs w:val="22"/>
          <w:lang w:val="vi-VN"/>
        </w:rPr>
      </w:pPr>
    </w:p>
    <w:p w14:paraId="64878B5B" w14:textId="3FE4F962" w:rsidR="00AF3CD4" w:rsidRPr="00AF3CD4" w:rsidRDefault="00AF3CD4" w:rsidP="0062529D">
      <w:pPr>
        <w:rPr>
          <w:rFonts w:ascii="Arial" w:hAnsi="Arial" w:cs="Arial"/>
          <w:b/>
          <w:bCs/>
          <w:color w:val="015876" w:themeColor="accent6" w:themeShade="BF"/>
          <w:sz w:val="22"/>
          <w:szCs w:val="22"/>
          <w:lang w:val="vi-VN"/>
        </w:rPr>
      </w:pPr>
      <w:r w:rsidRPr="00AF3CD4">
        <w:rPr>
          <w:rFonts w:ascii="Arial" w:hAnsi="Arial" w:cs="Arial"/>
          <w:b/>
          <w:bCs/>
          <w:color w:val="015876" w:themeColor="accent6" w:themeShade="BF"/>
          <w:sz w:val="22"/>
          <w:szCs w:val="22"/>
          <w:lang w:val="vi-VN"/>
        </w:rPr>
        <w:t>Architecture Decision</w:t>
      </w:r>
    </w:p>
    <w:tbl>
      <w:tblPr>
        <w:tblStyle w:val="SyllabusTable-withBorders"/>
        <w:tblW w:w="0" w:type="auto"/>
        <w:tblLook w:val="04A0" w:firstRow="1" w:lastRow="0" w:firstColumn="1" w:lastColumn="0" w:noHBand="0" w:noVBand="1"/>
      </w:tblPr>
      <w:tblGrid>
        <w:gridCol w:w="5112"/>
        <w:gridCol w:w="5112"/>
      </w:tblGrid>
      <w:tr w:rsidR="00AF3CD4" w14:paraId="7CB755DE" w14:textId="77777777" w:rsidTr="00AF3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4627456" w14:textId="23888F84" w:rsidR="00AF3CD4" w:rsidRPr="00AF3CD4" w:rsidRDefault="00AF3CD4" w:rsidP="0062529D">
            <w:pPr>
              <w:rPr>
                <w:rFonts w:ascii="Arial" w:hAnsi="Arial" w:cs="Arial"/>
                <w:color w:val="B6332E" w:themeColor="accent1" w:themeShade="BF"/>
                <w:sz w:val="22"/>
                <w:szCs w:val="22"/>
                <w:lang w:val="vi-VN"/>
              </w:rPr>
            </w:pPr>
            <w:r w:rsidRPr="00AF3CD4">
              <w:rPr>
                <w:rFonts w:ascii="Arial" w:hAnsi="Arial" w:cs="Arial"/>
                <w:color w:val="B6332E" w:themeColor="accent1" w:themeShade="BF"/>
                <w:sz w:val="22"/>
                <w:szCs w:val="22"/>
                <w:lang w:val="vi-VN"/>
              </w:rPr>
              <w:t>Nội dung</w:t>
            </w:r>
          </w:p>
        </w:tc>
        <w:tc>
          <w:tcPr>
            <w:tcW w:w="5112" w:type="dxa"/>
          </w:tcPr>
          <w:p w14:paraId="2015BB18" w14:textId="586276AB" w:rsidR="00AF3CD4" w:rsidRPr="00AF3CD4" w:rsidRDefault="00AF3CD4"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AF3CD4">
              <w:rPr>
                <w:rFonts w:ascii="Arial" w:hAnsi="Arial" w:cs="Arial"/>
                <w:color w:val="B6332E" w:themeColor="accent1" w:themeShade="BF"/>
                <w:sz w:val="22"/>
                <w:szCs w:val="22"/>
                <w:lang w:val="vi-VN"/>
              </w:rPr>
              <w:t>Quyết định của nhóm</w:t>
            </w:r>
          </w:p>
        </w:tc>
      </w:tr>
      <w:tr w:rsidR="00AF3CD4" w14:paraId="2455FBC3" w14:textId="77777777" w:rsidTr="00AF3CD4">
        <w:tc>
          <w:tcPr>
            <w:cnfStyle w:val="001000000000" w:firstRow="0" w:lastRow="0" w:firstColumn="1" w:lastColumn="0" w:oddVBand="0" w:evenVBand="0" w:oddHBand="0" w:evenHBand="0" w:firstRowFirstColumn="0" w:firstRowLastColumn="0" w:lastRowFirstColumn="0" w:lastRowLastColumn="0"/>
            <w:tcW w:w="5112" w:type="dxa"/>
          </w:tcPr>
          <w:p w14:paraId="206610CC" w14:textId="1C20582B" w:rsidR="00AF3CD4" w:rsidRDefault="00AF3CD4" w:rsidP="0062529D">
            <w:pPr>
              <w:rPr>
                <w:rFonts w:ascii="Arial" w:hAnsi="Arial" w:cs="Arial"/>
                <w:sz w:val="22"/>
                <w:szCs w:val="22"/>
                <w:lang w:val="vi-VN"/>
              </w:rPr>
            </w:pPr>
            <w:r>
              <w:rPr>
                <w:rFonts w:ascii="Arial" w:hAnsi="Arial" w:cs="Arial"/>
                <w:sz w:val="22"/>
                <w:szCs w:val="22"/>
                <w:lang w:val="vi-VN"/>
              </w:rPr>
              <w:t>Phương án AI đề xuất cao nhất</w:t>
            </w:r>
          </w:p>
        </w:tc>
        <w:tc>
          <w:tcPr>
            <w:tcW w:w="5112" w:type="dxa"/>
          </w:tcPr>
          <w:p w14:paraId="069F3236"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7BA5A71D" w14:textId="77777777" w:rsidTr="00AF3CD4">
        <w:tc>
          <w:tcPr>
            <w:cnfStyle w:val="001000000000" w:firstRow="0" w:lastRow="0" w:firstColumn="1" w:lastColumn="0" w:oddVBand="0" w:evenVBand="0" w:oddHBand="0" w:evenHBand="0" w:firstRowFirstColumn="0" w:firstRowLastColumn="0" w:lastRowFirstColumn="0" w:lastRowLastColumn="0"/>
            <w:tcW w:w="5112" w:type="dxa"/>
          </w:tcPr>
          <w:p w14:paraId="11A83FE2" w14:textId="06CDE1BA" w:rsidR="00AF3CD4" w:rsidRDefault="00AF3CD4" w:rsidP="0062529D">
            <w:pPr>
              <w:rPr>
                <w:rFonts w:ascii="Arial" w:hAnsi="Arial" w:cs="Arial"/>
                <w:sz w:val="22"/>
                <w:szCs w:val="22"/>
                <w:lang w:val="vi-VN"/>
              </w:rPr>
            </w:pPr>
            <w:r>
              <w:rPr>
                <w:rFonts w:ascii="Arial" w:hAnsi="Arial" w:cs="Arial"/>
                <w:sz w:val="22"/>
                <w:szCs w:val="22"/>
                <w:lang w:val="vi-VN"/>
              </w:rPr>
              <w:t>Phương án nhóm lựa chọn</w:t>
            </w:r>
          </w:p>
        </w:tc>
        <w:tc>
          <w:tcPr>
            <w:tcW w:w="5112" w:type="dxa"/>
          </w:tcPr>
          <w:p w14:paraId="7EA784FC"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3D538F19" w14:textId="77777777" w:rsidTr="00AF3CD4">
        <w:tc>
          <w:tcPr>
            <w:cnfStyle w:val="001000000000" w:firstRow="0" w:lastRow="0" w:firstColumn="1" w:lastColumn="0" w:oddVBand="0" w:evenVBand="0" w:oddHBand="0" w:evenHBand="0" w:firstRowFirstColumn="0" w:firstRowLastColumn="0" w:lastRowFirstColumn="0" w:lastRowLastColumn="0"/>
            <w:tcW w:w="5112" w:type="dxa"/>
          </w:tcPr>
          <w:p w14:paraId="1D08EF36" w14:textId="5B996F06" w:rsidR="00AF3CD4" w:rsidRDefault="00AF3CD4" w:rsidP="0062529D">
            <w:pPr>
              <w:rPr>
                <w:rFonts w:ascii="Arial" w:hAnsi="Arial" w:cs="Arial"/>
                <w:sz w:val="22"/>
                <w:szCs w:val="22"/>
                <w:lang w:val="vi-VN"/>
              </w:rPr>
            </w:pPr>
            <w:r>
              <w:rPr>
                <w:rFonts w:ascii="Arial" w:hAnsi="Arial" w:cs="Arial"/>
                <w:sz w:val="22"/>
                <w:szCs w:val="22"/>
                <w:lang w:val="vi-VN"/>
              </w:rPr>
              <w:t>Lý do lựa chọn</w:t>
            </w:r>
          </w:p>
        </w:tc>
        <w:tc>
          <w:tcPr>
            <w:tcW w:w="5112" w:type="dxa"/>
          </w:tcPr>
          <w:p w14:paraId="7ACD9ED7"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6E1671FB" w14:textId="77777777" w:rsidTr="00AF3CD4">
        <w:tc>
          <w:tcPr>
            <w:cnfStyle w:val="001000000000" w:firstRow="0" w:lastRow="0" w:firstColumn="1" w:lastColumn="0" w:oddVBand="0" w:evenVBand="0" w:oddHBand="0" w:evenHBand="0" w:firstRowFirstColumn="0" w:firstRowLastColumn="0" w:lastRowFirstColumn="0" w:lastRowLastColumn="0"/>
            <w:tcW w:w="5112" w:type="dxa"/>
          </w:tcPr>
          <w:p w14:paraId="49A588A0" w14:textId="0EDC75E3" w:rsidR="00AF3CD4" w:rsidRDefault="00AF3CD4" w:rsidP="0062529D">
            <w:pPr>
              <w:rPr>
                <w:rFonts w:ascii="Arial" w:hAnsi="Arial" w:cs="Arial"/>
                <w:sz w:val="22"/>
                <w:szCs w:val="22"/>
                <w:lang w:val="vi-VN"/>
              </w:rPr>
            </w:pPr>
            <w:r>
              <w:rPr>
                <w:rFonts w:ascii="Arial" w:hAnsi="Arial" w:cs="Arial"/>
                <w:sz w:val="22"/>
                <w:szCs w:val="22"/>
                <w:lang w:val="vi-VN"/>
              </w:rPr>
              <w:t>Trade-off chấp nhận</w:t>
            </w:r>
          </w:p>
        </w:tc>
        <w:tc>
          <w:tcPr>
            <w:tcW w:w="5112" w:type="dxa"/>
          </w:tcPr>
          <w:p w14:paraId="6E773418"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AF3CD4" w14:paraId="217D9872" w14:textId="77777777" w:rsidTr="00AF3CD4">
        <w:tc>
          <w:tcPr>
            <w:cnfStyle w:val="001000000000" w:firstRow="0" w:lastRow="0" w:firstColumn="1" w:lastColumn="0" w:oddVBand="0" w:evenVBand="0" w:oddHBand="0" w:evenHBand="0" w:firstRowFirstColumn="0" w:firstRowLastColumn="0" w:lastRowFirstColumn="0" w:lastRowLastColumn="0"/>
            <w:tcW w:w="5112" w:type="dxa"/>
          </w:tcPr>
          <w:p w14:paraId="6E1F8E5C" w14:textId="6B90B98F" w:rsidR="00AF3CD4" w:rsidRDefault="00AF3CD4" w:rsidP="0062529D">
            <w:pPr>
              <w:rPr>
                <w:rFonts w:ascii="Arial" w:hAnsi="Arial" w:cs="Arial"/>
                <w:sz w:val="22"/>
                <w:szCs w:val="22"/>
                <w:lang w:val="vi-VN"/>
              </w:rPr>
            </w:pPr>
            <w:r>
              <w:rPr>
                <w:rFonts w:ascii="Arial" w:hAnsi="Arial" w:cs="Arial"/>
                <w:sz w:val="22"/>
                <w:szCs w:val="22"/>
                <w:lang w:val="vi-VN"/>
              </w:rPr>
              <w:t>Rủi ro còn lại</w:t>
            </w:r>
          </w:p>
        </w:tc>
        <w:tc>
          <w:tcPr>
            <w:tcW w:w="5112" w:type="dxa"/>
          </w:tcPr>
          <w:p w14:paraId="4BA55A14" w14:textId="77777777" w:rsidR="00AF3CD4" w:rsidRDefault="00AF3CD4"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06EBD3EB" w14:textId="77777777" w:rsidR="00AF3CD4" w:rsidRDefault="00AF3CD4" w:rsidP="0062529D">
      <w:pPr>
        <w:rPr>
          <w:rFonts w:ascii="Arial" w:hAnsi="Arial" w:cs="Arial"/>
          <w:sz w:val="22"/>
          <w:szCs w:val="22"/>
          <w:lang w:val="vi-VN"/>
        </w:rPr>
      </w:pPr>
    </w:p>
    <w:p w14:paraId="59526221" w14:textId="07DBBF06" w:rsidR="00AF3CD4" w:rsidRPr="00983E1A" w:rsidRDefault="00A51E6D" w:rsidP="0062529D">
      <w:pPr>
        <w:rPr>
          <w:rFonts w:ascii="Arial" w:hAnsi="Arial" w:cs="Arial"/>
          <w:b/>
          <w:bCs/>
          <w:color w:val="015876" w:themeColor="accent6" w:themeShade="BF"/>
          <w:lang w:val="vi-VN"/>
        </w:rPr>
      </w:pPr>
      <w:r w:rsidRPr="00983E1A">
        <w:rPr>
          <w:rFonts w:ascii="Arial" w:hAnsi="Arial" w:cs="Arial"/>
          <w:b/>
          <w:bCs/>
          <w:color w:val="015876" w:themeColor="accent6" w:themeShade="BF"/>
          <w:lang w:val="vi-VN"/>
        </w:rPr>
        <w:t>Bước 4: Component and Responsibility Design</w:t>
      </w:r>
    </w:p>
    <w:p w14:paraId="5CCB8587" w14:textId="24133B38" w:rsidR="00A51E6D" w:rsidRDefault="00983E1A" w:rsidP="0062529D">
      <w:pPr>
        <w:rPr>
          <w:rFonts w:ascii="Arial" w:hAnsi="Arial" w:cs="Arial"/>
          <w:sz w:val="22"/>
          <w:szCs w:val="22"/>
          <w:lang w:val="vi-VN"/>
        </w:rPr>
      </w:pPr>
      <w:r>
        <w:rPr>
          <w:rFonts w:ascii="Arial" w:hAnsi="Arial" w:cs="Arial"/>
          <w:sz w:val="22"/>
          <w:szCs w:val="22"/>
          <w:lang w:val="vi-VN"/>
        </w:rPr>
        <w:t>AI xác định các component và trách nhiệm của chúng trong phương án đã được lựa chọn.</w:t>
      </w:r>
    </w:p>
    <w:p w14:paraId="2BD81E8F" w14:textId="77777777" w:rsidR="00983E1A" w:rsidRDefault="00983E1A" w:rsidP="0062529D">
      <w:pPr>
        <w:rPr>
          <w:rFonts w:ascii="Arial" w:hAnsi="Arial" w:cs="Arial"/>
          <w:b/>
          <w:bCs/>
          <w:color w:val="015876" w:themeColor="accent6" w:themeShade="BF"/>
          <w:lang w:val="vi-VN"/>
        </w:rPr>
      </w:pPr>
    </w:p>
    <w:p w14:paraId="200CFF43" w14:textId="1BEE9BB5" w:rsidR="00983E1A" w:rsidRPr="00983E1A" w:rsidRDefault="00983E1A" w:rsidP="0062529D">
      <w:pPr>
        <w:rPr>
          <w:rFonts w:ascii="Arial" w:hAnsi="Arial" w:cs="Arial"/>
          <w:b/>
          <w:bCs/>
          <w:color w:val="015876" w:themeColor="accent6" w:themeShade="BF"/>
          <w:lang w:val="vi-VN"/>
        </w:rPr>
      </w:pPr>
      <w:r w:rsidRPr="00983E1A">
        <w:rPr>
          <w:rFonts w:ascii="Arial" w:hAnsi="Arial" w:cs="Arial"/>
          <w:b/>
          <w:bCs/>
          <w:color w:val="015876" w:themeColor="accent6" w:themeShade="BF"/>
          <w:lang w:val="vi-VN"/>
        </w:rPr>
        <w:t>Prompt gợi ý:</w:t>
      </w:r>
    </w:p>
    <w:p w14:paraId="5C812EE8" w14:textId="77777777" w:rsidR="00983E1A" w:rsidRPr="00983E1A" w:rsidRDefault="00983E1A" w:rsidP="00983E1A">
      <w:p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Bạn là </w:t>
      </w:r>
      <w:r w:rsidRPr="00983E1A">
        <w:rPr>
          <w:rFonts w:ascii="Arial" w:hAnsi="Arial" w:cs="Arial"/>
          <w:b/>
          <w:bCs/>
          <w:i/>
          <w:iCs/>
          <w:color w:val="000000"/>
          <w:sz w:val="22"/>
          <w:szCs w:val="22"/>
        </w:rPr>
        <w:t>Software Architect</w:t>
      </w:r>
      <w:r w:rsidRPr="00983E1A">
        <w:rPr>
          <w:rFonts w:ascii="Arial" w:hAnsi="Arial" w:cs="Arial"/>
          <w:i/>
          <w:iCs/>
          <w:color w:val="000000"/>
          <w:sz w:val="22"/>
          <w:szCs w:val="22"/>
        </w:rPr>
        <w:t> của hệ thống MedBook.</w:t>
      </w:r>
    </w:p>
    <w:p w14:paraId="62F172B0" w14:textId="77777777" w:rsidR="00983E1A" w:rsidRPr="00983E1A" w:rsidRDefault="00983E1A" w:rsidP="00983E1A">
      <w:p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Dựa trên:</w:t>
      </w:r>
    </w:p>
    <w:p w14:paraId="63C9C62B" w14:textId="77777777" w:rsidR="00983E1A" w:rsidRPr="00983E1A" w:rsidRDefault="00983E1A">
      <w:pPr>
        <w:numPr>
          <w:ilvl w:val="0"/>
          <w:numId w:val="56"/>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Phương án kiến trúc đã được lựa chọn</w:t>
      </w:r>
    </w:p>
    <w:p w14:paraId="4EC43F9B" w14:textId="77777777" w:rsidR="00983E1A" w:rsidRPr="00983E1A" w:rsidRDefault="00983E1A">
      <w:pPr>
        <w:numPr>
          <w:ilvl w:val="0"/>
          <w:numId w:val="56"/>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Prioritized Requirement Package</w:t>
      </w:r>
    </w:p>
    <w:p w14:paraId="59C8EAEF" w14:textId="77777777" w:rsidR="00983E1A" w:rsidRPr="00983E1A" w:rsidRDefault="00983E1A">
      <w:pPr>
        <w:numPr>
          <w:ilvl w:val="0"/>
          <w:numId w:val="56"/>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Kiến trúc hiện tại của hệ thống</w:t>
      </w:r>
    </w:p>
    <w:p w14:paraId="0BE9B38F" w14:textId="77777777" w:rsidR="00983E1A" w:rsidRPr="00983E1A" w:rsidRDefault="00983E1A" w:rsidP="00983E1A">
      <w:p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Hãy xác định các </w:t>
      </w:r>
      <w:r w:rsidRPr="00983E1A">
        <w:rPr>
          <w:rFonts w:ascii="Arial" w:hAnsi="Arial" w:cs="Arial"/>
          <w:b/>
          <w:bCs/>
          <w:i/>
          <w:iCs/>
          <w:color w:val="000000"/>
          <w:sz w:val="22"/>
          <w:szCs w:val="22"/>
        </w:rPr>
        <w:t>component chính</w:t>
      </w:r>
      <w:r w:rsidRPr="00983E1A">
        <w:rPr>
          <w:rFonts w:ascii="Arial" w:hAnsi="Arial" w:cs="Arial"/>
          <w:i/>
          <w:iCs/>
          <w:color w:val="000000"/>
          <w:sz w:val="22"/>
          <w:szCs w:val="22"/>
        </w:rPr>
        <w:t> cần có để triển khai chức năng </w:t>
      </w:r>
      <w:r w:rsidRPr="00983E1A">
        <w:rPr>
          <w:rFonts w:ascii="Arial" w:hAnsi="Arial" w:cs="Arial"/>
          <w:b/>
          <w:bCs/>
          <w:i/>
          <w:iCs/>
          <w:color w:val="000000"/>
          <w:sz w:val="22"/>
          <w:szCs w:val="22"/>
        </w:rPr>
        <w:t>Dynamic Appointment Rescheduling and Waiting List Management</w:t>
      </w:r>
      <w:r w:rsidRPr="00983E1A">
        <w:rPr>
          <w:rFonts w:ascii="Arial" w:hAnsi="Arial" w:cs="Arial"/>
          <w:i/>
          <w:iCs/>
          <w:color w:val="000000"/>
          <w:sz w:val="22"/>
          <w:szCs w:val="22"/>
        </w:rPr>
        <w:t>.</w:t>
      </w:r>
    </w:p>
    <w:p w14:paraId="1F9A3B89" w14:textId="77777777" w:rsidR="00983E1A" w:rsidRPr="00983E1A" w:rsidRDefault="00983E1A" w:rsidP="00983E1A">
      <w:p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lastRenderedPageBreak/>
        <w:t>Với mỗi component, hãy mô tả:</w:t>
      </w:r>
    </w:p>
    <w:p w14:paraId="7AEAAE4A" w14:textId="77777777" w:rsidR="00983E1A" w:rsidRPr="00983E1A" w:rsidRDefault="00983E1A">
      <w:pPr>
        <w:numPr>
          <w:ilvl w:val="0"/>
          <w:numId w:val="57"/>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Trách nhiệm chính</w:t>
      </w:r>
    </w:p>
    <w:p w14:paraId="182D3D94" w14:textId="77777777" w:rsidR="00983E1A" w:rsidRPr="00983E1A" w:rsidRDefault="00983E1A">
      <w:pPr>
        <w:numPr>
          <w:ilvl w:val="0"/>
          <w:numId w:val="57"/>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Input nhận vào</w:t>
      </w:r>
    </w:p>
    <w:p w14:paraId="1AA01170" w14:textId="77777777" w:rsidR="00983E1A" w:rsidRPr="00983E1A" w:rsidRDefault="00983E1A">
      <w:pPr>
        <w:numPr>
          <w:ilvl w:val="0"/>
          <w:numId w:val="57"/>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Output tạo ra</w:t>
      </w:r>
    </w:p>
    <w:p w14:paraId="09C9B1C9" w14:textId="77777777" w:rsidR="00983E1A" w:rsidRPr="00983E1A" w:rsidRDefault="00983E1A">
      <w:pPr>
        <w:numPr>
          <w:ilvl w:val="0"/>
          <w:numId w:val="57"/>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Các component tương tác</w:t>
      </w:r>
    </w:p>
    <w:p w14:paraId="19B6130F" w14:textId="77777777" w:rsidR="00983E1A" w:rsidRPr="00983E1A" w:rsidRDefault="00983E1A" w:rsidP="00983E1A">
      <w:p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Đồng thời:</w:t>
      </w:r>
    </w:p>
    <w:p w14:paraId="7905F246" w14:textId="77777777" w:rsidR="00983E1A" w:rsidRPr="00983E1A" w:rsidRDefault="00983E1A">
      <w:pPr>
        <w:numPr>
          <w:ilvl w:val="0"/>
          <w:numId w:val="58"/>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Kiểm tra xem có component nào đang đảm nhận quá nhiều trách nhiệm hay không.</w:t>
      </w:r>
    </w:p>
    <w:p w14:paraId="742C60BC" w14:textId="77777777" w:rsidR="00983E1A" w:rsidRPr="00983E1A" w:rsidRDefault="00983E1A">
      <w:pPr>
        <w:numPr>
          <w:ilvl w:val="0"/>
          <w:numId w:val="58"/>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Đề xuất cách tách hoặc gộp component nếu cần.</w:t>
      </w:r>
    </w:p>
    <w:p w14:paraId="65880F7F" w14:textId="77777777" w:rsidR="00983E1A" w:rsidRPr="00983E1A" w:rsidRDefault="00983E1A">
      <w:pPr>
        <w:numPr>
          <w:ilvl w:val="0"/>
          <w:numId w:val="58"/>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Chỉ ra các component có thể </w:t>
      </w:r>
      <w:r w:rsidRPr="00983E1A">
        <w:rPr>
          <w:rFonts w:ascii="Arial" w:hAnsi="Arial" w:cs="Arial"/>
          <w:b/>
          <w:bCs/>
          <w:i/>
          <w:iCs/>
          <w:color w:val="000000"/>
          <w:sz w:val="22"/>
          <w:szCs w:val="22"/>
        </w:rPr>
        <w:t>tái sử dụng</w:t>
      </w:r>
      <w:r w:rsidRPr="00983E1A">
        <w:rPr>
          <w:rFonts w:ascii="Arial" w:hAnsi="Arial" w:cs="Arial"/>
          <w:i/>
          <w:iCs/>
          <w:color w:val="000000"/>
          <w:sz w:val="22"/>
          <w:szCs w:val="22"/>
        </w:rPr>
        <w:t> từ hệ thống MedBook hiện tại thay vì xây mới.</w:t>
      </w:r>
    </w:p>
    <w:p w14:paraId="2FC75713" w14:textId="77777777" w:rsidR="00983E1A" w:rsidRPr="00983E1A" w:rsidRDefault="00983E1A">
      <w:pPr>
        <w:numPr>
          <w:ilvl w:val="0"/>
          <w:numId w:val="58"/>
        </w:num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Giải thích ngắn gọn lý do cho các đề xuất.</w:t>
      </w:r>
    </w:p>
    <w:p w14:paraId="6957B78E" w14:textId="549AEE78" w:rsidR="00983E1A" w:rsidRPr="00983E1A" w:rsidRDefault="00983E1A" w:rsidP="00983E1A">
      <w:pPr>
        <w:spacing w:before="100" w:beforeAutospacing="1" w:after="100" w:afterAutospacing="1"/>
        <w:rPr>
          <w:rFonts w:ascii="Arial" w:hAnsi="Arial" w:cs="Arial"/>
          <w:b/>
          <w:bCs/>
          <w:color w:val="015876" w:themeColor="accent6" w:themeShade="BF"/>
          <w:lang w:val="vi-VN"/>
        </w:rPr>
      </w:pPr>
      <w:r w:rsidRPr="00983E1A">
        <w:rPr>
          <w:rFonts w:ascii="Arial" w:hAnsi="Arial" w:cs="Arial"/>
          <w:b/>
          <w:bCs/>
          <w:color w:val="015876" w:themeColor="accent6" w:themeShade="BF"/>
        </w:rPr>
        <w:t>Prompt</w:t>
      </w:r>
      <w:r w:rsidRPr="00983E1A">
        <w:rPr>
          <w:rFonts w:ascii="Arial" w:hAnsi="Arial" w:cs="Arial"/>
          <w:b/>
          <w:bCs/>
          <w:color w:val="015876" w:themeColor="accent6" w:themeShade="BF"/>
          <w:lang w:val="vi-VN"/>
        </w:rPr>
        <w:t xml:space="preserve"> phụ:</w:t>
      </w:r>
    </w:p>
    <w:p w14:paraId="2DD5C3EF" w14:textId="0138C9E6" w:rsidR="00983E1A" w:rsidRPr="00983E1A" w:rsidRDefault="00983E1A" w:rsidP="00983E1A">
      <w:pPr>
        <w:spacing w:before="100" w:beforeAutospacing="1" w:after="100" w:afterAutospacing="1"/>
        <w:rPr>
          <w:rFonts w:ascii="Arial" w:hAnsi="Arial" w:cs="Arial"/>
          <w:i/>
          <w:iCs/>
          <w:color w:val="000000"/>
          <w:sz w:val="22"/>
          <w:szCs w:val="22"/>
        </w:rPr>
      </w:pPr>
      <w:r w:rsidRPr="00983E1A">
        <w:rPr>
          <w:rFonts w:ascii="Arial" w:hAnsi="Arial" w:cs="Arial"/>
          <w:i/>
          <w:iCs/>
          <w:color w:val="000000"/>
          <w:sz w:val="22"/>
          <w:szCs w:val="22"/>
        </w:rPr>
        <w:t>Hãy rà soát thiết kế trên theo Single Responsibility Principle (SRP). Chỉ ra các component có trách nhiệm chồng chéo, mức độ coupling giữa các component và đề xuất cải tiến nếu cần.</w:t>
      </w:r>
    </w:p>
    <w:p w14:paraId="466111EF" w14:textId="245E7A01" w:rsidR="00983E1A" w:rsidRDefault="00983E1A" w:rsidP="0062529D">
      <w:pPr>
        <w:rPr>
          <w:rFonts w:ascii="Arial" w:hAnsi="Arial" w:cs="Arial"/>
          <w:sz w:val="22"/>
          <w:szCs w:val="22"/>
          <w:lang w:val="vi-VN"/>
        </w:rPr>
      </w:pPr>
      <w:r>
        <w:rPr>
          <w:rFonts w:ascii="Arial" w:hAnsi="Arial" w:cs="Arial"/>
          <w:sz w:val="22"/>
          <w:szCs w:val="22"/>
          <w:lang w:val="vi-VN"/>
        </w:rPr>
        <w:t>Component responsibility matrix</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983E1A" w14:paraId="71018662" w14:textId="77777777" w:rsidTr="00983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68EAB48E" w14:textId="15378605" w:rsidR="00983E1A" w:rsidRPr="00983E1A" w:rsidRDefault="00983E1A" w:rsidP="0062529D">
            <w:pPr>
              <w:rPr>
                <w:rFonts w:ascii="Arial" w:hAnsi="Arial" w:cs="Arial"/>
                <w:bCs/>
                <w:color w:val="B6332E" w:themeColor="accent1" w:themeShade="BF"/>
                <w:sz w:val="22"/>
                <w:szCs w:val="22"/>
                <w:lang w:val="vi-VN"/>
              </w:rPr>
            </w:pPr>
            <w:r w:rsidRPr="00983E1A">
              <w:rPr>
                <w:rFonts w:ascii="Arial" w:hAnsi="Arial" w:cs="Arial"/>
                <w:bCs/>
                <w:color w:val="B6332E" w:themeColor="accent1" w:themeShade="BF"/>
                <w:sz w:val="22"/>
                <w:szCs w:val="22"/>
                <w:lang w:val="vi-VN"/>
              </w:rPr>
              <w:t>Component</w:t>
            </w:r>
          </w:p>
        </w:tc>
        <w:tc>
          <w:tcPr>
            <w:tcW w:w="2045" w:type="dxa"/>
          </w:tcPr>
          <w:p w14:paraId="0F1D90F8" w14:textId="240750D5" w:rsidR="00983E1A" w:rsidRPr="00983E1A" w:rsidRDefault="00983E1A"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983E1A">
              <w:rPr>
                <w:rFonts w:ascii="Arial" w:hAnsi="Arial" w:cs="Arial"/>
                <w:color w:val="B6332E" w:themeColor="accent1" w:themeShade="BF"/>
                <w:sz w:val="22"/>
                <w:szCs w:val="22"/>
                <w:lang w:val="vi-VN"/>
              </w:rPr>
              <w:t>Trách nhiệm chính</w:t>
            </w:r>
          </w:p>
        </w:tc>
        <w:tc>
          <w:tcPr>
            <w:tcW w:w="2045" w:type="dxa"/>
          </w:tcPr>
          <w:p w14:paraId="7C4F245A" w14:textId="4F88073D" w:rsidR="00983E1A" w:rsidRPr="00983E1A" w:rsidRDefault="00983E1A"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983E1A">
              <w:rPr>
                <w:rFonts w:ascii="Arial" w:hAnsi="Arial" w:cs="Arial"/>
                <w:color w:val="B6332E" w:themeColor="accent1" w:themeShade="BF"/>
                <w:sz w:val="22"/>
                <w:szCs w:val="22"/>
                <w:lang w:val="vi-VN"/>
              </w:rPr>
              <w:t>Input</w:t>
            </w:r>
          </w:p>
        </w:tc>
        <w:tc>
          <w:tcPr>
            <w:tcW w:w="2045" w:type="dxa"/>
          </w:tcPr>
          <w:p w14:paraId="03327B9F" w14:textId="37F2768A" w:rsidR="00983E1A" w:rsidRPr="00983E1A" w:rsidRDefault="00983E1A"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983E1A">
              <w:rPr>
                <w:rFonts w:ascii="Arial" w:hAnsi="Arial" w:cs="Arial"/>
                <w:color w:val="B6332E" w:themeColor="accent1" w:themeShade="BF"/>
                <w:sz w:val="22"/>
                <w:szCs w:val="22"/>
                <w:lang w:val="vi-VN"/>
              </w:rPr>
              <w:t>Output</w:t>
            </w:r>
          </w:p>
        </w:tc>
        <w:tc>
          <w:tcPr>
            <w:tcW w:w="2045" w:type="dxa"/>
          </w:tcPr>
          <w:p w14:paraId="42BD3E08" w14:textId="06184B4D" w:rsidR="00983E1A" w:rsidRPr="00983E1A" w:rsidRDefault="00983E1A" w:rsidP="0062529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983E1A">
              <w:rPr>
                <w:rFonts w:ascii="Arial" w:hAnsi="Arial" w:cs="Arial"/>
                <w:color w:val="B6332E" w:themeColor="accent1" w:themeShade="BF"/>
                <w:sz w:val="22"/>
                <w:szCs w:val="22"/>
                <w:lang w:val="vi-VN"/>
              </w:rPr>
              <w:t>Component liên quan</w:t>
            </w:r>
          </w:p>
        </w:tc>
      </w:tr>
      <w:tr w:rsidR="00983E1A" w14:paraId="6BB2EFB0" w14:textId="77777777" w:rsidTr="00983E1A">
        <w:tc>
          <w:tcPr>
            <w:cnfStyle w:val="001000000000" w:firstRow="0" w:lastRow="0" w:firstColumn="1" w:lastColumn="0" w:oddVBand="0" w:evenVBand="0" w:oddHBand="0" w:evenHBand="0" w:firstRowFirstColumn="0" w:firstRowLastColumn="0" w:lastRowFirstColumn="0" w:lastRowLastColumn="0"/>
            <w:tcW w:w="2044" w:type="dxa"/>
          </w:tcPr>
          <w:p w14:paraId="628D4766" w14:textId="77777777" w:rsidR="00983E1A" w:rsidRDefault="00983E1A" w:rsidP="0062529D">
            <w:pPr>
              <w:rPr>
                <w:rFonts w:ascii="Arial" w:hAnsi="Arial" w:cs="Arial"/>
                <w:sz w:val="22"/>
                <w:szCs w:val="22"/>
                <w:lang w:val="vi-VN"/>
              </w:rPr>
            </w:pPr>
          </w:p>
        </w:tc>
        <w:tc>
          <w:tcPr>
            <w:tcW w:w="2045" w:type="dxa"/>
          </w:tcPr>
          <w:p w14:paraId="60F9002D"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B889C4F"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2E153FF"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9603A8D"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983E1A" w14:paraId="3C761243" w14:textId="77777777" w:rsidTr="00983E1A">
        <w:tc>
          <w:tcPr>
            <w:cnfStyle w:val="001000000000" w:firstRow="0" w:lastRow="0" w:firstColumn="1" w:lastColumn="0" w:oddVBand="0" w:evenVBand="0" w:oddHBand="0" w:evenHBand="0" w:firstRowFirstColumn="0" w:firstRowLastColumn="0" w:lastRowFirstColumn="0" w:lastRowLastColumn="0"/>
            <w:tcW w:w="2044" w:type="dxa"/>
          </w:tcPr>
          <w:p w14:paraId="4AA2232E" w14:textId="77777777" w:rsidR="00983E1A" w:rsidRDefault="00983E1A" w:rsidP="0062529D">
            <w:pPr>
              <w:rPr>
                <w:rFonts w:ascii="Arial" w:hAnsi="Arial" w:cs="Arial"/>
                <w:sz w:val="22"/>
                <w:szCs w:val="22"/>
                <w:lang w:val="vi-VN"/>
              </w:rPr>
            </w:pPr>
          </w:p>
        </w:tc>
        <w:tc>
          <w:tcPr>
            <w:tcW w:w="2045" w:type="dxa"/>
          </w:tcPr>
          <w:p w14:paraId="492C794C"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A362D6E"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B79A01E"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400597F"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983E1A" w14:paraId="5233BAFA" w14:textId="77777777" w:rsidTr="00983E1A">
        <w:tc>
          <w:tcPr>
            <w:cnfStyle w:val="001000000000" w:firstRow="0" w:lastRow="0" w:firstColumn="1" w:lastColumn="0" w:oddVBand="0" w:evenVBand="0" w:oddHBand="0" w:evenHBand="0" w:firstRowFirstColumn="0" w:firstRowLastColumn="0" w:lastRowFirstColumn="0" w:lastRowLastColumn="0"/>
            <w:tcW w:w="2044" w:type="dxa"/>
          </w:tcPr>
          <w:p w14:paraId="18A765DD" w14:textId="77777777" w:rsidR="00983E1A" w:rsidRDefault="00983E1A" w:rsidP="0062529D">
            <w:pPr>
              <w:rPr>
                <w:rFonts w:ascii="Arial" w:hAnsi="Arial" w:cs="Arial"/>
                <w:sz w:val="22"/>
                <w:szCs w:val="22"/>
                <w:lang w:val="vi-VN"/>
              </w:rPr>
            </w:pPr>
          </w:p>
        </w:tc>
        <w:tc>
          <w:tcPr>
            <w:tcW w:w="2045" w:type="dxa"/>
          </w:tcPr>
          <w:p w14:paraId="68FB9ABC"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76C1B21"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9598BFE"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B5C624B" w14:textId="77777777" w:rsidR="00983E1A" w:rsidRDefault="00983E1A" w:rsidP="0062529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301071F2" w14:textId="77777777" w:rsidR="00983E1A" w:rsidRDefault="00983E1A" w:rsidP="0062529D">
      <w:pPr>
        <w:rPr>
          <w:rFonts w:ascii="Arial" w:hAnsi="Arial" w:cs="Arial"/>
          <w:sz w:val="22"/>
          <w:szCs w:val="22"/>
          <w:lang w:val="vi-VN"/>
        </w:rPr>
      </w:pPr>
    </w:p>
    <w:p w14:paraId="73CC9C6C" w14:textId="62412288" w:rsidR="00983E1A" w:rsidRDefault="00983E1A" w:rsidP="0062529D">
      <w:pPr>
        <w:rPr>
          <w:rFonts w:ascii="Arial" w:hAnsi="Arial" w:cs="Arial"/>
          <w:sz w:val="22"/>
          <w:szCs w:val="22"/>
          <w:lang w:val="vi-VN"/>
        </w:rPr>
      </w:pPr>
      <w:r>
        <w:rPr>
          <w:rFonts w:ascii="Arial" w:hAnsi="Arial" w:cs="Arial"/>
          <w:sz w:val="22"/>
          <w:szCs w:val="22"/>
          <w:lang w:val="vi-VN"/>
        </w:rPr>
        <w:t>Human review:</w:t>
      </w:r>
    </w:p>
    <w:p w14:paraId="649132E1" w14:textId="6F73C748" w:rsidR="00983E1A" w:rsidRPr="00983E1A" w:rsidRDefault="00983E1A" w:rsidP="00983E1A">
      <w:pPr>
        <w:rPr>
          <w:rFonts w:ascii="Arial" w:hAnsi="Arial" w:cs="Arial"/>
          <w:sz w:val="22"/>
          <w:szCs w:val="22"/>
        </w:rPr>
      </w:pPr>
      <w:r w:rsidRPr="00983E1A">
        <w:rPr>
          <w:rFonts w:ascii="Arial" w:hAnsi="Arial" w:cs="Arial"/>
          <w:sz w:val="22"/>
          <w:szCs w:val="22"/>
        </w:rPr>
        <w:t>□ Mỗi responsibility có một nơi xử lý rõ ràng.</w:t>
      </w:r>
    </w:p>
    <w:p w14:paraId="3159CBEA" w14:textId="47B1028D" w:rsidR="00983E1A" w:rsidRPr="00983E1A" w:rsidRDefault="00983E1A" w:rsidP="00983E1A">
      <w:pPr>
        <w:rPr>
          <w:rFonts w:ascii="Arial" w:hAnsi="Arial" w:cs="Arial"/>
          <w:sz w:val="22"/>
          <w:szCs w:val="22"/>
        </w:rPr>
      </w:pPr>
      <w:r w:rsidRPr="00983E1A">
        <w:rPr>
          <w:rFonts w:ascii="Arial" w:hAnsi="Arial" w:cs="Arial"/>
          <w:sz w:val="22"/>
          <w:szCs w:val="22"/>
        </w:rPr>
        <w:t>□ Không có hai component cùng chịu trách nhiệm cho một business rule.</w:t>
      </w:r>
    </w:p>
    <w:p w14:paraId="5CF0923E" w14:textId="6CBBBC8D" w:rsidR="00983E1A" w:rsidRPr="00983E1A" w:rsidRDefault="00983E1A" w:rsidP="00983E1A">
      <w:pPr>
        <w:rPr>
          <w:rFonts w:ascii="Arial" w:hAnsi="Arial" w:cs="Arial"/>
          <w:sz w:val="22"/>
          <w:szCs w:val="22"/>
        </w:rPr>
      </w:pPr>
      <w:r w:rsidRPr="00983E1A">
        <w:rPr>
          <w:rFonts w:ascii="Arial" w:hAnsi="Arial" w:cs="Arial"/>
          <w:sz w:val="22"/>
          <w:szCs w:val="22"/>
        </w:rPr>
        <w:t>□ Business logic không bị phân tán không cần thiết.</w:t>
      </w:r>
    </w:p>
    <w:p w14:paraId="1427443F" w14:textId="793D6B8C" w:rsidR="00983E1A" w:rsidRPr="00983E1A" w:rsidRDefault="00983E1A" w:rsidP="00983E1A">
      <w:pPr>
        <w:rPr>
          <w:rFonts w:ascii="Arial" w:hAnsi="Arial" w:cs="Arial"/>
          <w:sz w:val="22"/>
          <w:szCs w:val="22"/>
        </w:rPr>
      </w:pPr>
      <w:r w:rsidRPr="00983E1A">
        <w:rPr>
          <w:rFonts w:ascii="Arial" w:hAnsi="Arial" w:cs="Arial"/>
          <w:sz w:val="22"/>
          <w:szCs w:val="22"/>
        </w:rPr>
        <w:t>□ Component mới có ranh giới rõ.</w:t>
      </w:r>
    </w:p>
    <w:p w14:paraId="4171D1B2" w14:textId="4453E381" w:rsidR="00983E1A" w:rsidRPr="00983E1A" w:rsidRDefault="00983E1A" w:rsidP="00983E1A">
      <w:pPr>
        <w:rPr>
          <w:rFonts w:ascii="Arial" w:hAnsi="Arial" w:cs="Arial"/>
          <w:sz w:val="22"/>
          <w:szCs w:val="22"/>
        </w:rPr>
      </w:pPr>
      <w:r w:rsidRPr="00983E1A">
        <w:rPr>
          <w:rFonts w:ascii="Arial" w:hAnsi="Arial" w:cs="Arial"/>
          <w:sz w:val="22"/>
          <w:szCs w:val="22"/>
        </w:rPr>
        <w:t>□ Component hiện có được tái sử dụng hợp lý.</w:t>
      </w:r>
    </w:p>
    <w:p w14:paraId="468664F8" w14:textId="614B9943" w:rsidR="00983E1A" w:rsidRPr="00983E1A" w:rsidRDefault="00983E1A" w:rsidP="00983E1A">
      <w:pPr>
        <w:rPr>
          <w:rFonts w:ascii="Arial" w:hAnsi="Arial" w:cs="Arial"/>
          <w:sz w:val="22"/>
          <w:szCs w:val="22"/>
        </w:rPr>
      </w:pPr>
      <w:r w:rsidRPr="00983E1A">
        <w:rPr>
          <w:rFonts w:ascii="Arial" w:hAnsi="Arial" w:cs="Arial"/>
          <w:sz w:val="22"/>
          <w:szCs w:val="22"/>
        </w:rPr>
        <w:t>□ Không tạo service mới chỉ để “trông giống microservice”.</w:t>
      </w:r>
    </w:p>
    <w:p w14:paraId="7EC95C50" w14:textId="2C439188" w:rsidR="00983E1A" w:rsidRDefault="00983E1A" w:rsidP="00983E1A">
      <w:pPr>
        <w:rPr>
          <w:rFonts w:ascii="Arial" w:hAnsi="Arial" w:cs="Arial"/>
          <w:sz w:val="22"/>
          <w:szCs w:val="22"/>
          <w:lang w:val="vi-VN"/>
        </w:rPr>
      </w:pPr>
      <w:r w:rsidRPr="00983E1A">
        <w:rPr>
          <w:rFonts w:ascii="Arial" w:hAnsi="Arial" w:cs="Arial"/>
          <w:sz w:val="22"/>
          <w:szCs w:val="22"/>
        </w:rPr>
        <w:t>□ Có thể truy ngược component về requirement tương ứng.</w:t>
      </w:r>
    </w:p>
    <w:p w14:paraId="0E8F2139" w14:textId="77777777" w:rsidR="00983E1A" w:rsidRDefault="00983E1A" w:rsidP="00983E1A">
      <w:pPr>
        <w:rPr>
          <w:rFonts w:ascii="Arial" w:hAnsi="Arial" w:cs="Arial"/>
          <w:sz w:val="22"/>
          <w:szCs w:val="22"/>
          <w:lang w:val="vi-VN"/>
        </w:rPr>
      </w:pPr>
    </w:p>
    <w:p w14:paraId="51A64CC8" w14:textId="6F008C29" w:rsidR="00983E1A" w:rsidRPr="00983E1A" w:rsidRDefault="00983E1A" w:rsidP="00983E1A">
      <w:pPr>
        <w:rPr>
          <w:rFonts w:ascii="Arial" w:hAnsi="Arial" w:cs="Arial"/>
          <w:b/>
          <w:bCs/>
          <w:color w:val="015876" w:themeColor="accent6" w:themeShade="BF"/>
          <w:lang w:val="vi-VN"/>
        </w:rPr>
      </w:pPr>
      <w:r w:rsidRPr="00983E1A">
        <w:rPr>
          <w:rFonts w:ascii="Arial" w:hAnsi="Arial" w:cs="Arial"/>
          <w:b/>
          <w:bCs/>
          <w:color w:val="015876" w:themeColor="accent6" w:themeShade="BF"/>
          <w:lang w:val="vi-VN"/>
        </w:rPr>
        <w:t>Bước 5: API and Interaction Design</w:t>
      </w:r>
    </w:p>
    <w:p w14:paraId="49530497" w14:textId="046954B6" w:rsidR="00983E1A" w:rsidRDefault="003650C2" w:rsidP="00983E1A">
      <w:pPr>
        <w:rPr>
          <w:rFonts w:ascii="Arial" w:hAnsi="Arial" w:cs="Arial"/>
          <w:sz w:val="22"/>
          <w:szCs w:val="22"/>
          <w:lang w:val="vi-VN"/>
        </w:rPr>
      </w:pPr>
      <w:r>
        <w:rPr>
          <w:rFonts w:ascii="Arial" w:hAnsi="Arial" w:cs="Arial"/>
          <w:sz w:val="22"/>
          <w:szCs w:val="22"/>
          <w:lang w:val="vi-VN"/>
        </w:rPr>
        <w:t>Chọn một luồng nghiệp vụ quan trọng, sử dụng AI thiết kế API và luồng tương tác giữa các component.</w:t>
      </w:r>
    </w:p>
    <w:p w14:paraId="4F6CA9D6" w14:textId="3A30F5C1" w:rsidR="003650C2" w:rsidRDefault="00BB794D" w:rsidP="00983E1A">
      <w:pPr>
        <w:rPr>
          <w:rFonts w:ascii="Arial" w:hAnsi="Arial" w:cs="Arial"/>
          <w:sz w:val="22"/>
          <w:szCs w:val="22"/>
          <w:lang w:val="vi-VN"/>
        </w:rPr>
      </w:pPr>
      <w:r>
        <w:rPr>
          <w:rFonts w:ascii="Arial" w:hAnsi="Arial" w:cs="Arial"/>
          <w:sz w:val="22"/>
          <w:szCs w:val="22"/>
          <w:lang w:val="vi-VN"/>
        </w:rPr>
        <w:t>L</w:t>
      </w:r>
      <w:r w:rsidR="003650C2">
        <w:rPr>
          <w:rFonts w:ascii="Arial" w:hAnsi="Arial" w:cs="Arial"/>
          <w:sz w:val="22"/>
          <w:szCs w:val="22"/>
          <w:lang w:val="vi-VN"/>
        </w:rPr>
        <w:t xml:space="preserve">uồng nghiệp vụ: </w:t>
      </w:r>
      <w:r w:rsidR="003650C2" w:rsidRPr="000D7FE8">
        <w:rPr>
          <w:rFonts w:ascii="Arial" w:hAnsi="Arial" w:cs="Arial"/>
          <w:sz w:val="22"/>
          <w:szCs w:val="22"/>
          <w:u w:val="single"/>
          <w:lang w:val="vi-VN"/>
        </w:rPr>
        <w:t xml:space="preserve">Khi một slot trở nên khả dụng, hệ thống lựa chọn bệnh nhân phù hợp, gửi offer và </w:t>
      </w:r>
      <w:r w:rsidR="000D7FE8" w:rsidRPr="000D7FE8">
        <w:rPr>
          <w:rFonts w:ascii="Arial" w:hAnsi="Arial" w:cs="Arial"/>
          <w:sz w:val="22"/>
          <w:szCs w:val="22"/>
          <w:u w:val="single"/>
          <w:lang w:val="vi-VN"/>
        </w:rPr>
        <w:t>xử lý phản hồi.</w:t>
      </w:r>
      <w:r w:rsidR="000D7FE8" w:rsidRPr="000D7FE8">
        <w:rPr>
          <w:rFonts w:ascii="Arial" w:hAnsi="Arial" w:cs="Arial"/>
          <w:sz w:val="22"/>
          <w:szCs w:val="22"/>
          <w:lang w:val="vi-VN"/>
        </w:rPr>
        <w:t xml:space="preserve"> X</w:t>
      </w:r>
      <w:r w:rsidR="000D7FE8">
        <w:rPr>
          <w:rFonts w:ascii="Arial" w:hAnsi="Arial" w:cs="Arial"/>
          <w:sz w:val="22"/>
          <w:szCs w:val="22"/>
          <w:lang w:val="vi-VN"/>
        </w:rPr>
        <w:t>ác định:</w:t>
      </w:r>
    </w:p>
    <w:p w14:paraId="43C32B73" w14:textId="6EB0F67D" w:rsidR="000D7FE8" w:rsidRDefault="000D7FE8">
      <w:pPr>
        <w:pStyle w:val="ListParagraph"/>
        <w:numPr>
          <w:ilvl w:val="0"/>
          <w:numId w:val="59"/>
        </w:numPr>
        <w:rPr>
          <w:rFonts w:ascii="Arial" w:hAnsi="Arial" w:cs="Arial"/>
          <w:sz w:val="22"/>
          <w:szCs w:val="22"/>
          <w:lang w:val="vi-VN"/>
        </w:rPr>
      </w:pPr>
      <w:r w:rsidRPr="000D7FE8">
        <w:rPr>
          <w:rFonts w:ascii="Arial" w:hAnsi="Arial" w:cs="Arial"/>
          <w:sz w:val="22"/>
          <w:szCs w:val="22"/>
          <w:lang w:val="vi-VN"/>
        </w:rPr>
        <w:t>Actor</w:t>
      </w:r>
      <w:r>
        <w:rPr>
          <w:rFonts w:ascii="Arial" w:hAnsi="Arial" w:cs="Arial"/>
          <w:sz w:val="22"/>
          <w:szCs w:val="22"/>
          <w:lang w:val="vi-VN"/>
        </w:rPr>
        <w:t xml:space="preserve"> hoặc sự kiện khởi tạo</w:t>
      </w:r>
    </w:p>
    <w:p w14:paraId="42899E64" w14:textId="2621EA66"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Component tham gia</w:t>
      </w:r>
    </w:p>
    <w:p w14:paraId="2F7A9206" w14:textId="14F921C9"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API hoặc event được sử dụng</w:t>
      </w:r>
    </w:p>
    <w:p w14:paraId="5C0DE790" w14:textId="0BFA3686"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Thứ tự xử lý</w:t>
      </w:r>
    </w:p>
    <w:p w14:paraId="426A96C2" w14:textId="06B705C3"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Dữ liệu đầu vào</w:t>
      </w:r>
    </w:p>
    <w:p w14:paraId="50DC8850" w14:textId="7F114573"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Dữ liệu đầu ra</w:t>
      </w:r>
    </w:p>
    <w:p w14:paraId="70AC93B9" w14:textId="1A085754"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Xử lý timeout</w:t>
      </w:r>
    </w:p>
    <w:p w14:paraId="35395EDF" w14:textId="31635E8B"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Xử lý concurrency</w:t>
      </w:r>
    </w:p>
    <w:p w14:paraId="3955D2C8" w14:textId="1C82892E" w:rsid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Xử lý lỗi</w:t>
      </w:r>
    </w:p>
    <w:p w14:paraId="53D1DBAF" w14:textId="721C161A" w:rsidR="000D7FE8" w:rsidRPr="000D7FE8" w:rsidRDefault="000D7FE8">
      <w:pPr>
        <w:pStyle w:val="ListParagraph"/>
        <w:numPr>
          <w:ilvl w:val="0"/>
          <w:numId w:val="59"/>
        </w:numPr>
        <w:rPr>
          <w:rFonts w:ascii="Arial" w:hAnsi="Arial" w:cs="Arial"/>
          <w:sz w:val="22"/>
          <w:szCs w:val="22"/>
          <w:lang w:val="vi-VN"/>
        </w:rPr>
      </w:pPr>
      <w:r>
        <w:rPr>
          <w:rFonts w:ascii="Arial" w:hAnsi="Arial" w:cs="Arial"/>
          <w:sz w:val="22"/>
          <w:szCs w:val="22"/>
          <w:lang w:val="vi-VN"/>
        </w:rPr>
        <w:t>Cơ chế rollback</w:t>
      </w:r>
    </w:p>
    <w:p w14:paraId="3ED15B45" w14:textId="77777777" w:rsidR="000D7FE8" w:rsidRDefault="000D7FE8" w:rsidP="00983E1A">
      <w:pPr>
        <w:rPr>
          <w:rFonts w:ascii="Arial" w:hAnsi="Arial" w:cs="Arial"/>
          <w:sz w:val="22"/>
          <w:szCs w:val="22"/>
          <w:lang w:val="vi-VN"/>
        </w:rPr>
      </w:pPr>
    </w:p>
    <w:p w14:paraId="29A20C18" w14:textId="268DB161" w:rsidR="000D7FE8" w:rsidRPr="000D7FE8" w:rsidRDefault="000D7FE8" w:rsidP="00983E1A">
      <w:pPr>
        <w:rPr>
          <w:rFonts w:ascii="Arial" w:hAnsi="Arial" w:cs="Arial"/>
          <w:b/>
          <w:bCs/>
          <w:color w:val="015876" w:themeColor="accent6" w:themeShade="BF"/>
          <w:lang w:val="vi-VN"/>
        </w:rPr>
      </w:pPr>
      <w:r w:rsidRPr="000D7FE8">
        <w:rPr>
          <w:rFonts w:ascii="Arial" w:hAnsi="Arial" w:cs="Arial"/>
          <w:b/>
          <w:bCs/>
          <w:color w:val="015876" w:themeColor="accent6" w:themeShade="BF"/>
          <w:lang w:val="vi-VN"/>
        </w:rPr>
        <w:t xml:space="preserve">Prompt gợi ý </w:t>
      </w:r>
    </w:p>
    <w:p w14:paraId="6A32D21C" w14:textId="77777777" w:rsidR="000D7FE8" w:rsidRPr="000D7FE8" w:rsidRDefault="000D7FE8" w:rsidP="000D7FE8">
      <w:p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lastRenderedPageBreak/>
        <w:t>Bạn là Solution Architect của hệ thống MedBook.</w:t>
      </w:r>
    </w:p>
    <w:p w14:paraId="3AB364D9" w14:textId="77777777" w:rsidR="000D7FE8" w:rsidRPr="000D7FE8" w:rsidRDefault="000D7FE8" w:rsidP="000D7FE8">
      <w:p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Dựa trên:</w:t>
      </w:r>
    </w:p>
    <w:p w14:paraId="0F30A929" w14:textId="77777777" w:rsidR="000D7FE8" w:rsidRPr="000D7FE8" w:rsidRDefault="000D7FE8">
      <w:pPr>
        <w:numPr>
          <w:ilvl w:val="0"/>
          <w:numId w:val="60"/>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Component Design đã xây dựng</w:t>
      </w:r>
    </w:p>
    <w:p w14:paraId="58D63294" w14:textId="77777777" w:rsidR="000D7FE8" w:rsidRPr="000D7FE8" w:rsidRDefault="000D7FE8">
      <w:pPr>
        <w:numPr>
          <w:ilvl w:val="0"/>
          <w:numId w:val="60"/>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Kiến trúc được lựa chọn</w:t>
      </w:r>
    </w:p>
    <w:p w14:paraId="2C5F49CF" w14:textId="77777777" w:rsidR="000D7FE8" w:rsidRPr="000D7FE8" w:rsidRDefault="000D7FE8">
      <w:pPr>
        <w:numPr>
          <w:ilvl w:val="0"/>
          <w:numId w:val="60"/>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Luồng nghiệp vụ cần triển khai</w:t>
      </w:r>
    </w:p>
    <w:p w14:paraId="5E9F4F35" w14:textId="77777777" w:rsidR="000D7FE8" w:rsidRPr="000D7FE8" w:rsidRDefault="000D7FE8" w:rsidP="000D7FE8">
      <w:p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Hãy thiết kế luồng tương tác giữa các component.</w:t>
      </w:r>
    </w:p>
    <w:p w14:paraId="20AE8942" w14:textId="77777777" w:rsidR="000D7FE8" w:rsidRPr="000D7FE8" w:rsidRDefault="000D7FE8" w:rsidP="000D7FE8">
      <w:p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Với mỗi bước, hãy xác định:</w:t>
      </w:r>
    </w:p>
    <w:p w14:paraId="62D47D1F" w14:textId="77777777" w:rsidR="000D7FE8" w:rsidRPr="000D7FE8" w:rsidRDefault="000D7FE8">
      <w:pPr>
        <w:numPr>
          <w:ilvl w:val="0"/>
          <w:numId w:val="61"/>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Component hoặc Actor thực hiện</w:t>
      </w:r>
    </w:p>
    <w:p w14:paraId="0CD0E76E" w14:textId="77777777" w:rsidR="000D7FE8" w:rsidRPr="000D7FE8" w:rsidRDefault="000D7FE8">
      <w:pPr>
        <w:numPr>
          <w:ilvl w:val="0"/>
          <w:numId w:val="61"/>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Hành động</w:t>
      </w:r>
    </w:p>
    <w:p w14:paraId="454B2048" w14:textId="77777777" w:rsidR="000D7FE8" w:rsidRPr="000D7FE8" w:rsidRDefault="000D7FE8">
      <w:pPr>
        <w:numPr>
          <w:ilvl w:val="0"/>
          <w:numId w:val="61"/>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API hoặc Event được sử dụng</w:t>
      </w:r>
    </w:p>
    <w:p w14:paraId="6E224245" w14:textId="77777777" w:rsidR="000D7FE8" w:rsidRPr="000D7FE8" w:rsidRDefault="000D7FE8">
      <w:pPr>
        <w:numPr>
          <w:ilvl w:val="0"/>
          <w:numId w:val="61"/>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Dữ liệu đầu vào và đầu ra</w:t>
      </w:r>
    </w:p>
    <w:p w14:paraId="33554249" w14:textId="77777777" w:rsidR="000D7FE8" w:rsidRPr="000D7FE8" w:rsidRDefault="000D7FE8" w:rsidP="000D7FE8">
      <w:p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Đồng thời hãy phân tích:</w:t>
      </w:r>
    </w:p>
    <w:p w14:paraId="68DCAFAD" w14:textId="77777777" w:rsidR="000D7FE8" w:rsidRPr="000D7FE8" w:rsidRDefault="000D7FE8">
      <w:pPr>
        <w:numPr>
          <w:ilvl w:val="0"/>
          <w:numId w:val="62"/>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Xử lý timeout</w:t>
      </w:r>
    </w:p>
    <w:p w14:paraId="754C72C9" w14:textId="77777777" w:rsidR="000D7FE8" w:rsidRPr="000D7FE8" w:rsidRDefault="000D7FE8">
      <w:pPr>
        <w:numPr>
          <w:ilvl w:val="0"/>
          <w:numId w:val="62"/>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Xử lý lỗi</w:t>
      </w:r>
    </w:p>
    <w:p w14:paraId="10DC7B4A" w14:textId="77777777" w:rsidR="000D7FE8" w:rsidRPr="000D7FE8" w:rsidRDefault="000D7FE8">
      <w:pPr>
        <w:numPr>
          <w:ilvl w:val="0"/>
          <w:numId w:val="62"/>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Xử lý concurrency</w:t>
      </w:r>
    </w:p>
    <w:p w14:paraId="75727981" w14:textId="77777777" w:rsidR="000D7FE8" w:rsidRPr="000D7FE8" w:rsidRDefault="000D7FE8">
      <w:pPr>
        <w:numPr>
          <w:ilvl w:val="0"/>
          <w:numId w:val="62"/>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Cơ chế retry</w:t>
      </w:r>
    </w:p>
    <w:p w14:paraId="43AC4FD6" w14:textId="77777777" w:rsidR="000D7FE8" w:rsidRPr="000D7FE8" w:rsidRDefault="000D7FE8">
      <w:pPr>
        <w:numPr>
          <w:ilvl w:val="0"/>
          <w:numId w:val="62"/>
        </w:numPr>
        <w:spacing w:before="100" w:beforeAutospacing="1" w:after="100" w:afterAutospacing="1"/>
        <w:rPr>
          <w:rFonts w:ascii="Arial" w:hAnsi="Arial" w:cs="Arial"/>
          <w:i/>
          <w:iCs/>
          <w:sz w:val="22"/>
          <w:szCs w:val="22"/>
          <w:lang w:val="vi-VN"/>
        </w:rPr>
      </w:pPr>
      <w:r w:rsidRPr="000D7FE8">
        <w:rPr>
          <w:rFonts w:ascii="Arial" w:hAnsi="Arial" w:cs="Arial"/>
          <w:i/>
          <w:iCs/>
          <w:sz w:val="22"/>
          <w:szCs w:val="22"/>
          <w:lang w:val="vi-VN"/>
        </w:rPr>
        <w:t>Rollback hoặc compensation (nếu có)</w:t>
      </w:r>
    </w:p>
    <w:p w14:paraId="447F95E4" w14:textId="77777777" w:rsidR="000D7FE8" w:rsidRPr="000D7FE8" w:rsidRDefault="000D7FE8" w:rsidP="000D7FE8">
      <w:pPr>
        <w:spacing w:before="100" w:beforeAutospacing="1" w:after="100" w:afterAutospacing="1"/>
        <w:rPr>
          <w:color w:val="000000"/>
        </w:rPr>
      </w:pPr>
      <w:r w:rsidRPr="000D7FE8">
        <w:rPr>
          <w:rFonts w:ascii="Arial" w:hAnsi="Arial" w:cs="Arial"/>
          <w:i/>
          <w:iCs/>
          <w:sz w:val="22"/>
          <w:szCs w:val="22"/>
          <w:lang w:val="vi-VN"/>
        </w:rPr>
        <w:t>Nếu phát hiện điểm nghẽn hoặc rủi ro trong luồng xử lý, hãy đề xuất cải tiến.</w:t>
      </w:r>
    </w:p>
    <w:p w14:paraId="1C0CD1F4" w14:textId="77777777" w:rsidR="000D7FE8" w:rsidRDefault="000D7FE8" w:rsidP="00983E1A">
      <w:pPr>
        <w:rPr>
          <w:rFonts w:ascii="Arial" w:hAnsi="Arial" w:cs="Arial"/>
          <w:sz w:val="22"/>
          <w:szCs w:val="22"/>
          <w:lang w:val="vi-VN"/>
        </w:rPr>
      </w:pPr>
      <w:r>
        <w:rPr>
          <w:rFonts w:ascii="Arial" w:hAnsi="Arial" w:cs="Arial"/>
          <w:sz w:val="22"/>
          <w:szCs w:val="22"/>
          <w:lang w:val="vi-VN"/>
        </w:rPr>
        <w:t xml:space="preserve">Đầu ra mong muốn: </w:t>
      </w:r>
    </w:p>
    <w:p w14:paraId="2E6A41E2" w14:textId="26336094" w:rsidR="000D7FE8" w:rsidRPr="000D7FE8" w:rsidRDefault="000D7FE8" w:rsidP="00983E1A">
      <w:pPr>
        <w:rPr>
          <w:rFonts w:ascii="Arial" w:hAnsi="Arial" w:cs="Arial"/>
          <w:b/>
          <w:bCs/>
          <w:color w:val="015876" w:themeColor="accent6" w:themeShade="BF"/>
          <w:sz w:val="22"/>
          <w:szCs w:val="22"/>
          <w:lang w:val="vi-VN"/>
        </w:rPr>
      </w:pPr>
      <w:r w:rsidRPr="000D7FE8">
        <w:rPr>
          <w:rFonts w:ascii="Arial" w:hAnsi="Arial" w:cs="Arial"/>
          <w:b/>
          <w:bCs/>
          <w:color w:val="015876" w:themeColor="accent6" w:themeShade="BF"/>
          <w:sz w:val="22"/>
          <w:szCs w:val="22"/>
          <w:lang w:val="vi-VN"/>
        </w:rPr>
        <w:t>Main Interaction Flow</w:t>
      </w:r>
    </w:p>
    <w:tbl>
      <w:tblPr>
        <w:tblStyle w:val="SyllabusTable-withBorders"/>
        <w:tblW w:w="10186" w:type="dxa"/>
        <w:tblLook w:val="04A0" w:firstRow="1" w:lastRow="0" w:firstColumn="1" w:lastColumn="0" w:noHBand="0" w:noVBand="1"/>
      </w:tblPr>
      <w:tblGrid>
        <w:gridCol w:w="945"/>
        <w:gridCol w:w="2032"/>
        <w:gridCol w:w="3119"/>
        <w:gridCol w:w="2045"/>
        <w:gridCol w:w="2045"/>
      </w:tblGrid>
      <w:tr w:rsidR="000D7FE8" w14:paraId="740C2763" w14:textId="77777777" w:rsidTr="000D7F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051B8352" w14:textId="679DC3A9" w:rsidR="000D7FE8" w:rsidRDefault="000D7FE8" w:rsidP="00983E1A">
            <w:pPr>
              <w:rPr>
                <w:rFonts w:ascii="Arial" w:hAnsi="Arial" w:cs="Arial"/>
                <w:sz w:val="22"/>
                <w:szCs w:val="22"/>
                <w:lang w:val="vi-VN"/>
              </w:rPr>
            </w:pPr>
            <w:r>
              <w:rPr>
                <w:rFonts w:ascii="Arial" w:hAnsi="Arial" w:cs="Arial"/>
                <w:b w:val="0"/>
                <w:sz w:val="22"/>
                <w:szCs w:val="22"/>
                <w:lang w:val="vi-VN"/>
              </w:rPr>
              <w:t>Bước</w:t>
            </w:r>
          </w:p>
        </w:tc>
        <w:tc>
          <w:tcPr>
            <w:tcW w:w="2032" w:type="dxa"/>
          </w:tcPr>
          <w:p w14:paraId="0B8988BB" w14:textId="2262D4F3"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Actor/Component</w:t>
            </w:r>
          </w:p>
        </w:tc>
        <w:tc>
          <w:tcPr>
            <w:tcW w:w="3119" w:type="dxa"/>
          </w:tcPr>
          <w:p w14:paraId="364F1A4B" w14:textId="08D9F130"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Hành động</w:t>
            </w:r>
          </w:p>
        </w:tc>
        <w:tc>
          <w:tcPr>
            <w:tcW w:w="2045" w:type="dxa"/>
          </w:tcPr>
          <w:p w14:paraId="13B0771B" w14:textId="4D6F9D44"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API/Event</w:t>
            </w:r>
          </w:p>
        </w:tc>
        <w:tc>
          <w:tcPr>
            <w:tcW w:w="2045" w:type="dxa"/>
          </w:tcPr>
          <w:p w14:paraId="73D601B3" w14:textId="4BDC8372"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Kết quả</w:t>
            </w:r>
          </w:p>
        </w:tc>
      </w:tr>
      <w:tr w:rsidR="000D7FE8" w14:paraId="0E51360F" w14:textId="77777777" w:rsidTr="000D7FE8">
        <w:tc>
          <w:tcPr>
            <w:cnfStyle w:val="001000000000" w:firstRow="0" w:lastRow="0" w:firstColumn="1" w:lastColumn="0" w:oddVBand="0" w:evenVBand="0" w:oddHBand="0" w:evenHBand="0" w:firstRowFirstColumn="0" w:firstRowLastColumn="0" w:lastRowFirstColumn="0" w:lastRowLastColumn="0"/>
            <w:tcW w:w="945" w:type="dxa"/>
          </w:tcPr>
          <w:p w14:paraId="114FE872" w14:textId="65AB9AC8" w:rsidR="000D7FE8" w:rsidRDefault="000D7FE8" w:rsidP="00983E1A">
            <w:pPr>
              <w:rPr>
                <w:rFonts w:ascii="Arial" w:hAnsi="Arial" w:cs="Arial"/>
                <w:sz w:val="22"/>
                <w:szCs w:val="22"/>
                <w:lang w:val="vi-VN"/>
              </w:rPr>
            </w:pPr>
            <w:r>
              <w:rPr>
                <w:rFonts w:ascii="Arial" w:hAnsi="Arial" w:cs="Arial"/>
                <w:sz w:val="22"/>
                <w:szCs w:val="22"/>
                <w:lang w:val="vi-VN"/>
              </w:rPr>
              <w:t>1</w:t>
            </w:r>
          </w:p>
        </w:tc>
        <w:tc>
          <w:tcPr>
            <w:tcW w:w="2032" w:type="dxa"/>
          </w:tcPr>
          <w:p w14:paraId="41950B0C"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119" w:type="dxa"/>
          </w:tcPr>
          <w:p w14:paraId="0DD59697"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5FEE06B"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DF4403D"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D7FE8" w14:paraId="538A85E0" w14:textId="77777777" w:rsidTr="000D7FE8">
        <w:tc>
          <w:tcPr>
            <w:cnfStyle w:val="001000000000" w:firstRow="0" w:lastRow="0" w:firstColumn="1" w:lastColumn="0" w:oddVBand="0" w:evenVBand="0" w:oddHBand="0" w:evenHBand="0" w:firstRowFirstColumn="0" w:firstRowLastColumn="0" w:lastRowFirstColumn="0" w:lastRowLastColumn="0"/>
            <w:tcW w:w="945" w:type="dxa"/>
          </w:tcPr>
          <w:p w14:paraId="5C93A561" w14:textId="035DD9DB" w:rsidR="000D7FE8" w:rsidRDefault="000D7FE8" w:rsidP="00983E1A">
            <w:pPr>
              <w:rPr>
                <w:rFonts w:ascii="Arial" w:hAnsi="Arial" w:cs="Arial"/>
                <w:sz w:val="22"/>
                <w:szCs w:val="22"/>
                <w:lang w:val="vi-VN"/>
              </w:rPr>
            </w:pPr>
            <w:r>
              <w:rPr>
                <w:rFonts w:ascii="Arial" w:hAnsi="Arial" w:cs="Arial"/>
                <w:sz w:val="22"/>
                <w:szCs w:val="22"/>
                <w:lang w:val="vi-VN"/>
              </w:rPr>
              <w:t>2</w:t>
            </w:r>
          </w:p>
        </w:tc>
        <w:tc>
          <w:tcPr>
            <w:tcW w:w="2032" w:type="dxa"/>
          </w:tcPr>
          <w:p w14:paraId="273C6277"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119" w:type="dxa"/>
          </w:tcPr>
          <w:p w14:paraId="529A3C1B"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200BF97"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1C2A6EB"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D7FE8" w14:paraId="177F0A43" w14:textId="77777777" w:rsidTr="000D7FE8">
        <w:tc>
          <w:tcPr>
            <w:cnfStyle w:val="001000000000" w:firstRow="0" w:lastRow="0" w:firstColumn="1" w:lastColumn="0" w:oddVBand="0" w:evenVBand="0" w:oddHBand="0" w:evenHBand="0" w:firstRowFirstColumn="0" w:firstRowLastColumn="0" w:lastRowFirstColumn="0" w:lastRowLastColumn="0"/>
            <w:tcW w:w="945" w:type="dxa"/>
          </w:tcPr>
          <w:p w14:paraId="043EC090" w14:textId="427B48F3" w:rsidR="000D7FE8" w:rsidRDefault="000D7FE8" w:rsidP="00983E1A">
            <w:pPr>
              <w:rPr>
                <w:rFonts w:ascii="Arial" w:hAnsi="Arial" w:cs="Arial"/>
                <w:sz w:val="22"/>
                <w:szCs w:val="22"/>
                <w:lang w:val="vi-VN"/>
              </w:rPr>
            </w:pPr>
            <w:r>
              <w:rPr>
                <w:rFonts w:ascii="Arial" w:hAnsi="Arial" w:cs="Arial"/>
                <w:sz w:val="22"/>
                <w:szCs w:val="22"/>
                <w:lang w:val="vi-VN"/>
              </w:rPr>
              <w:t>3</w:t>
            </w:r>
          </w:p>
        </w:tc>
        <w:tc>
          <w:tcPr>
            <w:tcW w:w="2032" w:type="dxa"/>
          </w:tcPr>
          <w:p w14:paraId="766E1426"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119" w:type="dxa"/>
          </w:tcPr>
          <w:p w14:paraId="7807ECB6"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3110C82"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019C3F3"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D7FE8" w14:paraId="0E9E2B6D" w14:textId="77777777" w:rsidTr="000D7FE8">
        <w:tc>
          <w:tcPr>
            <w:cnfStyle w:val="001000000000" w:firstRow="0" w:lastRow="0" w:firstColumn="1" w:lastColumn="0" w:oddVBand="0" w:evenVBand="0" w:oddHBand="0" w:evenHBand="0" w:firstRowFirstColumn="0" w:firstRowLastColumn="0" w:lastRowFirstColumn="0" w:lastRowLastColumn="0"/>
            <w:tcW w:w="945" w:type="dxa"/>
          </w:tcPr>
          <w:p w14:paraId="7FB95CAA" w14:textId="0EAA7A6E" w:rsidR="000D7FE8" w:rsidRDefault="000D7FE8" w:rsidP="00983E1A">
            <w:pPr>
              <w:rPr>
                <w:rFonts w:ascii="Arial" w:hAnsi="Arial" w:cs="Arial"/>
                <w:sz w:val="22"/>
                <w:szCs w:val="22"/>
                <w:lang w:val="vi-VN"/>
              </w:rPr>
            </w:pPr>
            <w:r>
              <w:rPr>
                <w:rFonts w:ascii="Arial" w:hAnsi="Arial" w:cs="Arial"/>
                <w:sz w:val="22"/>
                <w:szCs w:val="22"/>
                <w:lang w:val="vi-VN"/>
              </w:rPr>
              <w:t>4</w:t>
            </w:r>
          </w:p>
        </w:tc>
        <w:tc>
          <w:tcPr>
            <w:tcW w:w="2032" w:type="dxa"/>
          </w:tcPr>
          <w:p w14:paraId="0524EC09"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119" w:type="dxa"/>
          </w:tcPr>
          <w:p w14:paraId="747FB590"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2653A2A"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07549D4"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D7FE8" w14:paraId="4A5D483B" w14:textId="77777777" w:rsidTr="000D7FE8">
        <w:tc>
          <w:tcPr>
            <w:cnfStyle w:val="001000000000" w:firstRow="0" w:lastRow="0" w:firstColumn="1" w:lastColumn="0" w:oddVBand="0" w:evenVBand="0" w:oddHBand="0" w:evenHBand="0" w:firstRowFirstColumn="0" w:firstRowLastColumn="0" w:lastRowFirstColumn="0" w:lastRowLastColumn="0"/>
            <w:tcW w:w="945" w:type="dxa"/>
          </w:tcPr>
          <w:p w14:paraId="64F4AD2B" w14:textId="3D2793DF" w:rsidR="000D7FE8" w:rsidRDefault="000D7FE8" w:rsidP="00983E1A">
            <w:pPr>
              <w:rPr>
                <w:rFonts w:ascii="Arial" w:hAnsi="Arial" w:cs="Arial"/>
                <w:sz w:val="22"/>
                <w:szCs w:val="22"/>
                <w:lang w:val="vi-VN"/>
              </w:rPr>
            </w:pPr>
            <w:r>
              <w:rPr>
                <w:rFonts w:ascii="Arial" w:hAnsi="Arial" w:cs="Arial"/>
                <w:sz w:val="22"/>
                <w:szCs w:val="22"/>
                <w:lang w:val="vi-VN"/>
              </w:rPr>
              <w:t>5</w:t>
            </w:r>
          </w:p>
        </w:tc>
        <w:tc>
          <w:tcPr>
            <w:tcW w:w="2032" w:type="dxa"/>
          </w:tcPr>
          <w:p w14:paraId="19A429C8"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119" w:type="dxa"/>
          </w:tcPr>
          <w:p w14:paraId="49E3AB5B"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E31A9C3"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124A604E"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69C109E8" w14:textId="77777777" w:rsidR="000D7FE8" w:rsidRDefault="000D7FE8" w:rsidP="00983E1A">
      <w:pPr>
        <w:rPr>
          <w:rFonts w:ascii="Arial" w:hAnsi="Arial" w:cs="Arial"/>
          <w:sz w:val="22"/>
          <w:szCs w:val="22"/>
          <w:lang w:val="vi-VN"/>
        </w:rPr>
      </w:pPr>
    </w:p>
    <w:p w14:paraId="3ECA0CF4" w14:textId="6DDFF2BA" w:rsidR="000D7FE8" w:rsidRPr="000D7FE8" w:rsidRDefault="000D7FE8" w:rsidP="00983E1A">
      <w:pPr>
        <w:rPr>
          <w:rFonts w:ascii="Arial" w:hAnsi="Arial" w:cs="Arial"/>
          <w:b/>
          <w:bCs/>
          <w:color w:val="015876" w:themeColor="accent6" w:themeShade="BF"/>
          <w:sz w:val="22"/>
          <w:szCs w:val="22"/>
          <w:lang w:val="vi-VN"/>
        </w:rPr>
      </w:pPr>
      <w:r w:rsidRPr="000D7FE8">
        <w:rPr>
          <w:rFonts w:ascii="Arial" w:hAnsi="Arial" w:cs="Arial"/>
          <w:b/>
          <w:bCs/>
          <w:color w:val="015876" w:themeColor="accent6" w:themeShade="BF"/>
          <w:sz w:val="22"/>
          <w:szCs w:val="22"/>
          <w:lang w:val="vi-VN"/>
        </w:rPr>
        <w:t>API Change Catalogue</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0D7FE8" w14:paraId="67F9F70D" w14:textId="77777777" w:rsidTr="000D7F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2AA9C6E2" w14:textId="1CA694E4" w:rsidR="000D7FE8" w:rsidRDefault="000D7FE8" w:rsidP="00983E1A">
            <w:pPr>
              <w:rPr>
                <w:rFonts w:ascii="Arial" w:hAnsi="Arial" w:cs="Arial"/>
                <w:sz w:val="22"/>
                <w:szCs w:val="22"/>
                <w:lang w:val="vi-VN"/>
              </w:rPr>
            </w:pPr>
            <w:r>
              <w:rPr>
                <w:rFonts w:ascii="Arial" w:hAnsi="Arial" w:cs="Arial"/>
                <w:b w:val="0"/>
                <w:sz w:val="22"/>
                <w:szCs w:val="22"/>
                <w:lang w:val="vi-VN"/>
              </w:rPr>
              <w:t>API/Event</w:t>
            </w:r>
          </w:p>
        </w:tc>
        <w:tc>
          <w:tcPr>
            <w:tcW w:w="2045" w:type="dxa"/>
          </w:tcPr>
          <w:p w14:paraId="4E3F8D4A" w14:textId="6B767F0F"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Existing / New /Modified</w:t>
            </w:r>
          </w:p>
        </w:tc>
        <w:tc>
          <w:tcPr>
            <w:tcW w:w="2045" w:type="dxa"/>
          </w:tcPr>
          <w:p w14:paraId="771C2AC5" w14:textId="36BA5EFB"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Mục đích</w:t>
            </w:r>
          </w:p>
        </w:tc>
        <w:tc>
          <w:tcPr>
            <w:tcW w:w="2045" w:type="dxa"/>
          </w:tcPr>
          <w:p w14:paraId="0EA1AE12" w14:textId="0C9BFD81"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Request/Input</w:t>
            </w:r>
          </w:p>
        </w:tc>
        <w:tc>
          <w:tcPr>
            <w:tcW w:w="2045" w:type="dxa"/>
          </w:tcPr>
          <w:p w14:paraId="6B9FAE98" w14:textId="61654663" w:rsidR="000D7FE8" w:rsidRDefault="000D7FE8" w:rsidP="00983E1A">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Response/Output</w:t>
            </w:r>
          </w:p>
        </w:tc>
      </w:tr>
      <w:tr w:rsidR="000D7FE8" w14:paraId="4C5CBAAA" w14:textId="77777777" w:rsidTr="000D7FE8">
        <w:tc>
          <w:tcPr>
            <w:cnfStyle w:val="001000000000" w:firstRow="0" w:lastRow="0" w:firstColumn="1" w:lastColumn="0" w:oddVBand="0" w:evenVBand="0" w:oddHBand="0" w:evenHBand="0" w:firstRowFirstColumn="0" w:firstRowLastColumn="0" w:lastRowFirstColumn="0" w:lastRowLastColumn="0"/>
            <w:tcW w:w="2044" w:type="dxa"/>
          </w:tcPr>
          <w:p w14:paraId="7B8794E5" w14:textId="77777777" w:rsidR="000D7FE8" w:rsidRDefault="000D7FE8" w:rsidP="00983E1A">
            <w:pPr>
              <w:rPr>
                <w:rFonts w:ascii="Arial" w:hAnsi="Arial" w:cs="Arial"/>
                <w:sz w:val="22"/>
                <w:szCs w:val="22"/>
                <w:lang w:val="vi-VN"/>
              </w:rPr>
            </w:pPr>
          </w:p>
        </w:tc>
        <w:tc>
          <w:tcPr>
            <w:tcW w:w="2045" w:type="dxa"/>
          </w:tcPr>
          <w:p w14:paraId="1B6819F8"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3B8ED7A"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87B2581"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75AAAF1"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D7FE8" w14:paraId="24D725B7" w14:textId="77777777" w:rsidTr="000D7FE8">
        <w:tc>
          <w:tcPr>
            <w:cnfStyle w:val="001000000000" w:firstRow="0" w:lastRow="0" w:firstColumn="1" w:lastColumn="0" w:oddVBand="0" w:evenVBand="0" w:oddHBand="0" w:evenHBand="0" w:firstRowFirstColumn="0" w:firstRowLastColumn="0" w:lastRowFirstColumn="0" w:lastRowLastColumn="0"/>
            <w:tcW w:w="2044" w:type="dxa"/>
          </w:tcPr>
          <w:p w14:paraId="1C71E0CE" w14:textId="77777777" w:rsidR="000D7FE8" w:rsidRDefault="000D7FE8" w:rsidP="00983E1A">
            <w:pPr>
              <w:rPr>
                <w:rFonts w:ascii="Arial" w:hAnsi="Arial" w:cs="Arial"/>
                <w:sz w:val="22"/>
                <w:szCs w:val="22"/>
                <w:lang w:val="vi-VN"/>
              </w:rPr>
            </w:pPr>
          </w:p>
        </w:tc>
        <w:tc>
          <w:tcPr>
            <w:tcW w:w="2045" w:type="dxa"/>
          </w:tcPr>
          <w:p w14:paraId="57C9F888"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A504DFF"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75CD329C"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5C1B77FE"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0D7FE8" w14:paraId="53008984" w14:textId="77777777" w:rsidTr="000D7FE8">
        <w:tc>
          <w:tcPr>
            <w:cnfStyle w:val="001000000000" w:firstRow="0" w:lastRow="0" w:firstColumn="1" w:lastColumn="0" w:oddVBand="0" w:evenVBand="0" w:oddHBand="0" w:evenHBand="0" w:firstRowFirstColumn="0" w:firstRowLastColumn="0" w:lastRowFirstColumn="0" w:lastRowLastColumn="0"/>
            <w:tcW w:w="2044" w:type="dxa"/>
          </w:tcPr>
          <w:p w14:paraId="6CCE9A2C" w14:textId="77777777" w:rsidR="000D7FE8" w:rsidRDefault="000D7FE8" w:rsidP="00983E1A">
            <w:pPr>
              <w:rPr>
                <w:rFonts w:ascii="Arial" w:hAnsi="Arial" w:cs="Arial"/>
                <w:sz w:val="22"/>
                <w:szCs w:val="22"/>
                <w:lang w:val="vi-VN"/>
              </w:rPr>
            </w:pPr>
          </w:p>
        </w:tc>
        <w:tc>
          <w:tcPr>
            <w:tcW w:w="2045" w:type="dxa"/>
          </w:tcPr>
          <w:p w14:paraId="4CFD68C5"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0A91EDD"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6311E132"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FF91DFF" w14:textId="77777777" w:rsidR="000D7FE8" w:rsidRDefault="000D7FE8"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2EDC6DDF" w14:textId="77777777" w:rsidR="000D7FE8" w:rsidRDefault="000D7FE8" w:rsidP="00983E1A">
      <w:pPr>
        <w:rPr>
          <w:rFonts w:ascii="Arial" w:hAnsi="Arial" w:cs="Arial"/>
          <w:sz w:val="22"/>
          <w:szCs w:val="22"/>
          <w:lang w:val="vi-VN"/>
        </w:rPr>
      </w:pPr>
    </w:p>
    <w:p w14:paraId="5C15AEE3" w14:textId="697A0E33" w:rsidR="005D4637" w:rsidRPr="005D4637" w:rsidRDefault="005D4637" w:rsidP="00983E1A">
      <w:pPr>
        <w:rPr>
          <w:rFonts w:ascii="Arial" w:hAnsi="Arial" w:cs="Arial"/>
          <w:b/>
          <w:bCs/>
          <w:color w:val="015876" w:themeColor="accent6" w:themeShade="BF"/>
          <w:lang w:val="vi-VN"/>
        </w:rPr>
      </w:pPr>
      <w:r w:rsidRPr="005D4637">
        <w:rPr>
          <w:rFonts w:ascii="Arial" w:hAnsi="Arial" w:cs="Arial"/>
          <w:b/>
          <w:bCs/>
          <w:color w:val="015876" w:themeColor="accent6" w:themeShade="BF"/>
          <w:lang w:val="vi-VN"/>
        </w:rPr>
        <w:t>Bước 6: Data and State Design</w:t>
      </w:r>
    </w:p>
    <w:p w14:paraId="615F2747" w14:textId="21F30229" w:rsidR="005D4637" w:rsidRDefault="005D4637" w:rsidP="00983E1A">
      <w:pPr>
        <w:rPr>
          <w:rFonts w:ascii="Arial" w:hAnsi="Arial" w:cs="Arial"/>
          <w:sz w:val="22"/>
          <w:szCs w:val="22"/>
          <w:lang w:val="vi-VN"/>
        </w:rPr>
      </w:pPr>
      <w:r>
        <w:rPr>
          <w:rFonts w:ascii="Arial" w:hAnsi="Arial" w:cs="Arial"/>
          <w:sz w:val="22"/>
          <w:szCs w:val="22"/>
          <w:lang w:val="vi-VN"/>
        </w:rPr>
        <w:t>Hệ thống cần ghi nhớ những thông tin gì? Thông qua việc xác định các entity hoặc dữ liệu cần bổ sung</w:t>
      </w:r>
      <w:r w:rsidR="00BB794D">
        <w:rPr>
          <w:rFonts w:ascii="Arial" w:hAnsi="Arial" w:cs="Arial"/>
          <w:sz w:val="22"/>
          <w:szCs w:val="22"/>
          <w:lang w:val="vi-VN"/>
        </w:rPr>
        <w:t>.</w:t>
      </w:r>
    </w:p>
    <w:p w14:paraId="69045EFE" w14:textId="77777777" w:rsidR="00BB794D" w:rsidRDefault="00BB794D" w:rsidP="00983E1A">
      <w:pPr>
        <w:rPr>
          <w:rFonts w:ascii="Arial" w:hAnsi="Arial" w:cs="Arial"/>
          <w:sz w:val="22"/>
          <w:szCs w:val="22"/>
          <w:lang w:val="vi-VN"/>
        </w:rPr>
      </w:pPr>
    </w:p>
    <w:p w14:paraId="4F85C76D" w14:textId="77ED6338" w:rsidR="00BB794D" w:rsidRPr="00BB794D" w:rsidRDefault="00BB794D" w:rsidP="00983E1A">
      <w:pPr>
        <w:rPr>
          <w:rFonts w:ascii="Arial" w:hAnsi="Arial" w:cs="Arial"/>
          <w:b/>
          <w:bCs/>
          <w:color w:val="015876" w:themeColor="accent6" w:themeShade="BF"/>
          <w:sz w:val="22"/>
          <w:szCs w:val="22"/>
          <w:lang w:val="vi-VN"/>
        </w:rPr>
      </w:pPr>
      <w:r w:rsidRPr="00BB794D">
        <w:rPr>
          <w:rFonts w:ascii="Arial" w:hAnsi="Arial" w:cs="Arial"/>
          <w:b/>
          <w:bCs/>
          <w:color w:val="015876" w:themeColor="accent6" w:themeShade="BF"/>
          <w:sz w:val="22"/>
          <w:szCs w:val="22"/>
          <w:lang w:val="vi-VN"/>
        </w:rPr>
        <w:t>Prompt gợi ý:</w:t>
      </w:r>
    </w:p>
    <w:p w14:paraId="41AB4A48" w14:textId="77777777" w:rsidR="00BB794D" w:rsidRPr="00BB794D" w:rsidRDefault="00BB794D" w:rsidP="00BB794D">
      <w:p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Bạn là </w:t>
      </w:r>
      <w:r w:rsidRPr="00BB794D">
        <w:rPr>
          <w:rFonts w:ascii="Arial" w:hAnsi="Arial" w:cs="Arial"/>
          <w:b/>
          <w:bCs/>
          <w:i/>
          <w:iCs/>
          <w:color w:val="000000"/>
          <w:sz w:val="22"/>
          <w:szCs w:val="22"/>
        </w:rPr>
        <w:t>Data Architect</w:t>
      </w:r>
      <w:r w:rsidRPr="00BB794D">
        <w:rPr>
          <w:rFonts w:ascii="Arial" w:hAnsi="Arial" w:cs="Arial"/>
          <w:i/>
          <w:iCs/>
          <w:color w:val="000000"/>
          <w:sz w:val="22"/>
          <w:szCs w:val="22"/>
        </w:rPr>
        <w:t> của hệ thống MedBook.</w:t>
      </w:r>
    </w:p>
    <w:p w14:paraId="634D8BD6" w14:textId="77777777" w:rsidR="00BB794D" w:rsidRPr="00BB794D" w:rsidRDefault="00BB794D" w:rsidP="00BB794D">
      <w:p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lastRenderedPageBreak/>
        <w:t>Dựa trên:</w:t>
      </w:r>
    </w:p>
    <w:p w14:paraId="30FA8F39" w14:textId="77777777" w:rsidR="00BB794D" w:rsidRPr="00BB794D" w:rsidRDefault="00BB794D">
      <w:pPr>
        <w:numPr>
          <w:ilvl w:val="0"/>
          <w:numId w:val="63"/>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Prioritized Requirement Package</w:t>
      </w:r>
    </w:p>
    <w:p w14:paraId="17554890" w14:textId="77777777" w:rsidR="00BB794D" w:rsidRPr="00BB794D" w:rsidRDefault="00BB794D">
      <w:pPr>
        <w:numPr>
          <w:ilvl w:val="0"/>
          <w:numId w:val="63"/>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Kiến trúc đã lựa chọn</w:t>
      </w:r>
    </w:p>
    <w:p w14:paraId="3DCD8166" w14:textId="77777777" w:rsidR="00BB794D" w:rsidRPr="00BB794D" w:rsidRDefault="00BB794D">
      <w:pPr>
        <w:numPr>
          <w:ilvl w:val="0"/>
          <w:numId w:val="63"/>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Component Design</w:t>
      </w:r>
    </w:p>
    <w:p w14:paraId="0FE9EBAB" w14:textId="77777777" w:rsidR="00BB794D" w:rsidRPr="00BB794D" w:rsidRDefault="00BB794D">
      <w:pPr>
        <w:numPr>
          <w:ilvl w:val="0"/>
          <w:numId w:val="63"/>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Interaction Flow</w:t>
      </w:r>
    </w:p>
    <w:p w14:paraId="1C02A8C9" w14:textId="77777777" w:rsidR="00BB794D" w:rsidRPr="00BB794D" w:rsidRDefault="00BB794D" w:rsidP="00BB794D">
      <w:p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Hãy xác định các </w:t>
      </w:r>
      <w:r w:rsidRPr="00BB794D">
        <w:rPr>
          <w:rFonts w:ascii="Arial" w:hAnsi="Arial" w:cs="Arial"/>
          <w:b/>
          <w:bCs/>
          <w:i/>
          <w:iCs/>
          <w:color w:val="000000"/>
          <w:sz w:val="22"/>
          <w:szCs w:val="22"/>
        </w:rPr>
        <w:t>entity hoặc dữ liệu mới</w:t>
      </w:r>
      <w:r w:rsidRPr="00BB794D">
        <w:rPr>
          <w:rFonts w:ascii="Arial" w:hAnsi="Arial" w:cs="Arial"/>
          <w:i/>
          <w:iCs/>
          <w:color w:val="000000"/>
          <w:sz w:val="22"/>
          <w:szCs w:val="22"/>
        </w:rPr>
        <w:t> cần bổ sung để triển khai chức năng </w:t>
      </w:r>
      <w:r w:rsidRPr="00BB794D">
        <w:rPr>
          <w:rFonts w:ascii="Arial" w:hAnsi="Arial" w:cs="Arial"/>
          <w:b/>
          <w:bCs/>
          <w:i/>
          <w:iCs/>
          <w:color w:val="000000"/>
          <w:sz w:val="22"/>
          <w:szCs w:val="22"/>
        </w:rPr>
        <w:t>Dynamic Appointment Rescheduling and Waiting List Management</w:t>
      </w:r>
      <w:r w:rsidRPr="00BB794D">
        <w:rPr>
          <w:rFonts w:ascii="Arial" w:hAnsi="Arial" w:cs="Arial"/>
          <w:i/>
          <w:iCs/>
          <w:color w:val="000000"/>
          <w:sz w:val="22"/>
          <w:szCs w:val="22"/>
        </w:rPr>
        <w:t>.</w:t>
      </w:r>
    </w:p>
    <w:p w14:paraId="2D11DA32" w14:textId="77777777" w:rsidR="00BB794D" w:rsidRPr="00BB794D" w:rsidRDefault="00BB794D" w:rsidP="00BB794D">
      <w:p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Với mỗi entity, hãy mô tả:</w:t>
      </w:r>
    </w:p>
    <w:p w14:paraId="20EC8C54" w14:textId="77777777" w:rsidR="00BB794D" w:rsidRPr="00BB794D" w:rsidRDefault="00BB794D">
      <w:pPr>
        <w:numPr>
          <w:ilvl w:val="0"/>
          <w:numId w:val="64"/>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Mục đích</w:t>
      </w:r>
    </w:p>
    <w:p w14:paraId="2DD03607" w14:textId="77777777" w:rsidR="00BB794D" w:rsidRPr="00BB794D" w:rsidRDefault="00BB794D">
      <w:pPr>
        <w:numPr>
          <w:ilvl w:val="0"/>
          <w:numId w:val="64"/>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Các thuộc tính chính</w:t>
      </w:r>
    </w:p>
    <w:p w14:paraId="27B57745" w14:textId="77777777" w:rsidR="00BB794D" w:rsidRPr="00BB794D" w:rsidRDefault="00BB794D">
      <w:pPr>
        <w:numPr>
          <w:ilvl w:val="0"/>
          <w:numId w:val="64"/>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Trạng thái hoặc vòng đời (nếu có)</w:t>
      </w:r>
    </w:p>
    <w:p w14:paraId="77AD6BE7" w14:textId="77777777" w:rsidR="00BB794D" w:rsidRPr="00BB794D" w:rsidRDefault="00BB794D">
      <w:pPr>
        <w:numPr>
          <w:ilvl w:val="0"/>
          <w:numId w:val="64"/>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Quan hệ với các entity khác</w:t>
      </w:r>
    </w:p>
    <w:p w14:paraId="531174F4" w14:textId="2D0A5BDC" w:rsidR="00BB794D" w:rsidRPr="00BB794D" w:rsidRDefault="00BB794D" w:rsidP="00BB794D">
      <w:p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Sau đó, thiết kế </w:t>
      </w:r>
      <w:r w:rsidRPr="00BB794D">
        <w:rPr>
          <w:rFonts w:ascii="Arial" w:hAnsi="Arial" w:cs="Arial"/>
          <w:b/>
          <w:bCs/>
          <w:i/>
          <w:iCs/>
          <w:color w:val="000000"/>
          <w:sz w:val="22"/>
          <w:szCs w:val="22"/>
        </w:rPr>
        <w:t>State Transition</w:t>
      </w:r>
      <w:r>
        <w:rPr>
          <w:rFonts w:ascii="Arial" w:hAnsi="Arial" w:cs="Arial"/>
          <w:i/>
          <w:iCs/>
          <w:color w:val="000000"/>
          <w:sz w:val="22"/>
          <w:szCs w:val="22"/>
          <w:lang w:val="vi-VN"/>
        </w:rPr>
        <w:t xml:space="preserve"> cho entity AppointmentOffer</w:t>
      </w:r>
      <w:r w:rsidRPr="00BB794D">
        <w:rPr>
          <w:rFonts w:ascii="Arial" w:hAnsi="Arial" w:cs="Arial"/>
          <w:i/>
          <w:iCs/>
          <w:color w:val="000000"/>
          <w:sz w:val="22"/>
          <w:szCs w:val="22"/>
        </w:rPr>
        <w:t xml:space="preserve"> bao gồm:</w:t>
      </w:r>
    </w:p>
    <w:p w14:paraId="5FC08E07" w14:textId="77777777" w:rsidR="00BB794D" w:rsidRPr="00BB794D" w:rsidRDefault="00BB794D">
      <w:pPr>
        <w:numPr>
          <w:ilvl w:val="0"/>
          <w:numId w:val="65"/>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Trạng thái hiện tại</w:t>
      </w:r>
    </w:p>
    <w:p w14:paraId="79159721" w14:textId="089A4EE9" w:rsidR="00BB794D" w:rsidRPr="00BB794D" w:rsidRDefault="00BB794D">
      <w:pPr>
        <w:numPr>
          <w:ilvl w:val="0"/>
          <w:numId w:val="65"/>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Sự kiện kích hoạt</w:t>
      </w:r>
      <w:r>
        <w:rPr>
          <w:rFonts w:ascii="Arial" w:hAnsi="Arial" w:cs="Arial"/>
          <w:i/>
          <w:iCs/>
          <w:color w:val="000000"/>
          <w:sz w:val="22"/>
          <w:szCs w:val="22"/>
          <w:lang w:val="vi-VN"/>
        </w:rPr>
        <w:t xml:space="preserve"> chuyển trạng thái</w:t>
      </w:r>
    </w:p>
    <w:p w14:paraId="43D73ADC" w14:textId="77777777" w:rsidR="00BB794D" w:rsidRPr="00BB794D" w:rsidRDefault="00BB794D">
      <w:pPr>
        <w:numPr>
          <w:ilvl w:val="0"/>
          <w:numId w:val="65"/>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Điều kiện chuyển trạng thái</w:t>
      </w:r>
    </w:p>
    <w:p w14:paraId="366CDFEE" w14:textId="77777777" w:rsidR="00BB794D" w:rsidRPr="00BB794D" w:rsidRDefault="00BB794D">
      <w:pPr>
        <w:numPr>
          <w:ilvl w:val="0"/>
          <w:numId w:val="65"/>
        </w:num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Trạng thái tiếp theo</w:t>
      </w:r>
    </w:p>
    <w:p w14:paraId="5237816C" w14:textId="143568D6" w:rsidR="00BB794D" w:rsidRPr="00BB794D" w:rsidRDefault="00BB794D">
      <w:pPr>
        <w:numPr>
          <w:ilvl w:val="0"/>
          <w:numId w:val="65"/>
        </w:numPr>
        <w:spacing w:before="100" w:beforeAutospacing="1" w:after="100" w:afterAutospacing="1"/>
        <w:rPr>
          <w:rFonts w:ascii="Arial" w:hAnsi="Arial" w:cs="Arial"/>
          <w:i/>
          <w:iCs/>
          <w:color w:val="000000"/>
          <w:sz w:val="22"/>
          <w:szCs w:val="22"/>
        </w:rPr>
      </w:pPr>
      <w:r>
        <w:rPr>
          <w:rFonts w:ascii="Arial" w:hAnsi="Arial" w:cs="Arial"/>
          <w:i/>
          <w:iCs/>
          <w:color w:val="000000"/>
          <w:sz w:val="22"/>
          <w:szCs w:val="22"/>
          <w:lang w:val="vi-VN"/>
        </w:rPr>
        <w:t>Các trạng thái kết thúc</w:t>
      </w:r>
    </w:p>
    <w:p w14:paraId="2E4AF458" w14:textId="00D079A4" w:rsidR="00BB794D" w:rsidRPr="00BB794D" w:rsidRDefault="00BB794D">
      <w:pPr>
        <w:numPr>
          <w:ilvl w:val="0"/>
          <w:numId w:val="65"/>
        </w:numPr>
        <w:spacing w:before="100" w:beforeAutospacing="1" w:after="100" w:afterAutospacing="1"/>
        <w:rPr>
          <w:rFonts w:ascii="Arial" w:hAnsi="Arial" w:cs="Arial"/>
          <w:i/>
          <w:iCs/>
          <w:color w:val="000000"/>
          <w:sz w:val="22"/>
          <w:szCs w:val="22"/>
        </w:rPr>
      </w:pPr>
      <w:r>
        <w:rPr>
          <w:rFonts w:ascii="Arial" w:hAnsi="Arial" w:cs="Arial"/>
          <w:i/>
          <w:iCs/>
          <w:color w:val="000000"/>
          <w:sz w:val="22"/>
          <w:szCs w:val="22"/>
          <w:lang w:val="vi-VN"/>
        </w:rPr>
        <w:t>Những trạng thái bất thường cần xử lý (Timeout, Cancelled, Expired)</w:t>
      </w:r>
    </w:p>
    <w:p w14:paraId="32F9F1C6" w14:textId="77777777" w:rsidR="00BB794D" w:rsidRPr="00BB794D" w:rsidRDefault="00BB794D" w:rsidP="00BB794D">
      <w:pPr>
        <w:spacing w:before="100" w:beforeAutospacing="1" w:after="100" w:afterAutospacing="1"/>
        <w:rPr>
          <w:rFonts w:ascii="Arial" w:hAnsi="Arial" w:cs="Arial"/>
          <w:i/>
          <w:iCs/>
          <w:color w:val="000000"/>
          <w:sz w:val="22"/>
          <w:szCs w:val="22"/>
        </w:rPr>
      </w:pPr>
      <w:r w:rsidRPr="00BB794D">
        <w:rPr>
          <w:rFonts w:ascii="Arial" w:hAnsi="Arial" w:cs="Arial"/>
          <w:i/>
          <w:iCs/>
          <w:color w:val="000000"/>
          <w:sz w:val="22"/>
          <w:szCs w:val="22"/>
        </w:rPr>
        <w:t>Cuối cùng, hãy kiểm tra xem mô hình dữ liệu có thiếu entity, trạng thái hoặc quy tắc chuyển trạng thái nào không và đề xuất cải tiến nếu cần.</w:t>
      </w:r>
    </w:p>
    <w:p w14:paraId="41D5031F" w14:textId="4A0F490F" w:rsidR="00BB794D" w:rsidRDefault="0073715B" w:rsidP="00983E1A">
      <w:pPr>
        <w:rPr>
          <w:rFonts w:ascii="Arial" w:hAnsi="Arial" w:cs="Arial"/>
          <w:sz w:val="22"/>
          <w:szCs w:val="22"/>
          <w:lang w:val="vi-VN"/>
        </w:rPr>
      </w:pPr>
      <w:r>
        <w:rPr>
          <w:rFonts w:ascii="Arial" w:hAnsi="Arial" w:cs="Arial"/>
          <w:sz w:val="22"/>
          <w:szCs w:val="22"/>
          <w:lang w:val="vi-VN"/>
        </w:rPr>
        <w:t>Đầu ra mong muốn:</w:t>
      </w:r>
    </w:p>
    <w:p w14:paraId="4424A1DC" w14:textId="77777777" w:rsidR="0073715B" w:rsidRDefault="0073715B" w:rsidP="00983E1A">
      <w:pPr>
        <w:rPr>
          <w:rFonts w:ascii="Arial" w:hAnsi="Arial" w:cs="Arial"/>
          <w:sz w:val="22"/>
          <w:szCs w:val="22"/>
          <w:lang w:val="vi-VN"/>
        </w:rPr>
      </w:pPr>
    </w:p>
    <w:p w14:paraId="72C7BCC2" w14:textId="27BD5770" w:rsidR="0073715B" w:rsidRPr="0073715B" w:rsidRDefault="0073715B" w:rsidP="00983E1A">
      <w:pPr>
        <w:rPr>
          <w:rFonts w:ascii="Arial" w:hAnsi="Arial" w:cs="Arial"/>
          <w:b/>
          <w:bCs/>
          <w:color w:val="015876" w:themeColor="accent6" w:themeShade="BF"/>
          <w:sz w:val="22"/>
          <w:szCs w:val="22"/>
          <w:lang w:val="vi-VN"/>
        </w:rPr>
      </w:pPr>
      <w:r w:rsidRPr="0073715B">
        <w:rPr>
          <w:rFonts w:ascii="Arial" w:hAnsi="Arial" w:cs="Arial"/>
          <w:b/>
          <w:bCs/>
          <w:color w:val="015876" w:themeColor="accent6" w:themeShade="BF"/>
          <w:sz w:val="22"/>
          <w:szCs w:val="22"/>
          <w:lang w:val="vi-VN"/>
        </w:rPr>
        <w:t>Data Model Extension</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73715B" w14:paraId="443CADD7" w14:textId="77777777" w:rsidTr="00737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19EA1402" w14:textId="0A64F4B5" w:rsidR="0073715B" w:rsidRPr="0073715B" w:rsidRDefault="0073715B" w:rsidP="00983E1A">
            <w:pPr>
              <w:rPr>
                <w:rFonts w:ascii="Arial" w:hAnsi="Arial" w:cs="Arial"/>
                <w:bCs/>
                <w:color w:val="B6332E" w:themeColor="accent1" w:themeShade="BF"/>
                <w:sz w:val="22"/>
                <w:szCs w:val="22"/>
                <w:lang w:val="vi-VN"/>
              </w:rPr>
            </w:pPr>
            <w:r w:rsidRPr="0073715B">
              <w:rPr>
                <w:rFonts w:ascii="Arial" w:hAnsi="Arial" w:cs="Arial"/>
                <w:bCs/>
                <w:color w:val="B6332E" w:themeColor="accent1" w:themeShade="BF"/>
                <w:sz w:val="22"/>
                <w:szCs w:val="22"/>
                <w:lang w:val="vi-VN"/>
              </w:rPr>
              <w:t>Entity</w:t>
            </w:r>
          </w:p>
        </w:tc>
        <w:tc>
          <w:tcPr>
            <w:tcW w:w="2045" w:type="dxa"/>
          </w:tcPr>
          <w:p w14:paraId="440E5C54" w14:textId="40FB6D4D" w:rsidR="0073715B" w:rsidRPr="0073715B" w:rsidRDefault="0073715B" w:rsidP="00983E1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73715B">
              <w:rPr>
                <w:rFonts w:ascii="Arial" w:hAnsi="Arial" w:cs="Arial"/>
                <w:color w:val="B6332E" w:themeColor="accent1" w:themeShade="BF"/>
                <w:sz w:val="22"/>
                <w:szCs w:val="22"/>
                <w:lang w:val="vi-VN"/>
              </w:rPr>
              <w:t>Mục đích</w:t>
            </w:r>
          </w:p>
        </w:tc>
        <w:tc>
          <w:tcPr>
            <w:tcW w:w="2045" w:type="dxa"/>
          </w:tcPr>
          <w:p w14:paraId="75F8E6EB" w14:textId="37CE59B3" w:rsidR="0073715B" w:rsidRPr="0073715B" w:rsidRDefault="0073715B" w:rsidP="00983E1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73715B">
              <w:rPr>
                <w:rFonts w:ascii="Arial" w:hAnsi="Arial" w:cs="Arial"/>
                <w:color w:val="B6332E" w:themeColor="accent1" w:themeShade="BF"/>
                <w:sz w:val="22"/>
                <w:szCs w:val="22"/>
                <w:lang w:val="vi-VN"/>
              </w:rPr>
              <w:t>Thuộc tính chính</w:t>
            </w:r>
          </w:p>
        </w:tc>
        <w:tc>
          <w:tcPr>
            <w:tcW w:w="2045" w:type="dxa"/>
          </w:tcPr>
          <w:p w14:paraId="68BFAE7E" w14:textId="797773C0" w:rsidR="0073715B" w:rsidRPr="0073715B" w:rsidRDefault="0073715B" w:rsidP="00983E1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73715B">
              <w:rPr>
                <w:rFonts w:ascii="Arial" w:hAnsi="Arial" w:cs="Arial"/>
                <w:color w:val="B6332E" w:themeColor="accent1" w:themeShade="BF"/>
                <w:sz w:val="22"/>
                <w:szCs w:val="22"/>
                <w:lang w:val="vi-VN"/>
              </w:rPr>
              <w:t>Trạng thái/Vòng đời</w:t>
            </w:r>
          </w:p>
        </w:tc>
        <w:tc>
          <w:tcPr>
            <w:tcW w:w="2045" w:type="dxa"/>
          </w:tcPr>
          <w:p w14:paraId="1C9611FC" w14:textId="1E1C0D29" w:rsidR="0073715B" w:rsidRPr="0073715B" w:rsidRDefault="0073715B" w:rsidP="00983E1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73715B">
              <w:rPr>
                <w:rFonts w:ascii="Arial" w:hAnsi="Arial" w:cs="Arial"/>
                <w:color w:val="B6332E" w:themeColor="accent1" w:themeShade="BF"/>
                <w:sz w:val="22"/>
                <w:szCs w:val="22"/>
                <w:lang w:val="vi-VN"/>
              </w:rPr>
              <w:t>Quan hệ</w:t>
            </w:r>
          </w:p>
        </w:tc>
      </w:tr>
      <w:tr w:rsidR="0073715B" w14:paraId="15C04111" w14:textId="77777777" w:rsidTr="0073715B">
        <w:tc>
          <w:tcPr>
            <w:cnfStyle w:val="001000000000" w:firstRow="0" w:lastRow="0" w:firstColumn="1" w:lastColumn="0" w:oddVBand="0" w:evenVBand="0" w:oddHBand="0" w:evenHBand="0" w:firstRowFirstColumn="0" w:firstRowLastColumn="0" w:lastRowFirstColumn="0" w:lastRowLastColumn="0"/>
            <w:tcW w:w="2044" w:type="dxa"/>
          </w:tcPr>
          <w:p w14:paraId="66E5DAE8" w14:textId="77777777" w:rsidR="0073715B" w:rsidRDefault="0073715B" w:rsidP="00983E1A">
            <w:pPr>
              <w:rPr>
                <w:rFonts w:ascii="Arial" w:hAnsi="Arial" w:cs="Arial"/>
                <w:sz w:val="22"/>
                <w:szCs w:val="22"/>
                <w:lang w:val="vi-VN"/>
              </w:rPr>
            </w:pPr>
          </w:p>
        </w:tc>
        <w:tc>
          <w:tcPr>
            <w:tcW w:w="2045" w:type="dxa"/>
          </w:tcPr>
          <w:p w14:paraId="1B0BF344"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4802A48"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33E2D6F0"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05C734E"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73715B" w14:paraId="3783246F" w14:textId="77777777" w:rsidTr="0073715B">
        <w:tc>
          <w:tcPr>
            <w:cnfStyle w:val="001000000000" w:firstRow="0" w:lastRow="0" w:firstColumn="1" w:lastColumn="0" w:oddVBand="0" w:evenVBand="0" w:oddHBand="0" w:evenHBand="0" w:firstRowFirstColumn="0" w:firstRowLastColumn="0" w:lastRowFirstColumn="0" w:lastRowLastColumn="0"/>
            <w:tcW w:w="2044" w:type="dxa"/>
          </w:tcPr>
          <w:p w14:paraId="0B8CF8D4" w14:textId="77777777" w:rsidR="0073715B" w:rsidRDefault="0073715B" w:rsidP="00983E1A">
            <w:pPr>
              <w:rPr>
                <w:rFonts w:ascii="Arial" w:hAnsi="Arial" w:cs="Arial"/>
                <w:sz w:val="22"/>
                <w:szCs w:val="22"/>
                <w:lang w:val="vi-VN"/>
              </w:rPr>
            </w:pPr>
          </w:p>
        </w:tc>
        <w:tc>
          <w:tcPr>
            <w:tcW w:w="2045" w:type="dxa"/>
          </w:tcPr>
          <w:p w14:paraId="3A3293B7"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41599DE2"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260ACF1B"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045" w:type="dxa"/>
          </w:tcPr>
          <w:p w14:paraId="07B7F6C9"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2CF6CDC0" w14:textId="77777777" w:rsidR="0073715B" w:rsidRDefault="0073715B" w:rsidP="00983E1A">
      <w:pPr>
        <w:rPr>
          <w:rFonts w:ascii="Arial" w:hAnsi="Arial" w:cs="Arial"/>
          <w:sz w:val="22"/>
          <w:szCs w:val="22"/>
          <w:lang w:val="vi-VN"/>
        </w:rPr>
      </w:pPr>
    </w:p>
    <w:p w14:paraId="3CDBA37F" w14:textId="77777777" w:rsidR="0073715B" w:rsidRDefault="0073715B" w:rsidP="00983E1A">
      <w:pPr>
        <w:rPr>
          <w:rFonts w:ascii="Arial" w:hAnsi="Arial" w:cs="Arial"/>
          <w:sz w:val="22"/>
          <w:szCs w:val="22"/>
          <w:lang w:val="vi-VN"/>
        </w:rPr>
      </w:pPr>
    </w:p>
    <w:p w14:paraId="3E0DFF75" w14:textId="2A310F67" w:rsidR="0073715B" w:rsidRPr="0073715B" w:rsidRDefault="0073715B" w:rsidP="00983E1A">
      <w:pPr>
        <w:rPr>
          <w:rFonts w:ascii="Arial" w:hAnsi="Arial" w:cs="Arial"/>
          <w:b/>
          <w:bCs/>
          <w:color w:val="015876" w:themeColor="accent6" w:themeShade="BF"/>
          <w:sz w:val="22"/>
          <w:szCs w:val="22"/>
          <w:lang w:val="vi-VN"/>
        </w:rPr>
      </w:pPr>
      <w:r w:rsidRPr="0073715B">
        <w:rPr>
          <w:rFonts w:ascii="Arial" w:hAnsi="Arial" w:cs="Arial"/>
          <w:b/>
          <w:bCs/>
          <w:color w:val="015876" w:themeColor="accent6" w:themeShade="BF"/>
          <w:sz w:val="22"/>
          <w:szCs w:val="22"/>
          <w:lang w:val="vi-VN"/>
        </w:rPr>
        <w:t>State Transition</w:t>
      </w:r>
    </w:p>
    <w:tbl>
      <w:tblPr>
        <w:tblStyle w:val="SyllabusTable-withBorders"/>
        <w:tblW w:w="0" w:type="auto"/>
        <w:tblLook w:val="04A0" w:firstRow="1" w:lastRow="0" w:firstColumn="1" w:lastColumn="0" w:noHBand="0" w:noVBand="1"/>
      </w:tblPr>
      <w:tblGrid>
        <w:gridCol w:w="2556"/>
        <w:gridCol w:w="2556"/>
        <w:gridCol w:w="2556"/>
        <w:gridCol w:w="2556"/>
      </w:tblGrid>
      <w:tr w:rsidR="0073715B" w14:paraId="2D6EF9AD" w14:textId="77777777" w:rsidTr="00737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0DF76C27" w14:textId="37198A84" w:rsidR="0073715B" w:rsidRPr="0073715B" w:rsidRDefault="0073715B" w:rsidP="00983E1A">
            <w:pPr>
              <w:rPr>
                <w:rFonts w:ascii="Arial" w:hAnsi="Arial" w:cs="Arial"/>
                <w:bCs/>
                <w:color w:val="B6332E" w:themeColor="accent1" w:themeShade="BF"/>
                <w:sz w:val="22"/>
                <w:szCs w:val="22"/>
                <w:lang w:val="vi-VN"/>
              </w:rPr>
            </w:pPr>
            <w:r w:rsidRPr="0073715B">
              <w:rPr>
                <w:rFonts w:ascii="Arial" w:hAnsi="Arial" w:cs="Arial"/>
                <w:bCs/>
                <w:color w:val="B6332E" w:themeColor="accent1" w:themeShade="BF"/>
                <w:sz w:val="22"/>
                <w:szCs w:val="22"/>
                <w:lang w:val="vi-VN"/>
              </w:rPr>
              <w:t>Current State</w:t>
            </w:r>
          </w:p>
        </w:tc>
        <w:tc>
          <w:tcPr>
            <w:tcW w:w="2556" w:type="dxa"/>
          </w:tcPr>
          <w:p w14:paraId="67FCD953" w14:textId="2F06A12F" w:rsidR="0073715B" w:rsidRPr="0073715B" w:rsidRDefault="0073715B" w:rsidP="00983E1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73715B">
              <w:rPr>
                <w:rFonts w:ascii="Arial" w:hAnsi="Arial" w:cs="Arial"/>
                <w:color w:val="B6332E" w:themeColor="accent1" w:themeShade="BF"/>
                <w:sz w:val="22"/>
                <w:szCs w:val="22"/>
                <w:lang w:val="vi-VN"/>
              </w:rPr>
              <w:t>Event</w:t>
            </w:r>
          </w:p>
        </w:tc>
        <w:tc>
          <w:tcPr>
            <w:tcW w:w="2556" w:type="dxa"/>
          </w:tcPr>
          <w:p w14:paraId="6A2A3817" w14:textId="643984F1" w:rsidR="0073715B" w:rsidRPr="0073715B" w:rsidRDefault="0073715B" w:rsidP="00983E1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73715B">
              <w:rPr>
                <w:rFonts w:ascii="Arial" w:hAnsi="Arial" w:cs="Arial"/>
                <w:color w:val="B6332E" w:themeColor="accent1" w:themeShade="BF"/>
                <w:sz w:val="22"/>
                <w:szCs w:val="22"/>
                <w:lang w:val="vi-VN"/>
              </w:rPr>
              <w:t>Next State</w:t>
            </w:r>
          </w:p>
        </w:tc>
        <w:tc>
          <w:tcPr>
            <w:tcW w:w="2556" w:type="dxa"/>
          </w:tcPr>
          <w:p w14:paraId="70B6BC9E" w14:textId="0BCAE3B5" w:rsidR="0073715B" w:rsidRPr="0073715B" w:rsidRDefault="0073715B" w:rsidP="00983E1A">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73715B">
              <w:rPr>
                <w:rFonts w:ascii="Arial" w:hAnsi="Arial" w:cs="Arial"/>
                <w:color w:val="B6332E" w:themeColor="accent1" w:themeShade="BF"/>
                <w:sz w:val="22"/>
                <w:szCs w:val="22"/>
                <w:lang w:val="vi-VN"/>
              </w:rPr>
              <w:t>Điều kiện</w:t>
            </w:r>
          </w:p>
        </w:tc>
      </w:tr>
      <w:tr w:rsidR="0073715B" w14:paraId="7578637A" w14:textId="77777777" w:rsidTr="0073715B">
        <w:tc>
          <w:tcPr>
            <w:cnfStyle w:val="001000000000" w:firstRow="0" w:lastRow="0" w:firstColumn="1" w:lastColumn="0" w:oddVBand="0" w:evenVBand="0" w:oddHBand="0" w:evenHBand="0" w:firstRowFirstColumn="0" w:firstRowLastColumn="0" w:lastRowFirstColumn="0" w:lastRowLastColumn="0"/>
            <w:tcW w:w="2556" w:type="dxa"/>
          </w:tcPr>
          <w:p w14:paraId="156D3A7E" w14:textId="77777777" w:rsidR="0073715B" w:rsidRDefault="0073715B" w:rsidP="00983E1A">
            <w:pPr>
              <w:rPr>
                <w:rFonts w:ascii="Arial" w:hAnsi="Arial" w:cs="Arial"/>
                <w:sz w:val="22"/>
                <w:szCs w:val="22"/>
                <w:lang w:val="vi-VN"/>
              </w:rPr>
            </w:pPr>
          </w:p>
        </w:tc>
        <w:tc>
          <w:tcPr>
            <w:tcW w:w="2556" w:type="dxa"/>
          </w:tcPr>
          <w:p w14:paraId="1A69A2AE"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6192BBCF"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553BE2CB"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73715B" w14:paraId="46B83202" w14:textId="77777777" w:rsidTr="0073715B">
        <w:tc>
          <w:tcPr>
            <w:cnfStyle w:val="001000000000" w:firstRow="0" w:lastRow="0" w:firstColumn="1" w:lastColumn="0" w:oddVBand="0" w:evenVBand="0" w:oddHBand="0" w:evenHBand="0" w:firstRowFirstColumn="0" w:firstRowLastColumn="0" w:lastRowFirstColumn="0" w:lastRowLastColumn="0"/>
            <w:tcW w:w="2556" w:type="dxa"/>
          </w:tcPr>
          <w:p w14:paraId="268D4871" w14:textId="77777777" w:rsidR="0073715B" w:rsidRDefault="0073715B" w:rsidP="00983E1A">
            <w:pPr>
              <w:rPr>
                <w:rFonts w:ascii="Arial" w:hAnsi="Arial" w:cs="Arial"/>
                <w:sz w:val="22"/>
                <w:szCs w:val="22"/>
                <w:lang w:val="vi-VN"/>
              </w:rPr>
            </w:pPr>
          </w:p>
        </w:tc>
        <w:tc>
          <w:tcPr>
            <w:tcW w:w="2556" w:type="dxa"/>
          </w:tcPr>
          <w:p w14:paraId="1520D9F7"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28569413"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1C7B7159" w14:textId="77777777" w:rsidR="0073715B" w:rsidRDefault="0073715B" w:rsidP="00983E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7720935B" w14:textId="77777777" w:rsidR="0073715B" w:rsidRDefault="0073715B" w:rsidP="00983E1A">
      <w:pPr>
        <w:rPr>
          <w:rFonts w:ascii="Arial" w:hAnsi="Arial" w:cs="Arial"/>
          <w:sz w:val="22"/>
          <w:szCs w:val="22"/>
          <w:lang w:val="vi-VN"/>
        </w:rPr>
      </w:pPr>
    </w:p>
    <w:p w14:paraId="144BC403" w14:textId="001A2523" w:rsidR="004F088A" w:rsidRPr="004F088A" w:rsidRDefault="004F088A" w:rsidP="004F088A">
      <w:pPr>
        <w:pStyle w:val="Heading3"/>
        <w:rPr>
          <w:rFonts w:ascii="Arial" w:hAnsi="Arial" w:cs="Arial"/>
          <w:b/>
          <w:bCs/>
          <w:color w:val="015876" w:themeColor="accent6" w:themeShade="BF"/>
          <w:sz w:val="22"/>
          <w:szCs w:val="22"/>
          <w:lang w:val="vi-VN"/>
        </w:rPr>
      </w:pPr>
      <w:r w:rsidRPr="004F088A">
        <w:rPr>
          <w:rFonts w:ascii="Arial" w:hAnsi="Arial" w:cs="Arial"/>
          <w:b/>
          <w:bCs/>
          <w:color w:val="015876" w:themeColor="accent6" w:themeShade="BF"/>
          <w:sz w:val="22"/>
          <w:szCs w:val="22"/>
        </w:rPr>
        <w:t>Human Checklist</w:t>
      </w:r>
      <w:r w:rsidRPr="004F088A">
        <w:rPr>
          <w:rFonts w:ascii="Arial" w:hAnsi="Arial" w:cs="Arial"/>
          <w:b/>
          <w:bCs/>
          <w:color w:val="015876" w:themeColor="accent6" w:themeShade="BF"/>
          <w:sz w:val="22"/>
          <w:szCs w:val="22"/>
          <w:lang w:val="vi-VN"/>
        </w:rPr>
        <w:t>:</w:t>
      </w:r>
    </w:p>
    <w:p w14:paraId="39AB71B8" w14:textId="77777777" w:rsidR="004F088A" w:rsidRPr="004F088A" w:rsidRDefault="004F088A" w:rsidP="004F088A">
      <w:pPr>
        <w:rPr>
          <w:rFonts w:ascii="Arial" w:hAnsi="Arial" w:cs="Arial"/>
          <w:color w:val="000000"/>
          <w:sz w:val="22"/>
          <w:szCs w:val="22"/>
        </w:rPr>
      </w:pPr>
      <w:r w:rsidRPr="004F088A">
        <w:rPr>
          <w:rFonts w:ascii="Arial" w:hAnsi="Arial" w:cs="Arial"/>
          <w:color w:val="000000"/>
          <w:sz w:val="22"/>
          <w:szCs w:val="22"/>
        </w:rPr>
        <w:t>□ Không trùng lặp dữ liệu đã tồn tại.</w:t>
      </w:r>
    </w:p>
    <w:p w14:paraId="01367664" w14:textId="77777777" w:rsidR="004F088A" w:rsidRPr="004F088A" w:rsidRDefault="004F088A" w:rsidP="004F088A">
      <w:pPr>
        <w:rPr>
          <w:rFonts w:ascii="Arial" w:hAnsi="Arial" w:cs="Arial"/>
          <w:color w:val="000000"/>
          <w:sz w:val="22"/>
          <w:szCs w:val="22"/>
        </w:rPr>
      </w:pPr>
      <w:r w:rsidRPr="004F088A">
        <w:rPr>
          <w:rFonts w:ascii="Arial" w:hAnsi="Arial" w:cs="Arial"/>
          <w:color w:val="000000"/>
          <w:sz w:val="22"/>
          <w:szCs w:val="22"/>
        </w:rPr>
        <w:t>□ Có trạng thái rõ ràng.</w:t>
      </w:r>
    </w:p>
    <w:p w14:paraId="216885F0" w14:textId="77777777" w:rsidR="004F088A" w:rsidRPr="004F088A" w:rsidRDefault="004F088A" w:rsidP="004F088A">
      <w:pPr>
        <w:rPr>
          <w:rFonts w:ascii="Arial" w:hAnsi="Arial" w:cs="Arial"/>
          <w:color w:val="000000"/>
          <w:sz w:val="22"/>
          <w:szCs w:val="22"/>
        </w:rPr>
      </w:pPr>
      <w:r w:rsidRPr="004F088A">
        <w:rPr>
          <w:rFonts w:ascii="Arial" w:hAnsi="Arial" w:cs="Arial"/>
          <w:color w:val="000000"/>
          <w:sz w:val="22"/>
          <w:szCs w:val="22"/>
        </w:rPr>
        <w:t>□ Có cơ chế tránh cập nhật xung đột.</w:t>
      </w:r>
    </w:p>
    <w:p w14:paraId="41E71717" w14:textId="77777777" w:rsidR="004F088A" w:rsidRPr="004F088A" w:rsidRDefault="004F088A" w:rsidP="004F088A">
      <w:pPr>
        <w:rPr>
          <w:rFonts w:ascii="Arial" w:hAnsi="Arial" w:cs="Arial"/>
          <w:color w:val="000000"/>
          <w:sz w:val="22"/>
          <w:szCs w:val="22"/>
        </w:rPr>
      </w:pPr>
      <w:r w:rsidRPr="004F088A">
        <w:rPr>
          <w:rFonts w:ascii="Arial" w:hAnsi="Arial" w:cs="Arial"/>
          <w:color w:val="000000"/>
          <w:sz w:val="22"/>
          <w:szCs w:val="22"/>
        </w:rPr>
        <w:t>□ Có timestamp và audit information.</w:t>
      </w:r>
    </w:p>
    <w:p w14:paraId="596D9699" w14:textId="77777777" w:rsidR="004F088A" w:rsidRPr="004F088A" w:rsidRDefault="004F088A" w:rsidP="004F088A">
      <w:pPr>
        <w:rPr>
          <w:rFonts w:ascii="Arial" w:hAnsi="Arial" w:cs="Arial"/>
          <w:color w:val="000000"/>
          <w:sz w:val="22"/>
          <w:szCs w:val="22"/>
        </w:rPr>
      </w:pPr>
      <w:r w:rsidRPr="004F088A">
        <w:rPr>
          <w:rFonts w:ascii="Arial" w:hAnsi="Arial" w:cs="Arial"/>
          <w:color w:val="000000"/>
          <w:sz w:val="22"/>
          <w:szCs w:val="22"/>
        </w:rPr>
        <w:t>□ Có chính sách lưu trữ dữ liệu phù hợp.</w:t>
      </w:r>
    </w:p>
    <w:p w14:paraId="5C374785" w14:textId="77777777" w:rsidR="004F088A" w:rsidRPr="004F088A" w:rsidRDefault="004F088A" w:rsidP="004F088A">
      <w:pPr>
        <w:rPr>
          <w:rFonts w:ascii="Arial" w:hAnsi="Arial" w:cs="Arial"/>
          <w:color w:val="000000"/>
          <w:sz w:val="22"/>
          <w:szCs w:val="22"/>
        </w:rPr>
      </w:pPr>
      <w:r w:rsidRPr="004F088A">
        <w:rPr>
          <w:rFonts w:ascii="Arial" w:hAnsi="Arial" w:cs="Arial"/>
          <w:color w:val="000000"/>
          <w:sz w:val="22"/>
          <w:szCs w:val="22"/>
        </w:rPr>
        <w:t>□ Không lưu dữ liệu nhạy cảm không cần thiết.</w:t>
      </w:r>
    </w:p>
    <w:p w14:paraId="7D13A973" w14:textId="77777777" w:rsidR="004F088A" w:rsidRDefault="004F088A" w:rsidP="00983E1A">
      <w:pPr>
        <w:rPr>
          <w:rFonts w:ascii="Arial" w:hAnsi="Arial" w:cs="Arial"/>
          <w:sz w:val="22"/>
          <w:szCs w:val="22"/>
          <w:lang w:val="vi-VN"/>
        </w:rPr>
      </w:pPr>
    </w:p>
    <w:p w14:paraId="20B616CA" w14:textId="3CCE33F4" w:rsidR="004F088A" w:rsidRPr="004F088A" w:rsidRDefault="004F088A" w:rsidP="00983E1A">
      <w:pPr>
        <w:rPr>
          <w:rFonts w:ascii="Arial" w:hAnsi="Arial" w:cs="Arial"/>
          <w:b/>
          <w:bCs/>
          <w:color w:val="015876" w:themeColor="accent6" w:themeShade="BF"/>
          <w:sz w:val="22"/>
          <w:szCs w:val="22"/>
          <w:lang w:val="vi-VN"/>
        </w:rPr>
      </w:pPr>
      <w:r w:rsidRPr="004F088A">
        <w:rPr>
          <w:rFonts w:ascii="Arial" w:hAnsi="Arial" w:cs="Arial"/>
          <w:b/>
          <w:bCs/>
          <w:color w:val="015876" w:themeColor="accent6" w:themeShade="BF"/>
          <w:sz w:val="22"/>
          <w:szCs w:val="22"/>
          <w:lang w:val="vi-VN"/>
        </w:rPr>
        <w:lastRenderedPageBreak/>
        <w:t>Bước 7: Security and Reliability Review</w:t>
      </w:r>
    </w:p>
    <w:p w14:paraId="585BCD5B" w14:textId="07702E17" w:rsidR="004F088A" w:rsidRDefault="004F088A" w:rsidP="00983E1A">
      <w:pPr>
        <w:rPr>
          <w:rFonts w:ascii="Arial" w:hAnsi="Arial" w:cs="Arial"/>
          <w:sz w:val="22"/>
          <w:szCs w:val="22"/>
          <w:lang w:val="vi-VN"/>
        </w:rPr>
      </w:pPr>
      <w:r>
        <w:rPr>
          <w:rFonts w:ascii="Arial" w:hAnsi="Arial" w:cs="Arial"/>
          <w:sz w:val="22"/>
          <w:szCs w:val="22"/>
          <w:lang w:val="vi-VN"/>
        </w:rPr>
        <w:t>Thiết kế có an toàn và đáng tin cậy và có thể phục hồi không? Nhóm sử dụng AI để review phương án thiết kế đã lựa chọn dưới 2 góc nhìn</w:t>
      </w:r>
    </w:p>
    <w:p w14:paraId="50D748F2" w14:textId="2F00FFAC" w:rsidR="004F088A" w:rsidRDefault="004F088A">
      <w:pPr>
        <w:pStyle w:val="ListParagraph"/>
        <w:numPr>
          <w:ilvl w:val="0"/>
          <w:numId w:val="66"/>
        </w:numPr>
        <w:rPr>
          <w:rFonts w:ascii="Arial" w:hAnsi="Arial" w:cs="Arial"/>
          <w:sz w:val="22"/>
          <w:szCs w:val="22"/>
          <w:lang w:val="vi-VN"/>
        </w:rPr>
      </w:pPr>
      <w:r>
        <w:rPr>
          <w:rFonts w:ascii="Arial" w:hAnsi="Arial" w:cs="Arial"/>
          <w:sz w:val="22"/>
          <w:szCs w:val="22"/>
          <w:lang w:val="vi-VN"/>
        </w:rPr>
        <w:t>Security: Hệ thống có bảo vệ đúng người dùng, dữ liệu và quyền truy nhập không?</w:t>
      </w:r>
    </w:p>
    <w:p w14:paraId="1485CB86" w14:textId="3FA6AA77" w:rsidR="004F088A" w:rsidRDefault="004F088A">
      <w:pPr>
        <w:pStyle w:val="ListParagraph"/>
        <w:numPr>
          <w:ilvl w:val="0"/>
          <w:numId w:val="66"/>
        </w:numPr>
        <w:rPr>
          <w:rFonts w:ascii="Arial" w:hAnsi="Arial" w:cs="Arial"/>
          <w:sz w:val="22"/>
          <w:szCs w:val="22"/>
          <w:lang w:val="vi-VN"/>
        </w:rPr>
      </w:pPr>
      <w:r>
        <w:rPr>
          <w:rFonts w:ascii="Arial" w:hAnsi="Arial" w:cs="Arial"/>
          <w:sz w:val="22"/>
          <w:szCs w:val="22"/>
          <w:lang w:val="vi-VN"/>
        </w:rPr>
        <w:t>Reliability: Hệ thống có tiếp tục hoạt động đúng khi xảy ra lỗi, timeout, concurrency, hoặc service failure không?</w:t>
      </w:r>
    </w:p>
    <w:p w14:paraId="5F8F4592" w14:textId="4B1521C7" w:rsidR="004F088A" w:rsidRDefault="004F088A" w:rsidP="004F088A">
      <w:pPr>
        <w:rPr>
          <w:rFonts w:ascii="Arial" w:hAnsi="Arial" w:cs="Arial"/>
          <w:sz w:val="22"/>
          <w:szCs w:val="22"/>
          <w:lang w:val="vi-VN"/>
        </w:rPr>
      </w:pPr>
      <w:r>
        <w:rPr>
          <w:rFonts w:ascii="Arial" w:hAnsi="Arial" w:cs="Arial"/>
          <w:sz w:val="22"/>
          <w:szCs w:val="22"/>
          <w:lang w:val="vi-VN"/>
        </w:rPr>
        <w:t>AI hỗ trợ phát hiện rủi ro và đề xuất mitigation. Human chịu trách nhiệm:</w:t>
      </w:r>
    </w:p>
    <w:p w14:paraId="7D757358" w14:textId="796913EE" w:rsidR="004F088A" w:rsidRDefault="004F088A">
      <w:pPr>
        <w:pStyle w:val="ListParagraph"/>
        <w:numPr>
          <w:ilvl w:val="0"/>
          <w:numId w:val="67"/>
        </w:numPr>
        <w:rPr>
          <w:rFonts w:ascii="Arial" w:hAnsi="Arial" w:cs="Arial"/>
          <w:sz w:val="22"/>
          <w:szCs w:val="22"/>
          <w:lang w:val="vi-VN"/>
        </w:rPr>
      </w:pPr>
      <w:r>
        <w:rPr>
          <w:rFonts w:ascii="Arial" w:hAnsi="Arial" w:cs="Arial"/>
          <w:sz w:val="22"/>
          <w:szCs w:val="22"/>
          <w:lang w:val="vi-VN"/>
        </w:rPr>
        <w:t>Xác nhận mức độ rủi ro</w:t>
      </w:r>
    </w:p>
    <w:p w14:paraId="46A88EC0" w14:textId="5FDB571D" w:rsidR="004F088A" w:rsidRDefault="004F088A">
      <w:pPr>
        <w:pStyle w:val="ListParagraph"/>
        <w:numPr>
          <w:ilvl w:val="0"/>
          <w:numId w:val="67"/>
        </w:numPr>
        <w:rPr>
          <w:rFonts w:ascii="Arial" w:hAnsi="Arial" w:cs="Arial"/>
          <w:sz w:val="22"/>
          <w:szCs w:val="22"/>
          <w:lang w:val="vi-VN"/>
        </w:rPr>
      </w:pPr>
      <w:r>
        <w:rPr>
          <w:rFonts w:ascii="Arial" w:hAnsi="Arial" w:cs="Arial"/>
          <w:sz w:val="22"/>
          <w:szCs w:val="22"/>
          <w:lang w:val="vi-VN"/>
        </w:rPr>
        <w:t>Chấp nhận hoặc từ chối rủi ro</w:t>
      </w:r>
    </w:p>
    <w:p w14:paraId="1907CFC0" w14:textId="4C2CDC68" w:rsidR="004F088A" w:rsidRDefault="004F088A">
      <w:pPr>
        <w:pStyle w:val="ListParagraph"/>
        <w:numPr>
          <w:ilvl w:val="0"/>
          <w:numId w:val="67"/>
        </w:numPr>
        <w:rPr>
          <w:rFonts w:ascii="Arial" w:hAnsi="Arial" w:cs="Arial"/>
          <w:sz w:val="22"/>
          <w:szCs w:val="22"/>
          <w:lang w:val="vi-VN"/>
        </w:rPr>
      </w:pPr>
      <w:r>
        <w:rPr>
          <w:rFonts w:ascii="Arial" w:hAnsi="Arial" w:cs="Arial"/>
          <w:sz w:val="22"/>
          <w:szCs w:val="22"/>
          <w:lang w:val="vi-VN"/>
        </w:rPr>
        <w:t>Lựa chọn biện pháp xử lý</w:t>
      </w:r>
    </w:p>
    <w:p w14:paraId="3CDFE839" w14:textId="05D38692" w:rsidR="004F088A" w:rsidRDefault="004F088A">
      <w:pPr>
        <w:pStyle w:val="ListParagraph"/>
        <w:numPr>
          <w:ilvl w:val="0"/>
          <w:numId w:val="67"/>
        </w:numPr>
        <w:rPr>
          <w:rFonts w:ascii="Arial" w:hAnsi="Arial" w:cs="Arial"/>
          <w:sz w:val="22"/>
          <w:szCs w:val="22"/>
          <w:lang w:val="vi-VN"/>
        </w:rPr>
      </w:pPr>
      <w:r>
        <w:rPr>
          <w:rFonts w:ascii="Arial" w:hAnsi="Arial" w:cs="Arial"/>
          <w:sz w:val="22"/>
          <w:szCs w:val="22"/>
          <w:lang w:val="vi-VN"/>
        </w:rPr>
        <w:t>Quyết định những trade-off có liên quan đến chi phí, vận hành và trải nghiệm người dùng</w:t>
      </w:r>
    </w:p>
    <w:p w14:paraId="1D49AC13" w14:textId="77777777" w:rsidR="0008710C" w:rsidRDefault="0008710C" w:rsidP="0008710C">
      <w:pPr>
        <w:rPr>
          <w:rFonts w:ascii="Arial" w:hAnsi="Arial" w:cs="Arial"/>
          <w:sz w:val="22"/>
          <w:szCs w:val="22"/>
          <w:lang w:val="vi-VN"/>
        </w:rPr>
      </w:pPr>
    </w:p>
    <w:p w14:paraId="4EBEDE3B" w14:textId="75F39936" w:rsidR="004F088A" w:rsidRPr="0008710C" w:rsidRDefault="0008710C" w:rsidP="0008710C">
      <w:pPr>
        <w:rPr>
          <w:rFonts w:ascii="Arial" w:hAnsi="Arial" w:cs="Arial"/>
          <w:b/>
          <w:bCs/>
          <w:color w:val="015876" w:themeColor="accent6" w:themeShade="BF"/>
          <w:sz w:val="22"/>
          <w:szCs w:val="22"/>
          <w:lang w:val="vi-VN"/>
        </w:rPr>
      </w:pPr>
      <w:r w:rsidRPr="0008710C">
        <w:rPr>
          <w:rFonts w:ascii="Arial" w:hAnsi="Arial" w:cs="Arial"/>
          <w:b/>
          <w:bCs/>
          <w:color w:val="015876" w:themeColor="accent6" w:themeShade="BF"/>
          <w:sz w:val="22"/>
          <w:szCs w:val="22"/>
          <w:lang w:val="vi-VN"/>
        </w:rPr>
        <w:t>Input đầu vào</w:t>
      </w:r>
    </w:p>
    <w:p w14:paraId="753504B8" w14:textId="59C482BE" w:rsidR="0008710C" w:rsidRDefault="0008710C" w:rsidP="0008710C">
      <w:pPr>
        <w:rPr>
          <w:rFonts w:ascii="Arial" w:hAnsi="Arial" w:cs="Arial"/>
          <w:sz w:val="22"/>
          <w:szCs w:val="22"/>
          <w:lang w:val="vi-VN"/>
        </w:rPr>
      </w:pPr>
      <w:r>
        <w:rPr>
          <w:rFonts w:ascii="Arial" w:hAnsi="Arial" w:cs="Arial"/>
          <w:sz w:val="22"/>
          <w:szCs w:val="22"/>
          <w:lang w:val="vi-VN"/>
        </w:rPr>
        <w:t>Nhóm cần cung cấp cho AI những thông tin sau:</w:t>
      </w:r>
    </w:p>
    <w:tbl>
      <w:tblPr>
        <w:tblStyle w:val="SyllabusTable-withBorders"/>
        <w:tblW w:w="0" w:type="auto"/>
        <w:tblLook w:val="04A0" w:firstRow="1" w:lastRow="0" w:firstColumn="1" w:lastColumn="0" w:noHBand="0" w:noVBand="1"/>
      </w:tblPr>
      <w:tblGrid>
        <w:gridCol w:w="5112"/>
        <w:gridCol w:w="5112"/>
      </w:tblGrid>
      <w:tr w:rsidR="00AD504A" w14:paraId="3ED14F09" w14:textId="77777777" w:rsidTr="00AD5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32E34B7" w14:textId="721F31C0" w:rsidR="00AD504A" w:rsidRDefault="00AD504A" w:rsidP="0008710C">
            <w:pPr>
              <w:rPr>
                <w:rFonts w:ascii="Arial" w:hAnsi="Arial" w:cs="Arial"/>
                <w:sz w:val="22"/>
                <w:szCs w:val="22"/>
                <w:lang w:val="vi-VN"/>
              </w:rPr>
            </w:pPr>
            <w:r>
              <w:rPr>
                <w:rFonts w:ascii="Arial" w:hAnsi="Arial" w:cs="Arial"/>
                <w:b w:val="0"/>
                <w:sz w:val="22"/>
                <w:szCs w:val="22"/>
                <w:lang w:val="vi-VN"/>
              </w:rPr>
              <w:t>Input</w:t>
            </w:r>
          </w:p>
        </w:tc>
        <w:tc>
          <w:tcPr>
            <w:tcW w:w="5112" w:type="dxa"/>
          </w:tcPr>
          <w:p w14:paraId="7EA94537" w14:textId="1BA79C9A" w:rsidR="00AD504A" w:rsidRDefault="00AD504A" w:rsidP="0008710C">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Nội dung</w:t>
            </w:r>
          </w:p>
        </w:tc>
      </w:tr>
      <w:tr w:rsidR="00AD504A" w14:paraId="758B4900"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7ED1D013" w14:textId="2C40BA48" w:rsidR="00AD504A" w:rsidRDefault="00AD504A" w:rsidP="0008710C">
            <w:pPr>
              <w:rPr>
                <w:rFonts w:ascii="Arial" w:hAnsi="Arial" w:cs="Arial"/>
                <w:sz w:val="22"/>
                <w:szCs w:val="22"/>
                <w:lang w:val="vi-VN"/>
              </w:rPr>
            </w:pPr>
            <w:r>
              <w:rPr>
                <w:rFonts w:ascii="Arial" w:hAnsi="Arial" w:cs="Arial"/>
                <w:sz w:val="22"/>
                <w:szCs w:val="22"/>
                <w:lang w:val="vi-VN"/>
              </w:rPr>
              <w:t>Prioritized Requirement Package</w:t>
            </w:r>
          </w:p>
        </w:tc>
        <w:tc>
          <w:tcPr>
            <w:tcW w:w="5112" w:type="dxa"/>
          </w:tcPr>
          <w:p w14:paraId="522877DD" w14:textId="4A6021A4" w:rsidR="00AD504A" w:rsidRP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AD504A">
              <w:rPr>
                <w:rFonts w:ascii="Arial" w:hAnsi="Arial" w:cs="Arial"/>
                <w:sz w:val="22"/>
                <w:szCs w:val="22"/>
                <w:lang w:val="vi-VN"/>
              </w:rPr>
              <w:t>User Stories, Acceptance Criteria, Business Rules, Non-Functional requirements</w:t>
            </w:r>
          </w:p>
        </w:tc>
      </w:tr>
      <w:tr w:rsidR="00AD504A" w14:paraId="4841B682"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7B7C7E88" w14:textId="63695F99" w:rsidR="00AD504A" w:rsidRDefault="00AD504A" w:rsidP="0008710C">
            <w:pPr>
              <w:rPr>
                <w:rFonts w:ascii="Arial" w:hAnsi="Arial" w:cs="Arial"/>
                <w:sz w:val="22"/>
                <w:szCs w:val="22"/>
                <w:lang w:val="vi-VN"/>
              </w:rPr>
            </w:pPr>
            <w:r>
              <w:rPr>
                <w:rFonts w:ascii="Arial" w:hAnsi="Arial" w:cs="Arial"/>
                <w:sz w:val="22"/>
                <w:szCs w:val="22"/>
                <w:lang w:val="vi-VN"/>
              </w:rPr>
              <w:t>Selected Architecture</w:t>
            </w:r>
          </w:p>
        </w:tc>
        <w:tc>
          <w:tcPr>
            <w:tcW w:w="5112" w:type="dxa"/>
          </w:tcPr>
          <w:p w14:paraId="720F1912" w14:textId="4B5D1B3A" w:rsid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Phương án kiến trúc đã lựa chọn</w:t>
            </w:r>
          </w:p>
        </w:tc>
      </w:tr>
      <w:tr w:rsidR="00AD504A" w14:paraId="24D2ED91"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1C037385" w14:textId="797A5D66" w:rsidR="00AD504A" w:rsidRDefault="00AD504A" w:rsidP="0008710C">
            <w:pPr>
              <w:rPr>
                <w:rFonts w:ascii="Arial" w:hAnsi="Arial" w:cs="Arial"/>
                <w:sz w:val="22"/>
                <w:szCs w:val="22"/>
                <w:lang w:val="vi-VN"/>
              </w:rPr>
            </w:pPr>
            <w:r>
              <w:rPr>
                <w:rFonts w:ascii="Arial" w:hAnsi="Arial" w:cs="Arial"/>
                <w:sz w:val="22"/>
                <w:szCs w:val="22"/>
                <w:lang w:val="vi-VN"/>
              </w:rPr>
              <w:t>Component responsibility matrix</w:t>
            </w:r>
          </w:p>
        </w:tc>
        <w:tc>
          <w:tcPr>
            <w:tcW w:w="5112" w:type="dxa"/>
          </w:tcPr>
          <w:p w14:paraId="4B736412" w14:textId="7E5AE4EE" w:rsid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Component và trách nhiệm</w:t>
            </w:r>
          </w:p>
        </w:tc>
      </w:tr>
      <w:tr w:rsidR="00AD504A" w14:paraId="0E01892F"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4AF0A426" w14:textId="797D022E" w:rsidR="00AD504A" w:rsidRDefault="00AD504A" w:rsidP="0008710C">
            <w:pPr>
              <w:rPr>
                <w:rFonts w:ascii="Arial" w:hAnsi="Arial" w:cs="Arial"/>
                <w:sz w:val="22"/>
                <w:szCs w:val="22"/>
                <w:lang w:val="vi-VN"/>
              </w:rPr>
            </w:pPr>
            <w:r>
              <w:rPr>
                <w:rFonts w:ascii="Arial" w:hAnsi="Arial" w:cs="Arial"/>
                <w:sz w:val="22"/>
                <w:szCs w:val="22"/>
                <w:lang w:val="vi-VN"/>
              </w:rPr>
              <w:t>Main Interaction Flow</w:t>
            </w:r>
          </w:p>
        </w:tc>
        <w:tc>
          <w:tcPr>
            <w:tcW w:w="5112" w:type="dxa"/>
          </w:tcPr>
          <w:p w14:paraId="0CD622CB" w14:textId="4A09EB62" w:rsid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Luồng xử lý chính giữa các component</w:t>
            </w:r>
          </w:p>
        </w:tc>
      </w:tr>
      <w:tr w:rsidR="00AD504A" w14:paraId="1762DCE8"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6BF895D5" w14:textId="28AAD26F" w:rsidR="00AD504A" w:rsidRDefault="00AD504A" w:rsidP="0008710C">
            <w:pPr>
              <w:rPr>
                <w:rFonts w:ascii="Arial" w:hAnsi="Arial" w:cs="Arial"/>
                <w:sz w:val="22"/>
                <w:szCs w:val="22"/>
                <w:lang w:val="vi-VN"/>
              </w:rPr>
            </w:pPr>
            <w:r>
              <w:rPr>
                <w:rFonts w:ascii="Arial" w:hAnsi="Arial" w:cs="Arial"/>
                <w:sz w:val="22"/>
                <w:szCs w:val="22"/>
                <w:lang w:val="vi-VN"/>
              </w:rPr>
              <w:t>API Change Catalogue</w:t>
            </w:r>
          </w:p>
        </w:tc>
        <w:tc>
          <w:tcPr>
            <w:tcW w:w="5112" w:type="dxa"/>
          </w:tcPr>
          <w:p w14:paraId="3A98EA57" w14:textId="570C4F80" w:rsid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API/Event mới hoặc thay đổi</w:t>
            </w:r>
          </w:p>
        </w:tc>
      </w:tr>
      <w:tr w:rsidR="00AD504A" w14:paraId="0B570FB7"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46C166D4" w14:textId="3538BAE0" w:rsidR="00AD504A" w:rsidRDefault="00AD504A" w:rsidP="0008710C">
            <w:pPr>
              <w:rPr>
                <w:rFonts w:ascii="Arial" w:hAnsi="Arial" w:cs="Arial"/>
                <w:sz w:val="22"/>
                <w:szCs w:val="22"/>
                <w:lang w:val="vi-VN"/>
              </w:rPr>
            </w:pPr>
            <w:r>
              <w:rPr>
                <w:rFonts w:ascii="Arial" w:hAnsi="Arial" w:cs="Arial"/>
                <w:sz w:val="22"/>
                <w:szCs w:val="22"/>
                <w:lang w:val="vi-VN"/>
              </w:rPr>
              <w:t>Data Model Extension</w:t>
            </w:r>
          </w:p>
        </w:tc>
        <w:tc>
          <w:tcPr>
            <w:tcW w:w="5112" w:type="dxa"/>
          </w:tcPr>
          <w:p w14:paraId="0492B5DA" w14:textId="4C35DEBF" w:rsid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Entity, dữ liệu và quan hệ mới</w:t>
            </w:r>
          </w:p>
        </w:tc>
      </w:tr>
      <w:tr w:rsidR="00AD504A" w14:paraId="0BE47EC6"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260296B4" w14:textId="39B60C15" w:rsidR="00AD504A" w:rsidRDefault="00AD504A" w:rsidP="0008710C">
            <w:pPr>
              <w:rPr>
                <w:rFonts w:ascii="Arial" w:hAnsi="Arial" w:cs="Arial"/>
                <w:sz w:val="22"/>
                <w:szCs w:val="22"/>
                <w:lang w:val="vi-VN"/>
              </w:rPr>
            </w:pPr>
            <w:r>
              <w:rPr>
                <w:rFonts w:ascii="Arial" w:hAnsi="Arial" w:cs="Arial"/>
                <w:sz w:val="22"/>
                <w:szCs w:val="22"/>
                <w:lang w:val="vi-VN"/>
              </w:rPr>
              <w:t>AppointmentOffer State Transition</w:t>
            </w:r>
          </w:p>
        </w:tc>
        <w:tc>
          <w:tcPr>
            <w:tcW w:w="5112" w:type="dxa"/>
          </w:tcPr>
          <w:p w14:paraId="4C5C4C36" w14:textId="174B8978" w:rsid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Vòng đời của offer</w:t>
            </w:r>
          </w:p>
        </w:tc>
      </w:tr>
      <w:tr w:rsidR="00AD504A" w14:paraId="5DAF406C"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6D53A524" w14:textId="7DBBBB10" w:rsidR="00AD504A" w:rsidRDefault="00AD504A" w:rsidP="0008710C">
            <w:pPr>
              <w:rPr>
                <w:rFonts w:ascii="Arial" w:hAnsi="Arial" w:cs="Arial"/>
                <w:sz w:val="22"/>
                <w:szCs w:val="22"/>
                <w:lang w:val="vi-VN"/>
              </w:rPr>
            </w:pPr>
            <w:r>
              <w:rPr>
                <w:rFonts w:ascii="Arial" w:hAnsi="Arial" w:cs="Arial"/>
                <w:sz w:val="22"/>
                <w:szCs w:val="22"/>
                <w:lang w:val="vi-VN"/>
              </w:rPr>
              <w:t>Existing MedBook Constraints</w:t>
            </w:r>
          </w:p>
        </w:tc>
        <w:tc>
          <w:tcPr>
            <w:tcW w:w="5112" w:type="dxa"/>
          </w:tcPr>
          <w:p w14:paraId="3CF35276" w14:textId="1FB205FA" w:rsid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AD504A">
              <w:rPr>
                <w:rFonts w:ascii="Arial" w:hAnsi="Arial" w:cs="Arial"/>
                <w:sz w:val="22"/>
                <w:szCs w:val="22"/>
                <w:lang w:val="vi-VN"/>
              </w:rPr>
              <w:t>Authentication, authorization, database, notification và các ràng buộc hiện có</w:t>
            </w:r>
          </w:p>
        </w:tc>
      </w:tr>
      <w:tr w:rsidR="00AD504A" w14:paraId="43270548" w14:textId="77777777" w:rsidTr="00AD504A">
        <w:tc>
          <w:tcPr>
            <w:cnfStyle w:val="001000000000" w:firstRow="0" w:lastRow="0" w:firstColumn="1" w:lastColumn="0" w:oddVBand="0" w:evenVBand="0" w:oddHBand="0" w:evenHBand="0" w:firstRowFirstColumn="0" w:firstRowLastColumn="0" w:lastRowFirstColumn="0" w:lastRowLastColumn="0"/>
            <w:tcW w:w="5112" w:type="dxa"/>
          </w:tcPr>
          <w:p w14:paraId="0851FF75" w14:textId="2CA822C5" w:rsidR="00AD504A" w:rsidRPr="00AD504A" w:rsidRDefault="00AD504A" w:rsidP="0008710C">
            <w:pPr>
              <w:rPr>
                <w:rFonts w:ascii="Arial" w:hAnsi="Arial" w:cs="Arial"/>
                <w:bCs/>
                <w:sz w:val="22"/>
                <w:szCs w:val="22"/>
                <w:lang w:val="vi-VN"/>
              </w:rPr>
            </w:pPr>
            <w:r w:rsidRPr="00AD504A">
              <w:rPr>
                <w:rFonts w:ascii="Arial" w:hAnsi="Arial" w:cs="Arial"/>
                <w:bCs/>
                <w:sz w:val="22"/>
                <w:szCs w:val="22"/>
                <w:lang w:val="vi-VN"/>
              </w:rPr>
              <w:t>Assumptions &amp; Open Questions</w:t>
            </w:r>
          </w:p>
        </w:tc>
        <w:tc>
          <w:tcPr>
            <w:tcW w:w="5112" w:type="dxa"/>
          </w:tcPr>
          <w:p w14:paraId="4CC1D577" w14:textId="11336500" w:rsidR="00AD504A" w:rsidRPr="00AD504A" w:rsidRDefault="00AD504A" w:rsidP="0008710C">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AD504A">
              <w:rPr>
                <w:rFonts w:ascii="Arial" w:hAnsi="Arial" w:cs="Arial"/>
                <w:sz w:val="22"/>
                <w:szCs w:val="22"/>
                <w:lang w:val="vi-VN"/>
              </w:rPr>
              <w:t>Các giả định và vấn đề chưa được xác nhận</w:t>
            </w:r>
          </w:p>
        </w:tc>
      </w:tr>
    </w:tbl>
    <w:p w14:paraId="2BF6858C" w14:textId="77777777" w:rsidR="0008710C" w:rsidRPr="0008710C" w:rsidRDefault="0008710C" w:rsidP="0008710C">
      <w:pPr>
        <w:rPr>
          <w:rFonts w:ascii="Arial" w:hAnsi="Arial" w:cs="Arial"/>
          <w:sz w:val="22"/>
          <w:szCs w:val="22"/>
          <w:lang w:val="vi-VN"/>
        </w:rPr>
      </w:pPr>
    </w:p>
    <w:p w14:paraId="654D7891" w14:textId="17589954" w:rsidR="004F088A" w:rsidRPr="00AD504A" w:rsidRDefault="00AD504A" w:rsidP="00983E1A">
      <w:pPr>
        <w:rPr>
          <w:rFonts w:ascii="Arial" w:hAnsi="Arial" w:cs="Arial"/>
          <w:b/>
          <w:bCs/>
          <w:color w:val="015876" w:themeColor="accent6" w:themeShade="BF"/>
          <w:sz w:val="22"/>
          <w:szCs w:val="22"/>
          <w:lang w:val="vi-VN"/>
        </w:rPr>
      </w:pPr>
      <w:r w:rsidRPr="00AD504A">
        <w:rPr>
          <w:rFonts w:ascii="Arial" w:hAnsi="Arial" w:cs="Arial"/>
          <w:b/>
          <w:bCs/>
          <w:color w:val="015876" w:themeColor="accent6" w:themeShade="BF"/>
          <w:sz w:val="22"/>
          <w:szCs w:val="22"/>
          <w:lang w:val="vi-VN"/>
        </w:rPr>
        <w:t>Prompt gợi ý:</w:t>
      </w:r>
    </w:p>
    <w:p w14:paraId="679500DD" w14:textId="77777777" w:rsidR="00AD504A" w:rsidRPr="00AD504A" w:rsidRDefault="00AD504A" w:rsidP="00AD504A">
      <w:p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Bạn là </w:t>
      </w:r>
      <w:r w:rsidRPr="00AD504A">
        <w:rPr>
          <w:rFonts w:ascii="Arial" w:hAnsi="Arial" w:cs="Arial"/>
          <w:b/>
          <w:bCs/>
          <w:i/>
          <w:iCs/>
          <w:color w:val="000000"/>
          <w:sz w:val="22"/>
          <w:szCs w:val="22"/>
        </w:rPr>
        <w:t>Security Architect và Site Reliability Architect</w:t>
      </w:r>
      <w:r w:rsidRPr="00AD504A">
        <w:rPr>
          <w:rFonts w:ascii="Arial" w:hAnsi="Arial" w:cs="Arial"/>
          <w:i/>
          <w:iCs/>
          <w:color w:val="000000"/>
          <w:sz w:val="22"/>
          <w:szCs w:val="22"/>
        </w:rPr>
        <w:t> đang review thiết kế mở rộng hệ thống MedBook cho chức năng </w:t>
      </w:r>
      <w:r w:rsidRPr="00AD504A">
        <w:rPr>
          <w:rFonts w:ascii="Arial" w:hAnsi="Arial" w:cs="Arial"/>
          <w:b/>
          <w:bCs/>
          <w:i/>
          <w:iCs/>
          <w:color w:val="000000"/>
          <w:sz w:val="22"/>
          <w:szCs w:val="22"/>
        </w:rPr>
        <w:t>Dynamic Appointment Rescheduling and Waiting List Management</w:t>
      </w:r>
      <w:r w:rsidRPr="00AD504A">
        <w:rPr>
          <w:rFonts w:ascii="Arial" w:hAnsi="Arial" w:cs="Arial"/>
          <w:i/>
          <w:iCs/>
          <w:color w:val="000000"/>
          <w:sz w:val="22"/>
          <w:szCs w:val="22"/>
        </w:rPr>
        <w:t>.</w:t>
      </w:r>
    </w:p>
    <w:p w14:paraId="5A4F13C5" w14:textId="77777777" w:rsidR="00AD504A" w:rsidRPr="00AD504A" w:rsidRDefault="00AD504A" w:rsidP="00AD504A">
      <w:p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Dựa trên các thông tin sau:</w:t>
      </w:r>
    </w:p>
    <w:p w14:paraId="26B66594"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Prioritized Requirement Package</w:t>
      </w:r>
    </w:p>
    <w:p w14:paraId="3E639FA7"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Phương án kiến trúc đã lựa chọn</w:t>
      </w:r>
    </w:p>
    <w:p w14:paraId="0EF0AF0D"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Component Responsibility Matrix</w:t>
      </w:r>
    </w:p>
    <w:p w14:paraId="42782FFB"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Main Interaction Flow</w:t>
      </w:r>
    </w:p>
    <w:p w14:paraId="17D59B1C"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API Change Catalogue</w:t>
      </w:r>
    </w:p>
    <w:p w14:paraId="78AC3C5D"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Data Model Extension</w:t>
      </w:r>
    </w:p>
    <w:p w14:paraId="0294A8A9"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State Transition của AppointmentOffer</w:t>
      </w:r>
    </w:p>
    <w:p w14:paraId="1C170C07" w14:textId="77777777" w:rsidR="00AD504A" w:rsidRPr="00AD504A" w:rsidRDefault="00AD504A">
      <w:pPr>
        <w:numPr>
          <w:ilvl w:val="0"/>
          <w:numId w:val="68"/>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Các constraint, assumption và open question</w:t>
      </w:r>
    </w:p>
    <w:p w14:paraId="3B35179A" w14:textId="77777777" w:rsidR="00AD504A" w:rsidRPr="00AD504A" w:rsidRDefault="00AD504A" w:rsidP="00AD504A">
      <w:p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Hãy review thiết kế theo bốn nhóm:</w:t>
      </w:r>
    </w:p>
    <w:p w14:paraId="7ED73C1E" w14:textId="77777777" w:rsidR="00AD504A" w:rsidRPr="00AD504A" w:rsidRDefault="00AD504A">
      <w:pPr>
        <w:numPr>
          <w:ilvl w:val="0"/>
          <w:numId w:val="69"/>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Security và Privacy</w:t>
      </w:r>
    </w:p>
    <w:p w14:paraId="222A4E8D" w14:textId="77777777" w:rsidR="00AD504A" w:rsidRPr="00AD504A" w:rsidRDefault="00AD504A">
      <w:pPr>
        <w:numPr>
          <w:ilvl w:val="0"/>
          <w:numId w:val="69"/>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Concurrency và Data Consistency</w:t>
      </w:r>
    </w:p>
    <w:p w14:paraId="4C14303E" w14:textId="77777777" w:rsidR="00AD504A" w:rsidRPr="00AD504A" w:rsidRDefault="00AD504A">
      <w:pPr>
        <w:numPr>
          <w:ilvl w:val="0"/>
          <w:numId w:val="69"/>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Failure Handling và Recovery</w:t>
      </w:r>
    </w:p>
    <w:p w14:paraId="3D8B9D21" w14:textId="77777777" w:rsidR="00AD504A" w:rsidRPr="00AD504A" w:rsidRDefault="00AD504A">
      <w:pPr>
        <w:numPr>
          <w:ilvl w:val="0"/>
          <w:numId w:val="69"/>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Business và Operational Risks</w:t>
      </w:r>
    </w:p>
    <w:p w14:paraId="3017D654" w14:textId="77777777" w:rsidR="00AD504A" w:rsidRPr="00AD504A" w:rsidRDefault="00AD504A" w:rsidP="00AD504A">
      <w:p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lastRenderedPageBreak/>
        <w:t>Với mỗi rủi ro, hãy:</w:t>
      </w:r>
    </w:p>
    <w:p w14:paraId="1D86181A" w14:textId="77777777" w:rsidR="00AD504A" w:rsidRPr="00AD504A" w:rsidRDefault="00AD504A">
      <w:pPr>
        <w:numPr>
          <w:ilvl w:val="0"/>
          <w:numId w:val="70"/>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Mô tả tình huống rủi ro</w:t>
      </w:r>
    </w:p>
    <w:p w14:paraId="3C577124" w14:textId="77777777" w:rsidR="00AD504A" w:rsidRPr="00AD504A" w:rsidRDefault="00AD504A">
      <w:pPr>
        <w:numPr>
          <w:ilvl w:val="0"/>
          <w:numId w:val="70"/>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Chỉ ra component hoặc luồng bị ảnh hưởng</w:t>
      </w:r>
    </w:p>
    <w:p w14:paraId="019C47CD" w14:textId="77777777" w:rsidR="00AD504A" w:rsidRPr="00AD504A" w:rsidRDefault="00AD504A">
      <w:pPr>
        <w:numPr>
          <w:ilvl w:val="0"/>
          <w:numId w:val="70"/>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Đánh giá tác động: High / Medium / Low</w:t>
      </w:r>
    </w:p>
    <w:p w14:paraId="637B2F27" w14:textId="77777777" w:rsidR="00AD504A" w:rsidRPr="00AD504A" w:rsidRDefault="00AD504A">
      <w:pPr>
        <w:numPr>
          <w:ilvl w:val="0"/>
          <w:numId w:val="70"/>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Đánh giá khả năng xảy ra: High / Medium / Low</w:t>
      </w:r>
    </w:p>
    <w:p w14:paraId="07CCE767" w14:textId="77777777" w:rsidR="00AD504A" w:rsidRPr="00AD504A" w:rsidRDefault="00AD504A">
      <w:pPr>
        <w:numPr>
          <w:ilvl w:val="0"/>
          <w:numId w:val="70"/>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Đề xuất mitigation cụ thể</w:t>
      </w:r>
    </w:p>
    <w:p w14:paraId="5AD61F80" w14:textId="77777777" w:rsidR="00AD504A" w:rsidRPr="00AD504A" w:rsidRDefault="00AD504A">
      <w:pPr>
        <w:numPr>
          <w:ilvl w:val="0"/>
          <w:numId w:val="70"/>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Chỉ ra cách phát hiện hoặc giám sát rủi ro</w:t>
      </w:r>
    </w:p>
    <w:p w14:paraId="63835D78" w14:textId="77777777" w:rsidR="00AD504A" w:rsidRPr="00AD504A" w:rsidRDefault="00AD504A">
      <w:pPr>
        <w:numPr>
          <w:ilvl w:val="0"/>
          <w:numId w:val="70"/>
        </w:num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Xác định rủi ro nào cần Human quyết định hoặc chấp nhận</w:t>
      </w:r>
    </w:p>
    <w:p w14:paraId="41A5BAFB" w14:textId="77777777" w:rsidR="00AD504A" w:rsidRDefault="00AD504A" w:rsidP="00AD504A">
      <w:pPr>
        <w:spacing w:before="100" w:beforeAutospacing="1" w:after="100" w:afterAutospacing="1"/>
        <w:rPr>
          <w:rFonts w:ascii="Arial" w:hAnsi="Arial" w:cs="Arial"/>
          <w:i/>
          <w:iCs/>
          <w:color w:val="000000"/>
          <w:sz w:val="22"/>
          <w:szCs w:val="22"/>
          <w:lang w:val="vi-VN"/>
        </w:rPr>
      </w:pPr>
      <w:r w:rsidRPr="00AD504A">
        <w:rPr>
          <w:rFonts w:ascii="Arial" w:hAnsi="Arial" w:cs="Arial"/>
          <w:i/>
          <w:iCs/>
          <w:color w:val="000000"/>
          <w:sz w:val="22"/>
          <w:szCs w:val="22"/>
        </w:rPr>
        <w:t>Ưu tiên kiểm tra các vấn đề:</w:t>
      </w:r>
    </w:p>
    <w:p w14:paraId="4813E825" w14:textId="426EDF0D" w:rsidR="00AD504A" w:rsidRPr="00AD504A" w:rsidRDefault="00AD504A">
      <w:pPr>
        <w:pStyle w:val="ListParagraph"/>
        <w:numPr>
          <w:ilvl w:val="0"/>
          <w:numId w:val="71"/>
        </w:numPr>
        <w:rPr>
          <w:rFonts w:ascii="Arial" w:hAnsi="Arial" w:cs="Arial"/>
          <w:i/>
          <w:iCs/>
          <w:sz w:val="22"/>
          <w:szCs w:val="22"/>
        </w:rPr>
      </w:pPr>
      <w:r w:rsidRPr="00AD504A">
        <w:rPr>
          <w:rFonts w:ascii="Arial" w:hAnsi="Arial" w:cs="Arial"/>
          <w:i/>
          <w:iCs/>
          <w:sz w:val="22"/>
          <w:szCs w:val="22"/>
        </w:rPr>
        <w:t>Quyền truy cập và bảo vệ dữ liệu</w:t>
      </w:r>
    </w:p>
    <w:p w14:paraId="3EBDA8DC" w14:textId="326FC18D" w:rsidR="00AD504A" w:rsidRPr="00AD504A" w:rsidRDefault="00AD504A">
      <w:pPr>
        <w:pStyle w:val="ListParagraph"/>
        <w:numPr>
          <w:ilvl w:val="0"/>
          <w:numId w:val="71"/>
        </w:numPr>
        <w:rPr>
          <w:rFonts w:ascii="Arial" w:hAnsi="Arial" w:cs="Arial"/>
          <w:i/>
          <w:iCs/>
          <w:sz w:val="22"/>
          <w:szCs w:val="22"/>
        </w:rPr>
      </w:pPr>
      <w:r w:rsidRPr="00AD504A">
        <w:rPr>
          <w:rFonts w:ascii="Arial" w:hAnsi="Arial" w:cs="Arial"/>
          <w:i/>
          <w:iCs/>
          <w:sz w:val="22"/>
          <w:szCs w:val="22"/>
        </w:rPr>
        <w:t>Double booking và race condition</w:t>
      </w:r>
    </w:p>
    <w:p w14:paraId="0D03DC76" w14:textId="0461112C" w:rsidR="00AD504A" w:rsidRPr="00AD504A" w:rsidRDefault="00AD504A">
      <w:pPr>
        <w:pStyle w:val="ListParagraph"/>
        <w:numPr>
          <w:ilvl w:val="0"/>
          <w:numId w:val="71"/>
        </w:numPr>
        <w:rPr>
          <w:rFonts w:ascii="Arial" w:hAnsi="Arial" w:cs="Arial"/>
          <w:i/>
          <w:iCs/>
          <w:sz w:val="22"/>
          <w:szCs w:val="22"/>
        </w:rPr>
      </w:pPr>
      <w:r w:rsidRPr="00AD504A">
        <w:rPr>
          <w:rFonts w:ascii="Arial" w:hAnsi="Arial" w:cs="Arial"/>
          <w:i/>
          <w:iCs/>
          <w:sz w:val="22"/>
          <w:szCs w:val="22"/>
        </w:rPr>
        <w:t>Timeout và notification failure</w:t>
      </w:r>
    </w:p>
    <w:p w14:paraId="682D5ADB" w14:textId="1ADC7B63" w:rsidR="00AD504A" w:rsidRPr="00AD504A" w:rsidRDefault="00AD504A">
      <w:pPr>
        <w:pStyle w:val="ListParagraph"/>
        <w:numPr>
          <w:ilvl w:val="0"/>
          <w:numId w:val="71"/>
        </w:numPr>
        <w:rPr>
          <w:rFonts w:ascii="Arial" w:hAnsi="Arial" w:cs="Arial"/>
          <w:i/>
          <w:iCs/>
          <w:sz w:val="22"/>
          <w:szCs w:val="22"/>
        </w:rPr>
      </w:pPr>
      <w:r w:rsidRPr="00AD504A">
        <w:rPr>
          <w:rFonts w:ascii="Arial" w:hAnsi="Arial" w:cs="Arial"/>
          <w:i/>
          <w:iCs/>
          <w:sz w:val="22"/>
          <w:szCs w:val="22"/>
        </w:rPr>
        <w:t>Retry, idempotency và partial failure</w:t>
      </w:r>
    </w:p>
    <w:p w14:paraId="41D64C7A" w14:textId="77777777" w:rsidR="00AD504A" w:rsidRPr="00AD504A" w:rsidRDefault="00AD504A">
      <w:pPr>
        <w:pStyle w:val="ListParagraph"/>
        <w:numPr>
          <w:ilvl w:val="0"/>
          <w:numId w:val="71"/>
        </w:numPr>
        <w:rPr>
          <w:rFonts w:ascii="Arial" w:hAnsi="Arial" w:cs="Arial"/>
          <w:i/>
          <w:iCs/>
          <w:sz w:val="22"/>
          <w:szCs w:val="22"/>
          <w:lang w:val="vi-VN"/>
        </w:rPr>
      </w:pPr>
      <w:r w:rsidRPr="00AD504A">
        <w:rPr>
          <w:rFonts w:ascii="Arial" w:hAnsi="Arial" w:cs="Arial"/>
          <w:i/>
          <w:iCs/>
          <w:sz w:val="22"/>
          <w:szCs w:val="22"/>
        </w:rPr>
        <w:t>Recovery/rollback</w:t>
      </w:r>
    </w:p>
    <w:p w14:paraId="4EEF81E8" w14:textId="3B68E2EC" w:rsidR="00AD504A" w:rsidRPr="00AD504A" w:rsidRDefault="00AD504A">
      <w:pPr>
        <w:pStyle w:val="ListParagraph"/>
        <w:numPr>
          <w:ilvl w:val="0"/>
          <w:numId w:val="71"/>
        </w:numPr>
        <w:rPr>
          <w:rFonts w:ascii="Arial" w:hAnsi="Arial" w:cs="Arial"/>
          <w:i/>
          <w:iCs/>
          <w:sz w:val="22"/>
          <w:szCs w:val="22"/>
        </w:rPr>
      </w:pPr>
      <w:r w:rsidRPr="00AD504A">
        <w:rPr>
          <w:rFonts w:ascii="Arial" w:hAnsi="Arial" w:cs="Arial"/>
          <w:i/>
          <w:iCs/>
          <w:sz w:val="22"/>
          <w:szCs w:val="22"/>
        </w:rPr>
        <w:t>Fairness và khả năng truy vết việc lựa chọn bệnh nhân</w:t>
      </w:r>
    </w:p>
    <w:p w14:paraId="55A458EB" w14:textId="77777777" w:rsidR="00AD504A" w:rsidRPr="00AD504A" w:rsidRDefault="00AD504A" w:rsidP="00AD504A">
      <w:pPr>
        <w:spacing w:before="100" w:beforeAutospacing="1" w:after="100" w:afterAutospacing="1"/>
        <w:rPr>
          <w:rFonts w:ascii="Arial" w:hAnsi="Arial" w:cs="Arial"/>
          <w:i/>
          <w:iCs/>
          <w:color w:val="000000"/>
          <w:sz w:val="22"/>
          <w:szCs w:val="22"/>
        </w:rPr>
      </w:pPr>
      <w:r w:rsidRPr="00AD504A">
        <w:rPr>
          <w:rFonts w:ascii="Arial" w:hAnsi="Arial" w:cs="Arial"/>
          <w:i/>
          <w:iCs/>
          <w:color w:val="000000"/>
          <w:sz w:val="22"/>
          <w:szCs w:val="22"/>
        </w:rPr>
        <w:t>Không tự thay đổi Business Rules. Nếu thiếu thông tin, hãy ghi rõ </w:t>
      </w:r>
      <w:r w:rsidRPr="00AD504A">
        <w:rPr>
          <w:rFonts w:ascii="Arial" w:hAnsi="Arial" w:cs="Arial"/>
          <w:b/>
          <w:bCs/>
          <w:i/>
          <w:iCs/>
          <w:color w:val="000000"/>
          <w:sz w:val="22"/>
          <w:szCs w:val="22"/>
        </w:rPr>
        <w:t>Open Question</w:t>
      </w:r>
      <w:r w:rsidRPr="00AD504A">
        <w:rPr>
          <w:rFonts w:ascii="Arial" w:hAnsi="Arial" w:cs="Arial"/>
          <w:i/>
          <w:iCs/>
          <w:color w:val="000000"/>
          <w:sz w:val="22"/>
          <w:szCs w:val="22"/>
        </w:rPr>
        <w:t> thay vì tự đưa ra giả định.</w:t>
      </w:r>
    </w:p>
    <w:p w14:paraId="70322011" w14:textId="77777777" w:rsidR="00480B08" w:rsidRPr="00480B08" w:rsidRDefault="00480B08" w:rsidP="00480B08">
      <w:pPr>
        <w:pStyle w:val="Heading2"/>
        <w:rPr>
          <w:rFonts w:ascii="Arial" w:hAnsi="Arial" w:cs="Arial"/>
          <w:color w:val="000000"/>
          <w:sz w:val="22"/>
          <w:szCs w:val="22"/>
        </w:rPr>
      </w:pPr>
      <w:r w:rsidRPr="00480B08">
        <w:rPr>
          <w:rFonts w:ascii="Arial" w:hAnsi="Arial" w:cs="Arial"/>
          <w:color w:val="000000"/>
          <w:sz w:val="22"/>
          <w:szCs w:val="22"/>
        </w:rPr>
        <w:t>Ba tình huống bắt buộc AI phải xem xét</w:t>
      </w:r>
    </w:p>
    <w:p w14:paraId="4E052866" w14:textId="77777777" w:rsidR="00480B08" w:rsidRPr="00480B08" w:rsidRDefault="00480B08" w:rsidP="00480B08">
      <w:pPr>
        <w:pStyle w:val="NormalWeb"/>
        <w:rPr>
          <w:rFonts w:ascii="Arial" w:hAnsi="Arial" w:cs="Arial"/>
          <w:color w:val="000000"/>
          <w:sz w:val="22"/>
          <w:szCs w:val="22"/>
        </w:rPr>
      </w:pPr>
      <w:r w:rsidRPr="00480B08">
        <w:rPr>
          <w:rFonts w:ascii="Arial" w:hAnsi="Arial" w:cs="Arial"/>
          <w:color w:val="000000"/>
          <w:sz w:val="22"/>
          <w:szCs w:val="22"/>
        </w:rPr>
        <w:t>Để tránh AI trả lời quá chung chung, giữ ba tình huống cố định:</w:t>
      </w:r>
    </w:p>
    <w:p w14:paraId="36EBA1C1" w14:textId="77777777" w:rsidR="00480B08" w:rsidRPr="00480B08" w:rsidRDefault="00480B08">
      <w:pPr>
        <w:numPr>
          <w:ilvl w:val="0"/>
          <w:numId w:val="72"/>
        </w:numPr>
        <w:spacing w:before="100" w:beforeAutospacing="1" w:after="100" w:afterAutospacing="1"/>
        <w:rPr>
          <w:rFonts w:ascii="Arial" w:hAnsi="Arial" w:cs="Arial"/>
          <w:color w:val="000000"/>
          <w:sz w:val="22"/>
          <w:szCs w:val="22"/>
        </w:rPr>
      </w:pPr>
      <w:r w:rsidRPr="00480B08">
        <w:rPr>
          <w:rFonts w:ascii="Arial" w:hAnsi="Arial" w:cs="Arial"/>
          <w:color w:val="000000"/>
          <w:sz w:val="22"/>
          <w:szCs w:val="22"/>
        </w:rPr>
        <w:t>Hai bệnh nhân chấp nhận cùng một slot gần như đồng thời.</w:t>
      </w:r>
    </w:p>
    <w:p w14:paraId="08A934A5" w14:textId="77777777" w:rsidR="00480B08" w:rsidRPr="00480B08" w:rsidRDefault="00480B08">
      <w:pPr>
        <w:numPr>
          <w:ilvl w:val="0"/>
          <w:numId w:val="72"/>
        </w:numPr>
        <w:spacing w:before="100" w:beforeAutospacing="1" w:after="100" w:afterAutospacing="1"/>
        <w:rPr>
          <w:rFonts w:ascii="Arial" w:hAnsi="Arial" w:cs="Arial"/>
          <w:color w:val="000000"/>
          <w:sz w:val="22"/>
          <w:szCs w:val="22"/>
        </w:rPr>
      </w:pPr>
      <w:r w:rsidRPr="00480B08">
        <w:rPr>
          <w:rFonts w:ascii="Arial" w:hAnsi="Arial" w:cs="Arial"/>
          <w:color w:val="000000"/>
          <w:sz w:val="22"/>
          <w:szCs w:val="22"/>
        </w:rPr>
        <w:t>Notification gửi thất bại nhưng offer vẫn đang đếm thời gian.</w:t>
      </w:r>
    </w:p>
    <w:p w14:paraId="5E555503" w14:textId="77777777" w:rsidR="00480B08" w:rsidRPr="00480B08" w:rsidRDefault="00480B08">
      <w:pPr>
        <w:numPr>
          <w:ilvl w:val="0"/>
          <w:numId w:val="72"/>
        </w:numPr>
        <w:spacing w:before="100" w:beforeAutospacing="1" w:after="100" w:afterAutospacing="1"/>
        <w:rPr>
          <w:rFonts w:ascii="Arial" w:hAnsi="Arial" w:cs="Arial"/>
          <w:color w:val="000000"/>
          <w:sz w:val="22"/>
          <w:szCs w:val="22"/>
        </w:rPr>
      </w:pPr>
      <w:r w:rsidRPr="00480B08">
        <w:rPr>
          <w:rFonts w:ascii="Arial" w:hAnsi="Arial" w:cs="Arial"/>
          <w:color w:val="000000"/>
          <w:sz w:val="22"/>
          <w:szCs w:val="22"/>
        </w:rPr>
        <w:t>Bệnh nhân chấp nhận offer sau khi offer đã hết hạn.</w:t>
      </w:r>
    </w:p>
    <w:p w14:paraId="4C48196A" w14:textId="2AE719B6" w:rsidR="00480B08" w:rsidRDefault="00480B08" w:rsidP="00480B08">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rPr>
        <w:t>Output</w:t>
      </w:r>
      <w:r>
        <w:rPr>
          <w:rFonts w:ascii="Arial" w:hAnsi="Arial" w:cs="Arial"/>
          <w:color w:val="000000"/>
          <w:sz w:val="22"/>
          <w:szCs w:val="22"/>
          <w:lang w:val="vi-VN"/>
        </w:rPr>
        <w:t xml:space="preserve"> mong đợi: Top Risk Review</w:t>
      </w:r>
    </w:p>
    <w:tbl>
      <w:tblPr>
        <w:tblStyle w:val="SyllabusTable-withBorders"/>
        <w:tblW w:w="0" w:type="auto"/>
        <w:tblLook w:val="04A0" w:firstRow="1" w:lastRow="0" w:firstColumn="1" w:lastColumn="0" w:noHBand="0" w:noVBand="1"/>
      </w:tblPr>
      <w:tblGrid>
        <w:gridCol w:w="2556"/>
        <w:gridCol w:w="2556"/>
        <w:gridCol w:w="2556"/>
        <w:gridCol w:w="2556"/>
      </w:tblGrid>
      <w:tr w:rsidR="00480B08" w14:paraId="6010E32A" w14:textId="77777777" w:rsidTr="00480B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CD23C52" w14:textId="4F40FBA6" w:rsidR="00480B08" w:rsidRDefault="00480B08" w:rsidP="00480B08">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Tình huống rủi ro</w:t>
            </w:r>
          </w:p>
        </w:tc>
        <w:tc>
          <w:tcPr>
            <w:tcW w:w="2556" w:type="dxa"/>
          </w:tcPr>
          <w:p w14:paraId="0860F028" w14:textId="6D0B411E" w:rsidR="00480B08" w:rsidRDefault="00480B08" w:rsidP="00480B0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Tác động</w:t>
            </w:r>
          </w:p>
        </w:tc>
        <w:tc>
          <w:tcPr>
            <w:tcW w:w="2556" w:type="dxa"/>
          </w:tcPr>
          <w:p w14:paraId="09E9E442" w14:textId="56D8FB6E" w:rsidR="00480B08" w:rsidRDefault="00480B08" w:rsidP="00480B0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Mitigation đề xuất</w:t>
            </w:r>
          </w:p>
        </w:tc>
        <w:tc>
          <w:tcPr>
            <w:tcW w:w="2556" w:type="dxa"/>
          </w:tcPr>
          <w:p w14:paraId="6CE67484" w14:textId="57F67FD2" w:rsidR="00480B08" w:rsidRDefault="00480B08" w:rsidP="00480B0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Human</w:t>
            </w:r>
            <w:r w:rsidR="00FE2992">
              <w:rPr>
                <w:rFonts w:ascii="Arial" w:hAnsi="Arial" w:cs="Arial"/>
                <w:color w:val="000000"/>
                <w:sz w:val="22"/>
                <w:szCs w:val="22"/>
                <w:lang w:val="vi-VN"/>
              </w:rPr>
              <w:t xml:space="preserve"> cần</w:t>
            </w:r>
            <w:r>
              <w:rPr>
                <w:rFonts w:ascii="Arial" w:hAnsi="Arial" w:cs="Arial"/>
                <w:color w:val="000000"/>
                <w:sz w:val="22"/>
                <w:szCs w:val="22"/>
                <w:lang w:val="vi-VN"/>
              </w:rPr>
              <w:t xml:space="preserve"> quyết định</w:t>
            </w:r>
            <w:r w:rsidR="00FE2992">
              <w:rPr>
                <w:rFonts w:ascii="Arial" w:hAnsi="Arial" w:cs="Arial"/>
                <w:color w:val="000000"/>
                <w:sz w:val="22"/>
                <w:szCs w:val="22"/>
                <w:lang w:val="vi-VN"/>
              </w:rPr>
              <w:t>?</w:t>
            </w:r>
          </w:p>
        </w:tc>
      </w:tr>
      <w:tr w:rsidR="00480B08" w14:paraId="7FC78CEA" w14:textId="77777777" w:rsidTr="00480B08">
        <w:tc>
          <w:tcPr>
            <w:cnfStyle w:val="001000000000" w:firstRow="0" w:lastRow="0" w:firstColumn="1" w:lastColumn="0" w:oddVBand="0" w:evenVBand="0" w:oddHBand="0" w:evenHBand="0" w:firstRowFirstColumn="0" w:firstRowLastColumn="0" w:lastRowFirstColumn="0" w:lastRowLastColumn="0"/>
            <w:tcW w:w="2556" w:type="dxa"/>
          </w:tcPr>
          <w:p w14:paraId="02E79BCD" w14:textId="77777777" w:rsidR="00480B08" w:rsidRDefault="00480B08" w:rsidP="00480B08">
            <w:pPr>
              <w:spacing w:before="100" w:beforeAutospacing="1" w:after="100" w:afterAutospacing="1"/>
              <w:rPr>
                <w:rFonts w:ascii="Arial" w:hAnsi="Arial" w:cs="Arial"/>
                <w:color w:val="000000"/>
                <w:sz w:val="22"/>
                <w:szCs w:val="22"/>
                <w:lang w:val="vi-VN"/>
              </w:rPr>
            </w:pPr>
          </w:p>
        </w:tc>
        <w:tc>
          <w:tcPr>
            <w:tcW w:w="2556" w:type="dxa"/>
          </w:tcPr>
          <w:p w14:paraId="0A50BD46"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5679E9F1"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1E10A646"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r w:rsidR="00480B08" w14:paraId="39EE017E" w14:textId="77777777" w:rsidTr="00480B08">
        <w:tc>
          <w:tcPr>
            <w:cnfStyle w:val="001000000000" w:firstRow="0" w:lastRow="0" w:firstColumn="1" w:lastColumn="0" w:oddVBand="0" w:evenVBand="0" w:oddHBand="0" w:evenHBand="0" w:firstRowFirstColumn="0" w:firstRowLastColumn="0" w:lastRowFirstColumn="0" w:lastRowLastColumn="0"/>
            <w:tcW w:w="2556" w:type="dxa"/>
          </w:tcPr>
          <w:p w14:paraId="2575E3C5" w14:textId="77777777" w:rsidR="00480B08" w:rsidRDefault="00480B08" w:rsidP="00480B08">
            <w:pPr>
              <w:spacing w:before="100" w:beforeAutospacing="1" w:after="100" w:afterAutospacing="1"/>
              <w:rPr>
                <w:rFonts w:ascii="Arial" w:hAnsi="Arial" w:cs="Arial"/>
                <w:color w:val="000000"/>
                <w:sz w:val="22"/>
                <w:szCs w:val="22"/>
                <w:lang w:val="vi-VN"/>
              </w:rPr>
            </w:pPr>
          </w:p>
        </w:tc>
        <w:tc>
          <w:tcPr>
            <w:tcW w:w="2556" w:type="dxa"/>
          </w:tcPr>
          <w:p w14:paraId="36AFD2A9"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12316BEC"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0D05FE00"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r w:rsidR="00480B08" w14:paraId="0F8B79F1" w14:textId="77777777" w:rsidTr="00480B08">
        <w:tc>
          <w:tcPr>
            <w:cnfStyle w:val="001000000000" w:firstRow="0" w:lastRow="0" w:firstColumn="1" w:lastColumn="0" w:oddVBand="0" w:evenVBand="0" w:oddHBand="0" w:evenHBand="0" w:firstRowFirstColumn="0" w:firstRowLastColumn="0" w:lastRowFirstColumn="0" w:lastRowLastColumn="0"/>
            <w:tcW w:w="2556" w:type="dxa"/>
          </w:tcPr>
          <w:p w14:paraId="7ABC2127" w14:textId="77777777" w:rsidR="00480B08" w:rsidRDefault="00480B08" w:rsidP="00480B08">
            <w:pPr>
              <w:spacing w:before="100" w:beforeAutospacing="1" w:after="100" w:afterAutospacing="1"/>
              <w:rPr>
                <w:rFonts w:ascii="Arial" w:hAnsi="Arial" w:cs="Arial"/>
                <w:color w:val="000000"/>
                <w:sz w:val="22"/>
                <w:szCs w:val="22"/>
                <w:lang w:val="vi-VN"/>
              </w:rPr>
            </w:pPr>
          </w:p>
        </w:tc>
        <w:tc>
          <w:tcPr>
            <w:tcW w:w="2556" w:type="dxa"/>
          </w:tcPr>
          <w:p w14:paraId="1E50C1F7"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1B2DF0AE"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556" w:type="dxa"/>
          </w:tcPr>
          <w:p w14:paraId="4C7715C8" w14:textId="77777777" w:rsidR="00480B08" w:rsidRDefault="00480B08" w:rsidP="00480B0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bl>
    <w:p w14:paraId="5E0566AB" w14:textId="77777777" w:rsidR="00857E18" w:rsidRDefault="00857E18" w:rsidP="00480B08">
      <w:pPr>
        <w:spacing w:before="100" w:beforeAutospacing="1" w:after="100" w:afterAutospacing="1"/>
        <w:rPr>
          <w:rFonts w:ascii="Arial" w:hAnsi="Arial" w:cs="Arial"/>
          <w:b/>
          <w:bCs/>
          <w:color w:val="015876" w:themeColor="accent6" w:themeShade="BF"/>
          <w:lang w:val="vi-VN"/>
        </w:rPr>
      </w:pPr>
      <w:r w:rsidRPr="00857E18">
        <w:rPr>
          <w:rFonts w:ascii="Arial" w:hAnsi="Arial" w:cs="Arial"/>
          <w:b/>
          <w:bCs/>
          <w:color w:val="015876" w:themeColor="accent6" w:themeShade="BF"/>
          <w:lang w:val="vi-VN"/>
        </w:rPr>
        <w:t>Bước 8: Architecture Review and traceability</w:t>
      </w:r>
    </w:p>
    <w:p w14:paraId="199E7E9D" w14:textId="699A42E6" w:rsidR="00857E18" w:rsidRPr="00857E18" w:rsidRDefault="00857E18" w:rsidP="00480B08">
      <w:pPr>
        <w:spacing w:before="100" w:beforeAutospacing="1" w:after="100" w:afterAutospacing="1"/>
        <w:rPr>
          <w:rFonts w:ascii="Arial" w:hAnsi="Arial" w:cs="Arial"/>
          <w:b/>
          <w:bCs/>
          <w:color w:val="015876" w:themeColor="accent6" w:themeShade="BF"/>
          <w:lang w:val="vi-VN"/>
        </w:rPr>
      </w:pPr>
      <w:r>
        <w:rPr>
          <w:rFonts w:ascii="Arial" w:hAnsi="Arial" w:cs="Arial"/>
          <w:color w:val="000000"/>
          <w:sz w:val="22"/>
          <w:szCs w:val="22"/>
          <w:lang w:val="vi-VN"/>
        </w:rPr>
        <w:t>Mục tiêu: Đảm bảo kiến trúc vừa xây dựng thực sự đáp ứng đúng yêu cầu đặt ra ban đầu (Tránh trường hợp đi quá xa!)</w:t>
      </w:r>
    </w:p>
    <w:p w14:paraId="1E5E8CEE" w14:textId="16769214" w:rsidR="00857E18" w:rsidRPr="00857E18" w:rsidRDefault="00857E18" w:rsidP="00480B08">
      <w:pPr>
        <w:spacing w:before="100" w:beforeAutospacing="1" w:after="100" w:afterAutospacing="1"/>
        <w:rPr>
          <w:rFonts w:ascii="Arial" w:hAnsi="Arial" w:cs="Arial"/>
          <w:b/>
          <w:bCs/>
          <w:color w:val="015876" w:themeColor="accent6" w:themeShade="BF"/>
          <w:sz w:val="22"/>
          <w:szCs w:val="22"/>
          <w:lang w:val="vi-VN"/>
        </w:rPr>
      </w:pPr>
      <w:r w:rsidRPr="00857E18">
        <w:rPr>
          <w:rFonts w:ascii="Arial" w:hAnsi="Arial" w:cs="Arial"/>
          <w:b/>
          <w:bCs/>
          <w:color w:val="015876" w:themeColor="accent6" w:themeShade="BF"/>
          <w:sz w:val="22"/>
          <w:szCs w:val="22"/>
          <w:lang w:val="vi-VN"/>
        </w:rPr>
        <w:t xml:space="preserve">Input </w:t>
      </w:r>
    </w:p>
    <w:p w14:paraId="04500DF7" w14:textId="75B5EC9F" w:rsidR="00857E18" w:rsidRPr="00857E18" w:rsidRDefault="00857E18">
      <w:pPr>
        <w:pStyle w:val="ListParagraph"/>
        <w:numPr>
          <w:ilvl w:val="0"/>
          <w:numId w:val="73"/>
        </w:numPr>
        <w:rPr>
          <w:rFonts w:ascii="Arial" w:hAnsi="Arial" w:cs="Arial"/>
          <w:sz w:val="22"/>
          <w:szCs w:val="22"/>
        </w:rPr>
      </w:pPr>
      <w:r w:rsidRPr="00857E18">
        <w:rPr>
          <w:rFonts w:ascii="Arial" w:hAnsi="Arial" w:cs="Arial"/>
          <w:sz w:val="22"/>
          <w:szCs w:val="22"/>
        </w:rPr>
        <w:t>Business Problem</w:t>
      </w:r>
    </w:p>
    <w:p w14:paraId="48F1CC24" w14:textId="77777777" w:rsidR="00857E18" w:rsidRPr="00857E18" w:rsidRDefault="00857E18">
      <w:pPr>
        <w:pStyle w:val="ListParagraph"/>
        <w:numPr>
          <w:ilvl w:val="0"/>
          <w:numId w:val="73"/>
        </w:numPr>
        <w:rPr>
          <w:rFonts w:ascii="Arial" w:hAnsi="Arial" w:cs="Arial"/>
          <w:sz w:val="22"/>
          <w:szCs w:val="22"/>
          <w:lang w:val="vi-VN"/>
        </w:rPr>
      </w:pPr>
      <w:r w:rsidRPr="00857E18">
        <w:rPr>
          <w:rFonts w:ascii="Arial" w:hAnsi="Arial" w:cs="Arial"/>
          <w:sz w:val="22"/>
          <w:szCs w:val="22"/>
        </w:rPr>
        <w:t>Prioritized Requirements</w:t>
      </w:r>
    </w:p>
    <w:p w14:paraId="0AAACAFC" w14:textId="2D69A528" w:rsidR="00857E18" w:rsidRPr="00857E18" w:rsidRDefault="00857E18">
      <w:pPr>
        <w:pStyle w:val="ListParagraph"/>
        <w:numPr>
          <w:ilvl w:val="0"/>
          <w:numId w:val="73"/>
        </w:numPr>
        <w:rPr>
          <w:rFonts w:ascii="Arial" w:hAnsi="Arial" w:cs="Arial"/>
          <w:sz w:val="22"/>
          <w:szCs w:val="22"/>
        </w:rPr>
      </w:pPr>
      <w:r w:rsidRPr="00857E18">
        <w:rPr>
          <w:rFonts w:ascii="Arial" w:hAnsi="Arial" w:cs="Arial"/>
          <w:sz w:val="22"/>
          <w:szCs w:val="22"/>
        </w:rPr>
        <w:t>User Stories</w:t>
      </w:r>
    </w:p>
    <w:p w14:paraId="5539D7D3" w14:textId="0F8CF9F6" w:rsidR="00857E18" w:rsidRPr="00857E18" w:rsidRDefault="00857E18">
      <w:pPr>
        <w:pStyle w:val="ListParagraph"/>
        <w:numPr>
          <w:ilvl w:val="0"/>
          <w:numId w:val="73"/>
        </w:numPr>
        <w:rPr>
          <w:rFonts w:ascii="Arial" w:hAnsi="Arial" w:cs="Arial"/>
          <w:sz w:val="22"/>
          <w:szCs w:val="22"/>
        </w:rPr>
      </w:pPr>
      <w:r w:rsidRPr="00857E18">
        <w:rPr>
          <w:rFonts w:ascii="Arial" w:hAnsi="Arial" w:cs="Arial"/>
          <w:sz w:val="22"/>
          <w:szCs w:val="22"/>
        </w:rPr>
        <w:t>Acceptance Criteria</w:t>
      </w:r>
    </w:p>
    <w:p w14:paraId="27198EEC" w14:textId="5B67A83D" w:rsidR="00857E18" w:rsidRPr="00857E18" w:rsidRDefault="00857E18">
      <w:pPr>
        <w:pStyle w:val="ListParagraph"/>
        <w:numPr>
          <w:ilvl w:val="0"/>
          <w:numId w:val="73"/>
        </w:numPr>
        <w:rPr>
          <w:rFonts w:ascii="Arial" w:hAnsi="Arial" w:cs="Arial"/>
          <w:sz w:val="22"/>
          <w:szCs w:val="22"/>
        </w:rPr>
      </w:pPr>
      <w:r w:rsidRPr="00857E18">
        <w:rPr>
          <w:rFonts w:ascii="Arial" w:hAnsi="Arial" w:cs="Arial"/>
          <w:sz w:val="22"/>
          <w:szCs w:val="22"/>
        </w:rPr>
        <w:t>Architecture Blueprint</w:t>
      </w:r>
    </w:p>
    <w:p w14:paraId="55593329" w14:textId="77777777" w:rsidR="00857E18" w:rsidRPr="00857E18" w:rsidRDefault="00857E18">
      <w:pPr>
        <w:pStyle w:val="ListParagraph"/>
        <w:numPr>
          <w:ilvl w:val="0"/>
          <w:numId w:val="73"/>
        </w:numPr>
        <w:rPr>
          <w:rFonts w:ascii="Arial" w:hAnsi="Arial" w:cs="Arial"/>
          <w:sz w:val="22"/>
          <w:szCs w:val="22"/>
          <w:lang w:val="vi-VN"/>
        </w:rPr>
      </w:pPr>
      <w:r w:rsidRPr="00857E18">
        <w:rPr>
          <w:rFonts w:ascii="Arial" w:hAnsi="Arial" w:cs="Arial"/>
          <w:sz w:val="22"/>
          <w:szCs w:val="22"/>
        </w:rPr>
        <w:t>Component Design</w:t>
      </w:r>
    </w:p>
    <w:p w14:paraId="62A6AE9A" w14:textId="768B3410" w:rsidR="00857E18" w:rsidRPr="00857E18" w:rsidRDefault="00857E18">
      <w:pPr>
        <w:pStyle w:val="ListParagraph"/>
        <w:numPr>
          <w:ilvl w:val="0"/>
          <w:numId w:val="73"/>
        </w:numPr>
        <w:rPr>
          <w:rFonts w:ascii="Arial" w:hAnsi="Arial" w:cs="Arial"/>
          <w:sz w:val="22"/>
          <w:szCs w:val="22"/>
        </w:rPr>
      </w:pPr>
      <w:r w:rsidRPr="00857E18">
        <w:rPr>
          <w:rFonts w:ascii="Arial" w:hAnsi="Arial" w:cs="Arial"/>
          <w:sz w:val="22"/>
          <w:szCs w:val="22"/>
        </w:rPr>
        <w:t>Interaction Flow</w:t>
      </w:r>
    </w:p>
    <w:p w14:paraId="161FE061" w14:textId="77777777" w:rsidR="00857E18" w:rsidRDefault="00857E18" w:rsidP="00857E18">
      <w:pPr>
        <w:rPr>
          <w:rFonts w:ascii="Arial" w:hAnsi="Arial" w:cs="Arial"/>
          <w:sz w:val="22"/>
          <w:szCs w:val="22"/>
          <w:lang w:val="vi-VN"/>
        </w:rPr>
      </w:pPr>
    </w:p>
    <w:p w14:paraId="4BE61225" w14:textId="0D2E0302" w:rsidR="00857E18" w:rsidRPr="00857E18" w:rsidRDefault="00857E18" w:rsidP="00857E18">
      <w:pPr>
        <w:rPr>
          <w:rFonts w:ascii="Arial" w:hAnsi="Arial" w:cs="Arial"/>
          <w:b/>
          <w:bCs/>
          <w:color w:val="015876" w:themeColor="accent6" w:themeShade="BF"/>
          <w:sz w:val="22"/>
          <w:szCs w:val="22"/>
          <w:lang w:val="vi-VN"/>
        </w:rPr>
      </w:pPr>
      <w:r w:rsidRPr="00857E18">
        <w:rPr>
          <w:rFonts w:ascii="Arial" w:hAnsi="Arial" w:cs="Arial"/>
          <w:b/>
          <w:bCs/>
          <w:color w:val="015876" w:themeColor="accent6" w:themeShade="BF"/>
          <w:sz w:val="22"/>
          <w:szCs w:val="22"/>
          <w:lang w:val="vi-VN"/>
        </w:rPr>
        <w:lastRenderedPageBreak/>
        <w:t>Prompt gợi ý</w:t>
      </w:r>
    </w:p>
    <w:p w14:paraId="7A9534EF" w14:textId="77777777" w:rsidR="00857E18" w:rsidRPr="00857E18" w:rsidRDefault="00857E18" w:rsidP="00857E18">
      <w:p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Bạn là Software Architecture Reviewer.</w:t>
      </w:r>
    </w:p>
    <w:p w14:paraId="491CA9DD" w14:textId="77777777" w:rsidR="00857E18" w:rsidRPr="00857E18" w:rsidRDefault="00857E18" w:rsidP="00857E18">
      <w:p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Hãy review toàn bộ kiến trúc dưới góc nhìn Requirement Engineering.</w:t>
      </w:r>
    </w:p>
    <w:p w14:paraId="6BAD527B" w14:textId="77777777" w:rsidR="00857E18" w:rsidRPr="00857E18" w:rsidRDefault="00857E18" w:rsidP="00857E18">
      <w:p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Kiểm tra:</w:t>
      </w:r>
    </w:p>
    <w:p w14:paraId="734238A9" w14:textId="77777777" w:rsidR="00857E18" w:rsidRPr="00857E18" w:rsidRDefault="00857E18">
      <w:pPr>
        <w:numPr>
          <w:ilvl w:val="0"/>
          <w:numId w:val="74"/>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Requirement nào đã được hỗ trợ?</w:t>
      </w:r>
    </w:p>
    <w:p w14:paraId="4E848E86" w14:textId="77777777" w:rsidR="00857E18" w:rsidRPr="00857E18" w:rsidRDefault="00857E18">
      <w:pPr>
        <w:numPr>
          <w:ilvl w:val="0"/>
          <w:numId w:val="74"/>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Requirement nào chưa được hỗ trợ?</w:t>
      </w:r>
    </w:p>
    <w:p w14:paraId="4E5C9082" w14:textId="77777777" w:rsidR="00857E18" w:rsidRPr="00857E18" w:rsidRDefault="00857E18">
      <w:pPr>
        <w:numPr>
          <w:ilvl w:val="0"/>
          <w:numId w:val="74"/>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Component nào chịu trách nhiệm?</w:t>
      </w:r>
    </w:p>
    <w:p w14:paraId="50209F4C" w14:textId="77777777" w:rsidR="00857E18" w:rsidRPr="00857E18" w:rsidRDefault="00857E18">
      <w:pPr>
        <w:numPr>
          <w:ilvl w:val="0"/>
          <w:numId w:val="74"/>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Acceptance Criteria nào chưa trace được?</w:t>
      </w:r>
    </w:p>
    <w:p w14:paraId="0E8BF8CF" w14:textId="77777777" w:rsidR="00857E18" w:rsidRPr="00857E18" w:rsidRDefault="00857E18">
      <w:pPr>
        <w:numPr>
          <w:ilvl w:val="0"/>
          <w:numId w:val="74"/>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Có Business Rule nào bị bỏ sót?</w:t>
      </w:r>
    </w:p>
    <w:p w14:paraId="2AD4DAA4" w14:textId="77777777" w:rsidR="00857E18" w:rsidRPr="00857E18" w:rsidRDefault="00857E18">
      <w:pPr>
        <w:numPr>
          <w:ilvl w:val="0"/>
          <w:numId w:val="74"/>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Có component dư thừa không?</w:t>
      </w:r>
    </w:p>
    <w:p w14:paraId="42D49D52" w14:textId="77777777" w:rsidR="00857E18" w:rsidRPr="00857E18" w:rsidRDefault="00857E18" w:rsidP="00857E18">
      <w:p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Cuối cùng hãy liệt kê:</w:t>
      </w:r>
    </w:p>
    <w:p w14:paraId="71A42129" w14:textId="77777777" w:rsidR="00857E18" w:rsidRPr="00857E18" w:rsidRDefault="00857E18">
      <w:pPr>
        <w:numPr>
          <w:ilvl w:val="0"/>
          <w:numId w:val="75"/>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Missing Requirements</w:t>
      </w:r>
    </w:p>
    <w:p w14:paraId="409921F3" w14:textId="77777777" w:rsidR="00857E18" w:rsidRPr="00857E18" w:rsidRDefault="00857E18">
      <w:pPr>
        <w:numPr>
          <w:ilvl w:val="0"/>
          <w:numId w:val="75"/>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Missing Components</w:t>
      </w:r>
    </w:p>
    <w:p w14:paraId="4DB82B16" w14:textId="77777777" w:rsidR="00857E18" w:rsidRPr="00857E18" w:rsidRDefault="00857E18">
      <w:pPr>
        <w:numPr>
          <w:ilvl w:val="0"/>
          <w:numId w:val="75"/>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Open Questions</w:t>
      </w:r>
    </w:p>
    <w:p w14:paraId="2D59D398" w14:textId="77777777" w:rsidR="00857E18" w:rsidRPr="00857E18" w:rsidRDefault="00857E18">
      <w:pPr>
        <w:numPr>
          <w:ilvl w:val="0"/>
          <w:numId w:val="75"/>
        </w:numPr>
        <w:spacing w:before="100" w:beforeAutospacing="1" w:after="100" w:afterAutospacing="1"/>
        <w:rPr>
          <w:rFonts w:ascii="Arial" w:hAnsi="Arial" w:cs="Arial"/>
          <w:i/>
          <w:iCs/>
          <w:color w:val="000000"/>
          <w:sz w:val="22"/>
          <w:szCs w:val="22"/>
        </w:rPr>
      </w:pPr>
      <w:r w:rsidRPr="00857E18">
        <w:rPr>
          <w:rFonts w:ascii="Arial" w:hAnsi="Arial" w:cs="Arial"/>
          <w:i/>
          <w:iCs/>
          <w:color w:val="000000"/>
          <w:sz w:val="22"/>
          <w:szCs w:val="22"/>
        </w:rPr>
        <w:t>Improvement Suggestions</w:t>
      </w:r>
    </w:p>
    <w:p w14:paraId="6933ADEF" w14:textId="3FE0DCFA" w:rsidR="00857E18" w:rsidRPr="0057752E" w:rsidRDefault="00857E18" w:rsidP="00857E18">
      <w:pPr>
        <w:rPr>
          <w:rFonts w:ascii="Arial" w:hAnsi="Arial" w:cs="Arial"/>
          <w:b/>
          <w:bCs/>
          <w:sz w:val="22"/>
          <w:szCs w:val="22"/>
          <w:lang w:val="vi-VN"/>
        </w:rPr>
      </w:pPr>
      <w:r w:rsidRPr="0057752E">
        <w:rPr>
          <w:rFonts w:ascii="Arial" w:hAnsi="Arial" w:cs="Arial"/>
          <w:b/>
          <w:bCs/>
          <w:sz w:val="22"/>
          <w:szCs w:val="22"/>
          <w:lang w:val="vi-VN"/>
        </w:rPr>
        <w:t>Output:</w:t>
      </w:r>
    </w:p>
    <w:tbl>
      <w:tblPr>
        <w:tblStyle w:val="SyllabusTable-withBorders"/>
        <w:tblW w:w="0" w:type="auto"/>
        <w:tblLook w:val="04A0" w:firstRow="1" w:lastRow="0" w:firstColumn="1" w:lastColumn="0" w:noHBand="0" w:noVBand="1"/>
      </w:tblPr>
      <w:tblGrid>
        <w:gridCol w:w="2556"/>
        <w:gridCol w:w="2556"/>
        <w:gridCol w:w="2556"/>
        <w:gridCol w:w="2556"/>
      </w:tblGrid>
      <w:tr w:rsidR="00857E18" w14:paraId="630B8CFA" w14:textId="77777777" w:rsidTr="00857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C04DBE0" w14:textId="36B76D8C" w:rsidR="00857E18" w:rsidRDefault="00857E18" w:rsidP="00857E18">
            <w:pPr>
              <w:rPr>
                <w:rFonts w:ascii="Arial" w:hAnsi="Arial" w:cs="Arial"/>
                <w:sz w:val="22"/>
                <w:szCs w:val="22"/>
                <w:lang w:val="vi-VN"/>
              </w:rPr>
            </w:pPr>
            <w:r>
              <w:rPr>
                <w:rFonts w:ascii="Arial" w:hAnsi="Arial" w:cs="Arial"/>
                <w:b w:val="0"/>
                <w:sz w:val="22"/>
                <w:szCs w:val="22"/>
                <w:lang w:val="vi-VN"/>
              </w:rPr>
              <w:t>Requirement</w:t>
            </w:r>
          </w:p>
        </w:tc>
        <w:tc>
          <w:tcPr>
            <w:tcW w:w="2556" w:type="dxa"/>
          </w:tcPr>
          <w:p w14:paraId="71740274" w14:textId="1534E14B" w:rsidR="00857E18" w:rsidRDefault="00857E18" w:rsidP="00857E18">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Component</w:t>
            </w:r>
          </w:p>
        </w:tc>
        <w:tc>
          <w:tcPr>
            <w:tcW w:w="2556" w:type="dxa"/>
          </w:tcPr>
          <w:p w14:paraId="0A8F136E" w14:textId="44330FC0" w:rsidR="00857E18" w:rsidRDefault="00857E18" w:rsidP="00857E18">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Đáp ứng</w:t>
            </w:r>
          </w:p>
        </w:tc>
        <w:tc>
          <w:tcPr>
            <w:tcW w:w="2556" w:type="dxa"/>
          </w:tcPr>
          <w:p w14:paraId="2DE91D08" w14:textId="6CF8379B" w:rsidR="00857E18" w:rsidRDefault="00857E18" w:rsidP="00857E18">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Ghi chú</w:t>
            </w:r>
          </w:p>
        </w:tc>
      </w:tr>
      <w:tr w:rsidR="00857E18" w14:paraId="412346C7" w14:textId="77777777" w:rsidTr="00857E18">
        <w:tc>
          <w:tcPr>
            <w:cnfStyle w:val="001000000000" w:firstRow="0" w:lastRow="0" w:firstColumn="1" w:lastColumn="0" w:oddVBand="0" w:evenVBand="0" w:oddHBand="0" w:evenHBand="0" w:firstRowFirstColumn="0" w:firstRowLastColumn="0" w:lastRowFirstColumn="0" w:lastRowLastColumn="0"/>
            <w:tcW w:w="2556" w:type="dxa"/>
          </w:tcPr>
          <w:p w14:paraId="4D2C4130" w14:textId="77777777" w:rsidR="00857E18" w:rsidRDefault="00857E18" w:rsidP="00857E18">
            <w:pPr>
              <w:rPr>
                <w:rFonts w:ascii="Arial" w:hAnsi="Arial" w:cs="Arial"/>
                <w:sz w:val="22"/>
                <w:szCs w:val="22"/>
                <w:lang w:val="vi-VN"/>
              </w:rPr>
            </w:pPr>
          </w:p>
        </w:tc>
        <w:tc>
          <w:tcPr>
            <w:tcW w:w="2556" w:type="dxa"/>
          </w:tcPr>
          <w:p w14:paraId="35CDBDA2" w14:textId="77777777"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30F0B89C" w14:textId="36378CA6" w:rsidR="00857E18" w:rsidRDefault="0057752E"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Có / Một phần / Chưa có</w:t>
            </w:r>
          </w:p>
        </w:tc>
        <w:tc>
          <w:tcPr>
            <w:tcW w:w="2556" w:type="dxa"/>
          </w:tcPr>
          <w:p w14:paraId="1DE6FA76" w14:textId="370BDAB8"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Pr>
                <w:rFonts w:ascii="Arial" w:hAnsi="Arial" w:cs="Arial"/>
                <w:sz w:val="22"/>
                <w:szCs w:val="22"/>
                <w:lang w:val="vi-VN"/>
              </w:rPr>
              <w:t>Retry / Chưa có cần làm</w:t>
            </w:r>
          </w:p>
        </w:tc>
      </w:tr>
      <w:tr w:rsidR="00857E18" w14:paraId="053021AD" w14:textId="77777777" w:rsidTr="00857E18">
        <w:tc>
          <w:tcPr>
            <w:cnfStyle w:val="001000000000" w:firstRow="0" w:lastRow="0" w:firstColumn="1" w:lastColumn="0" w:oddVBand="0" w:evenVBand="0" w:oddHBand="0" w:evenHBand="0" w:firstRowFirstColumn="0" w:firstRowLastColumn="0" w:lastRowFirstColumn="0" w:lastRowLastColumn="0"/>
            <w:tcW w:w="2556" w:type="dxa"/>
          </w:tcPr>
          <w:p w14:paraId="015F05D5" w14:textId="77777777" w:rsidR="00857E18" w:rsidRDefault="00857E18" w:rsidP="00857E18">
            <w:pPr>
              <w:rPr>
                <w:rFonts w:ascii="Arial" w:hAnsi="Arial" w:cs="Arial"/>
                <w:sz w:val="22"/>
                <w:szCs w:val="22"/>
                <w:lang w:val="vi-VN"/>
              </w:rPr>
            </w:pPr>
          </w:p>
        </w:tc>
        <w:tc>
          <w:tcPr>
            <w:tcW w:w="2556" w:type="dxa"/>
          </w:tcPr>
          <w:p w14:paraId="356F5F12" w14:textId="77777777"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0C9F1334" w14:textId="77777777"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4DB072C7" w14:textId="77777777"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857E18" w14:paraId="35C1AA13" w14:textId="77777777" w:rsidTr="00857E18">
        <w:tc>
          <w:tcPr>
            <w:cnfStyle w:val="001000000000" w:firstRow="0" w:lastRow="0" w:firstColumn="1" w:lastColumn="0" w:oddVBand="0" w:evenVBand="0" w:oddHBand="0" w:evenHBand="0" w:firstRowFirstColumn="0" w:firstRowLastColumn="0" w:lastRowFirstColumn="0" w:lastRowLastColumn="0"/>
            <w:tcW w:w="2556" w:type="dxa"/>
          </w:tcPr>
          <w:p w14:paraId="2288941C" w14:textId="77777777" w:rsidR="00857E18" w:rsidRDefault="00857E18" w:rsidP="00857E18">
            <w:pPr>
              <w:rPr>
                <w:rFonts w:ascii="Arial" w:hAnsi="Arial" w:cs="Arial"/>
                <w:sz w:val="22"/>
                <w:szCs w:val="22"/>
                <w:lang w:val="vi-VN"/>
              </w:rPr>
            </w:pPr>
          </w:p>
        </w:tc>
        <w:tc>
          <w:tcPr>
            <w:tcW w:w="2556" w:type="dxa"/>
          </w:tcPr>
          <w:p w14:paraId="6CA6BABB" w14:textId="77777777"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5356797D" w14:textId="77777777"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2556" w:type="dxa"/>
          </w:tcPr>
          <w:p w14:paraId="377F9D48" w14:textId="77777777" w:rsidR="00857E18" w:rsidRDefault="00857E18" w:rsidP="00857E1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404927F5" w14:textId="77777777" w:rsidR="00857E18" w:rsidRPr="00857E18" w:rsidRDefault="00857E18" w:rsidP="00857E18">
      <w:pPr>
        <w:rPr>
          <w:rFonts w:ascii="Arial" w:hAnsi="Arial" w:cs="Arial"/>
          <w:sz w:val="22"/>
          <w:szCs w:val="22"/>
          <w:lang w:val="vi-VN"/>
        </w:rPr>
      </w:pPr>
    </w:p>
    <w:p w14:paraId="1CA5DAF1" w14:textId="0FAE9B34" w:rsidR="00AD504A" w:rsidRDefault="00537BDC" w:rsidP="00537BDC">
      <w:pPr>
        <w:pStyle w:val="Heading2"/>
        <w:rPr>
          <w:lang w:val="vi-VN"/>
        </w:rPr>
      </w:pPr>
      <w:r>
        <w:rPr>
          <w:lang w:val="vi-VN"/>
        </w:rPr>
        <w:t>Deliverables</w:t>
      </w:r>
    </w:p>
    <w:p w14:paraId="5C0C06B2" w14:textId="4D38AA50" w:rsidR="00537BDC" w:rsidRDefault="00537BDC" w:rsidP="006F7A41">
      <w:pPr>
        <w:rPr>
          <w:rFonts w:ascii="Arial" w:hAnsi="Arial" w:cs="Arial"/>
          <w:sz w:val="22"/>
          <w:szCs w:val="22"/>
          <w:lang w:val="vi-VN"/>
        </w:rPr>
      </w:pPr>
      <w:r>
        <w:rPr>
          <w:rFonts w:ascii="Arial" w:hAnsi="Arial" w:cs="Arial"/>
          <w:sz w:val="22"/>
          <w:szCs w:val="22"/>
          <w:lang w:val="vi-VN"/>
        </w:rPr>
        <w:t>Mỗi nhóm sẽ trình bày kết quả với các phần chính sau (5p):</w:t>
      </w:r>
    </w:p>
    <w:p w14:paraId="72994953" w14:textId="188B3311" w:rsidR="00537BDC" w:rsidRDefault="006F7A41">
      <w:pPr>
        <w:pStyle w:val="ListParagraph"/>
        <w:numPr>
          <w:ilvl w:val="0"/>
          <w:numId w:val="76"/>
        </w:numPr>
        <w:rPr>
          <w:rFonts w:ascii="Arial" w:hAnsi="Arial" w:cs="Arial"/>
          <w:sz w:val="22"/>
          <w:szCs w:val="22"/>
          <w:lang w:val="vi-VN"/>
        </w:rPr>
      </w:pPr>
      <w:r>
        <w:rPr>
          <w:rFonts w:ascii="Arial" w:hAnsi="Arial" w:cs="Arial"/>
          <w:sz w:val="22"/>
          <w:szCs w:val="22"/>
          <w:lang w:val="vi-VN"/>
        </w:rPr>
        <w:t xml:space="preserve">Requirement Impact (30s): </w:t>
      </w:r>
      <w:r w:rsidRPr="006F7A41">
        <w:rPr>
          <w:rFonts w:ascii="Arial" w:eastAsiaTheme="majorEastAsia" w:hAnsi="Arial" w:cs="Arial"/>
          <w:b/>
          <w:bCs/>
          <w:color w:val="B6332E" w:themeColor="accent1" w:themeShade="BF"/>
          <w:sz w:val="22"/>
          <w:szCs w:val="22"/>
          <w:lang w:val="vi-VN"/>
        </w:rPr>
        <w:t>Chức năng mới ảnh hưởng đến hệ thống hiện tại thế nào?</w:t>
      </w:r>
    </w:p>
    <w:p w14:paraId="4544AABF" w14:textId="77777777" w:rsidR="006F7A41" w:rsidRPr="006F7A41" w:rsidRDefault="006F7A41" w:rsidP="006F7A41">
      <w:pPr>
        <w:rPr>
          <w:color w:val="000000"/>
        </w:rPr>
      </w:pPr>
      <w:r w:rsidRPr="006F7A41">
        <w:rPr>
          <w:color w:val="000000"/>
        </w:rPr>
        <w:t>Trình bày:</w:t>
      </w:r>
    </w:p>
    <w:p w14:paraId="7657372D" w14:textId="77777777" w:rsidR="006F7A41" w:rsidRPr="006F7A41" w:rsidRDefault="006F7A41">
      <w:pPr>
        <w:numPr>
          <w:ilvl w:val="0"/>
          <w:numId w:val="77"/>
        </w:numPr>
        <w:rPr>
          <w:color w:val="000000"/>
        </w:rPr>
      </w:pPr>
      <w:r w:rsidRPr="006F7A41">
        <w:rPr>
          <w:color w:val="000000"/>
        </w:rPr>
        <w:t>2–3 module bị ảnh hưởng nhiều nhất</w:t>
      </w:r>
    </w:p>
    <w:p w14:paraId="0AECB8BB" w14:textId="77777777" w:rsidR="006F7A41" w:rsidRPr="006F7A41" w:rsidRDefault="006F7A41">
      <w:pPr>
        <w:numPr>
          <w:ilvl w:val="0"/>
          <w:numId w:val="77"/>
        </w:numPr>
        <w:rPr>
          <w:color w:val="000000"/>
        </w:rPr>
      </w:pPr>
      <w:r w:rsidRPr="006F7A41">
        <w:rPr>
          <w:color w:val="000000"/>
        </w:rPr>
        <w:t>Thành phần nào được tái sử dụng</w:t>
      </w:r>
    </w:p>
    <w:p w14:paraId="3DA0C7F8" w14:textId="44C75AFC" w:rsidR="006F7A41" w:rsidRPr="006F7A41" w:rsidRDefault="006F7A41">
      <w:pPr>
        <w:numPr>
          <w:ilvl w:val="0"/>
          <w:numId w:val="77"/>
        </w:numPr>
        <w:rPr>
          <w:color w:val="000000"/>
        </w:rPr>
      </w:pPr>
      <w:r w:rsidRPr="006F7A41">
        <w:rPr>
          <w:color w:val="000000"/>
        </w:rPr>
        <w:t>Thành phần nào cần bổ sung</w:t>
      </w:r>
    </w:p>
    <w:p w14:paraId="4A6BC08C" w14:textId="280C790C" w:rsidR="006F7A41" w:rsidRPr="006F7A41" w:rsidRDefault="006F7A41">
      <w:pPr>
        <w:pStyle w:val="Heading2"/>
        <w:numPr>
          <w:ilvl w:val="0"/>
          <w:numId w:val="76"/>
        </w:numPr>
        <w:spacing w:before="0" w:after="0"/>
        <w:rPr>
          <w:rFonts w:ascii="Arial" w:eastAsia="Times New Roman" w:hAnsi="Arial" w:cs="Arial"/>
          <w:b w:val="0"/>
          <w:bCs w:val="0"/>
          <w:color w:val="auto"/>
          <w:sz w:val="22"/>
          <w:szCs w:val="22"/>
          <w:lang w:val="vi-VN"/>
        </w:rPr>
      </w:pPr>
      <w:r w:rsidRPr="006F7A41">
        <w:rPr>
          <w:rFonts w:ascii="Arial" w:eastAsia="Times New Roman" w:hAnsi="Arial" w:cs="Arial"/>
          <w:b w:val="0"/>
          <w:bCs w:val="0"/>
          <w:color w:val="auto"/>
          <w:sz w:val="22"/>
          <w:szCs w:val="22"/>
          <w:lang w:val="vi-VN"/>
        </w:rPr>
        <w:t>Architecture Decision (1.5 phút)</w:t>
      </w:r>
      <w:r>
        <w:rPr>
          <w:rFonts w:ascii="Arial" w:eastAsia="Times New Roman" w:hAnsi="Arial" w:cs="Arial"/>
          <w:b w:val="0"/>
          <w:bCs w:val="0"/>
          <w:color w:val="auto"/>
          <w:sz w:val="22"/>
          <w:szCs w:val="22"/>
          <w:lang w:val="vi-VN"/>
        </w:rPr>
        <w:t xml:space="preserve">: </w:t>
      </w:r>
      <w:r w:rsidRPr="006F7A41">
        <w:rPr>
          <w:rFonts w:ascii="Arial" w:hAnsi="Arial" w:cs="Arial"/>
          <w:sz w:val="22"/>
          <w:szCs w:val="22"/>
          <w:lang w:val="vi-VN"/>
        </w:rPr>
        <w:t>Nhóm đã lựa chọn phương án kiến trúc nào?</w:t>
      </w:r>
    </w:p>
    <w:p w14:paraId="22C6A2B6" w14:textId="77777777" w:rsidR="006F7A41" w:rsidRPr="006F7A41" w:rsidRDefault="006F7A41" w:rsidP="006F7A41">
      <w:pPr>
        <w:pStyle w:val="NormalWeb"/>
        <w:rPr>
          <w:rFonts w:ascii="Arial" w:hAnsi="Arial" w:cs="Arial"/>
          <w:sz w:val="22"/>
          <w:szCs w:val="22"/>
          <w:lang w:val="vi-VN"/>
        </w:rPr>
      </w:pPr>
      <w:r w:rsidRPr="006F7A41">
        <w:rPr>
          <w:rFonts w:ascii="Arial" w:hAnsi="Arial" w:cs="Arial"/>
          <w:sz w:val="22"/>
          <w:szCs w:val="22"/>
          <w:lang w:val="vi-VN"/>
        </w:rPr>
        <w:t>Trình bày:</w:t>
      </w:r>
    </w:p>
    <w:p w14:paraId="395CF084" w14:textId="77777777" w:rsidR="006F7A41" w:rsidRPr="006F7A41" w:rsidRDefault="006F7A41">
      <w:pPr>
        <w:numPr>
          <w:ilvl w:val="0"/>
          <w:numId w:val="78"/>
        </w:numPr>
        <w:rPr>
          <w:rFonts w:ascii="Arial" w:hAnsi="Arial" w:cs="Arial"/>
          <w:sz w:val="22"/>
          <w:szCs w:val="22"/>
          <w:lang w:val="vi-VN"/>
        </w:rPr>
      </w:pPr>
      <w:r w:rsidRPr="006F7A41">
        <w:rPr>
          <w:rFonts w:ascii="Arial" w:hAnsi="Arial" w:cs="Arial"/>
          <w:sz w:val="22"/>
          <w:szCs w:val="22"/>
          <w:lang w:val="vi-VN"/>
        </w:rPr>
        <w:t>High-Level Architecture</w:t>
      </w:r>
    </w:p>
    <w:p w14:paraId="3D83CDF9" w14:textId="77777777" w:rsidR="006F7A41" w:rsidRPr="006F7A41" w:rsidRDefault="006F7A41">
      <w:pPr>
        <w:numPr>
          <w:ilvl w:val="0"/>
          <w:numId w:val="78"/>
        </w:numPr>
        <w:rPr>
          <w:rFonts w:ascii="Arial" w:hAnsi="Arial" w:cs="Arial"/>
          <w:sz w:val="22"/>
          <w:szCs w:val="22"/>
          <w:lang w:val="vi-VN"/>
        </w:rPr>
      </w:pPr>
      <w:r w:rsidRPr="006F7A41">
        <w:rPr>
          <w:rFonts w:ascii="Arial" w:hAnsi="Arial" w:cs="Arial"/>
          <w:sz w:val="22"/>
          <w:szCs w:val="22"/>
          <w:lang w:val="vi-VN"/>
        </w:rPr>
        <w:t>Vì sao chọn phương án này</w:t>
      </w:r>
    </w:p>
    <w:p w14:paraId="04819104" w14:textId="77777777" w:rsidR="006F7A41" w:rsidRDefault="006F7A41">
      <w:pPr>
        <w:numPr>
          <w:ilvl w:val="0"/>
          <w:numId w:val="78"/>
        </w:numPr>
        <w:rPr>
          <w:color w:val="000000"/>
        </w:rPr>
      </w:pPr>
      <w:r w:rsidRPr="006F7A41">
        <w:rPr>
          <w:rFonts w:ascii="Arial" w:hAnsi="Arial" w:cs="Arial"/>
          <w:sz w:val="22"/>
          <w:szCs w:val="22"/>
          <w:lang w:val="vi-VN"/>
        </w:rPr>
        <w:t>Những trade-off đã chấp nhận</w:t>
      </w:r>
    </w:p>
    <w:p w14:paraId="3BD572BF" w14:textId="54A63C46" w:rsidR="006F7A41" w:rsidRDefault="006F7A41">
      <w:pPr>
        <w:pStyle w:val="ListParagraph"/>
        <w:numPr>
          <w:ilvl w:val="0"/>
          <w:numId w:val="76"/>
        </w:numPr>
        <w:rPr>
          <w:rFonts w:ascii="Arial" w:hAnsi="Arial" w:cs="Arial"/>
          <w:sz w:val="22"/>
          <w:szCs w:val="22"/>
          <w:lang w:val="vi-VN"/>
        </w:rPr>
      </w:pPr>
      <w:r>
        <w:rPr>
          <w:rFonts w:ascii="Arial" w:hAnsi="Arial" w:cs="Arial"/>
          <w:sz w:val="22"/>
          <w:szCs w:val="22"/>
          <w:lang w:val="vi-VN"/>
        </w:rPr>
        <w:t xml:space="preserve">Interaction Flow (1p): </w:t>
      </w:r>
      <w:r w:rsidRPr="006F7A41">
        <w:rPr>
          <w:rFonts w:ascii="Arial" w:eastAsiaTheme="majorEastAsia" w:hAnsi="Arial" w:cs="Arial"/>
          <w:b/>
          <w:bCs/>
          <w:color w:val="B6332E" w:themeColor="accent1" w:themeShade="BF"/>
          <w:sz w:val="22"/>
          <w:szCs w:val="22"/>
          <w:lang w:val="vi-VN"/>
        </w:rPr>
        <w:t>Trình bày một luồng quan trọng nhất</w:t>
      </w:r>
    </w:p>
    <w:p w14:paraId="21DD55FE" w14:textId="77777777" w:rsidR="00A63370" w:rsidRDefault="006F7A41">
      <w:pPr>
        <w:pStyle w:val="ListParagraph"/>
        <w:numPr>
          <w:ilvl w:val="0"/>
          <w:numId w:val="76"/>
        </w:numPr>
        <w:rPr>
          <w:rFonts w:ascii="Arial" w:hAnsi="Arial" w:cs="Arial"/>
          <w:sz w:val="22"/>
          <w:szCs w:val="22"/>
          <w:lang w:val="vi-VN"/>
        </w:rPr>
      </w:pPr>
      <w:r>
        <w:rPr>
          <w:rFonts w:ascii="Arial" w:hAnsi="Arial" w:cs="Arial"/>
          <w:sz w:val="22"/>
          <w:szCs w:val="22"/>
          <w:lang w:val="vi-VN"/>
        </w:rPr>
        <w:t xml:space="preserve">AI Review Findings: </w:t>
      </w:r>
      <w:r w:rsidRPr="006F7A41">
        <w:rPr>
          <w:rFonts w:ascii="Arial" w:eastAsiaTheme="majorEastAsia" w:hAnsi="Arial" w:cs="Arial"/>
          <w:b/>
          <w:bCs/>
          <w:color w:val="B6332E" w:themeColor="accent1" w:themeShade="BF"/>
          <w:sz w:val="22"/>
          <w:szCs w:val="22"/>
          <w:lang w:val="vi-VN"/>
        </w:rPr>
        <w:t xml:space="preserve">AI đã phát hiện những rủi ro nào, nhóm có đồng ý không và phương án </w:t>
      </w:r>
      <w:r>
        <w:rPr>
          <w:rFonts w:ascii="Arial" w:eastAsiaTheme="majorEastAsia" w:hAnsi="Arial" w:cs="Arial"/>
          <w:b/>
          <w:bCs/>
          <w:color w:val="B6332E" w:themeColor="accent1" w:themeShade="BF"/>
          <w:sz w:val="22"/>
          <w:szCs w:val="22"/>
          <w:lang w:val="vi-VN"/>
        </w:rPr>
        <w:t>nhóm điều chỉnh</w:t>
      </w:r>
      <w:r w:rsidRPr="006F7A41">
        <w:rPr>
          <w:rFonts w:ascii="Arial" w:eastAsiaTheme="majorEastAsia" w:hAnsi="Arial" w:cs="Arial"/>
          <w:b/>
          <w:bCs/>
          <w:color w:val="B6332E" w:themeColor="accent1" w:themeShade="BF"/>
          <w:sz w:val="22"/>
          <w:szCs w:val="22"/>
          <w:lang w:val="vi-VN"/>
        </w:rPr>
        <w:t xml:space="preserve"> là gì</w:t>
      </w:r>
    </w:p>
    <w:p w14:paraId="793DDA56" w14:textId="5AFDEAE4" w:rsidR="006F7A41" w:rsidRPr="006F7A41" w:rsidRDefault="00A63370">
      <w:pPr>
        <w:pStyle w:val="ListParagraph"/>
        <w:numPr>
          <w:ilvl w:val="0"/>
          <w:numId w:val="76"/>
        </w:numPr>
        <w:rPr>
          <w:rFonts w:ascii="Arial" w:hAnsi="Arial" w:cs="Arial"/>
          <w:sz w:val="22"/>
          <w:szCs w:val="22"/>
          <w:lang w:val="vi-VN"/>
        </w:rPr>
      </w:pPr>
      <w:r>
        <w:rPr>
          <w:rFonts w:ascii="Arial" w:hAnsi="Arial" w:cs="Arial"/>
          <w:sz w:val="22"/>
          <w:szCs w:val="22"/>
          <w:lang w:val="vi-VN"/>
        </w:rPr>
        <w:t>Theo nhóm, nếu giao tài liệu này cho AI Developer</w:t>
      </w:r>
      <w:r w:rsidR="006F7A41">
        <w:rPr>
          <w:rFonts w:ascii="Arial" w:hAnsi="Arial" w:cs="Arial"/>
          <w:sz w:val="22"/>
          <w:szCs w:val="22"/>
          <w:lang w:val="vi-VN"/>
        </w:rPr>
        <w:t xml:space="preserve"> </w:t>
      </w:r>
      <w:r>
        <w:rPr>
          <w:rFonts w:ascii="Arial" w:hAnsi="Arial" w:cs="Arial"/>
          <w:sz w:val="22"/>
          <w:szCs w:val="22"/>
          <w:lang w:val="vi-VN"/>
        </w:rPr>
        <w:t>thì AI đã có đủ ngữ cảnh để phát triển chưa, tóm tắt lại các thông tin đó và highlight những thông tin cần bổ sung (nếu có).</w:t>
      </w:r>
    </w:p>
    <w:sectPr w:rsidR="006F7A41" w:rsidRPr="006F7A41" w:rsidSect="00406C2B">
      <w:headerReference w:type="default" r:id="rId10"/>
      <w:pgSz w:w="12240" w:h="15840" w:code="1"/>
      <w:pgMar w:top="864" w:right="1008" w:bottom="1152" w:left="1008"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B3B2CE" w14:textId="77777777" w:rsidR="008B2D17" w:rsidRDefault="008B2D17">
      <w:r>
        <w:separator/>
      </w:r>
    </w:p>
  </w:endnote>
  <w:endnote w:type="continuationSeparator" w:id="0">
    <w:p w14:paraId="03ED4C1C" w14:textId="77777777" w:rsidR="008B2D17" w:rsidRDefault="008B2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CD8493" w14:textId="77777777" w:rsidR="008B2D17" w:rsidRDefault="008B2D17">
      <w:r>
        <w:separator/>
      </w:r>
    </w:p>
  </w:footnote>
  <w:footnote w:type="continuationSeparator" w:id="0">
    <w:p w14:paraId="4DD47AF5" w14:textId="77777777" w:rsidR="008B2D17" w:rsidRDefault="008B2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3E691" w14:textId="4D3569E9" w:rsidR="00406C2B" w:rsidRDefault="00A057DE">
    <w:pPr>
      <w:pStyle w:val="Header"/>
    </w:pPr>
    <w:r>
      <w:rPr>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00F8472A"/>
    <w:multiLevelType w:val="multilevel"/>
    <w:tmpl w:val="C15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F124B"/>
    <w:multiLevelType w:val="hybridMultilevel"/>
    <w:tmpl w:val="08F4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356026"/>
    <w:multiLevelType w:val="multilevel"/>
    <w:tmpl w:val="A9E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F3845"/>
    <w:multiLevelType w:val="multilevel"/>
    <w:tmpl w:val="C18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D0534"/>
    <w:multiLevelType w:val="multilevel"/>
    <w:tmpl w:val="9B9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74238"/>
    <w:multiLevelType w:val="hybridMultilevel"/>
    <w:tmpl w:val="BFD01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EC2E89"/>
    <w:multiLevelType w:val="hybridMultilevel"/>
    <w:tmpl w:val="459E34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B0565ED"/>
    <w:multiLevelType w:val="multilevel"/>
    <w:tmpl w:val="EA90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BE27B7"/>
    <w:multiLevelType w:val="multilevel"/>
    <w:tmpl w:val="8CF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45855"/>
    <w:multiLevelType w:val="multilevel"/>
    <w:tmpl w:val="D96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94241A"/>
    <w:multiLevelType w:val="multilevel"/>
    <w:tmpl w:val="79E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B2B4A"/>
    <w:multiLevelType w:val="hybridMultilevel"/>
    <w:tmpl w:val="E0AC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A26D0D"/>
    <w:multiLevelType w:val="multilevel"/>
    <w:tmpl w:val="B8F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A142D"/>
    <w:multiLevelType w:val="multilevel"/>
    <w:tmpl w:val="6F8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66D79"/>
    <w:multiLevelType w:val="multilevel"/>
    <w:tmpl w:val="32F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F5434"/>
    <w:multiLevelType w:val="hybridMultilevel"/>
    <w:tmpl w:val="21D4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E169A0"/>
    <w:multiLevelType w:val="multilevel"/>
    <w:tmpl w:val="DFA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13AD7"/>
    <w:multiLevelType w:val="multilevel"/>
    <w:tmpl w:val="1FD6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397E03"/>
    <w:multiLevelType w:val="multilevel"/>
    <w:tmpl w:val="0CC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5D390E"/>
    <w:multiLevelType w:val="multilevel"/>
    <w:tmpl w:val="F920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621575"/>
    <w:multiLevelType w:val="multilevel"/>
    <w:tmpl w:val="D506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AD1C14"/>
    <w:multiLevelType w:val="multilevel"/>
    <w:tmpl w:val="B8AA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994BD6"/>
    <w:multiLevelType w:val="multilevel"/>
    <w:tmpl w:val="48B8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361C7C"/>
    <w:multiLevelType w:val="multilevel"/>
    <w:tmpl w:val="F9E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7297A"/>
    <w:multiLevelType w:val="multilevel"/>
    <w:tmpl w:val="D5DE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7F6DD5"/>
    <w:multiLevelType w:val="multilevel"/>
    <w:tmpl w:val="CCF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57AF1"/>
    <w:multiLevelType w:val="multilevel"/>
    <w:tmpl w:val="654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E6F61"/>
    <w:multiLevelType w:val="multilevel"/>
    <w:tmpl w:val="375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60548"/>
    <w:multiLevelType w:val="multilevel"/>
    <w:tmpl w:val="B69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96B67"/>
    <w:multiLevelType w:val="multilevel"/>
    <w:tmpl w:val="2F7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E64850"/>
    <w:multiLevelType w:val="hybridMultilevel"/>
    <w:tmpl w:val="D838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871C81"/>
    <w:multiLevelType w:val="multilevel"/>
    <w:tmpl w:val="7A2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033BBF"/>
    <w:multiLevelType w:val="multilevel"/>
    <w:tmpl w:val="BDA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421D3C"/>
    <w:multiLevelType w:val="multilevel"/>
    <w:tmpl w:val="870E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6A5192"/>
    <w:multiLevelType w:val="multilevel"/>
    <w:tmpl w:val="257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C6497"/>
    <w:multiLevelType w:val="hybridMultilevel"/>
    <w:tmpl w:val="D130B2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B7D7097"/>
    <w:multiLevelType w:val="multilevel"/>
    <w:tmpl w:val="5536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990C6C"/>
    <w:multiLevelType w:val="multilevel"/>
    <w:tmpl w:val="6FA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D757B8"/>
    <w:multiLevelType w:val="multilevel"/>
    <w:tmpl w:val="D99C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145971"/>
    <w:multiLevelType w:val="multilevel"/>
    <w:tmpl w:val="298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44C03"/>
    <w:multiLevelType w:val="multilevel"/>
    <w:tmpl w:val="C96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D94574"/>
    <w:multiLevelType w:val="multilevel"/>
    <w:tmpl w:val="680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AC7C5A"/>
    <w:multiLevelType w:val="hybridMultilevel"/>
    <w:tmpl w:val="BC7C6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C2129A"/>
    <w:multiLevelType w:val="multilevel"/>
    <w:tmpl w:val="AC40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3F83380"/>
    <w:multiLevelType w:val="hybridMultilevel"/>
    <w:tmpl w:val="C86A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3A69CD"/>
    <w:multiLevelType w:val="multilevel"/>
    <w:tmpl w:val="6E24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A3B97"/>
    <w:multiLevelType w:val="multilevel"/>
    <w:tmpl w:val="9B68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B37F08"/>
    <w:multiLevelType w:val="multilevel"/>
    <w:tmpl w:val="4CC0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FB3F13"/>
    <w:multiLevelType w:val="multilevel"/>
    <w:tmpl w:val="125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5F6737"/>
    <w:multiLevelType w:val="multilevel"/>
    <w:tmpl w:val="EF2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712484"/>
    <w:multiLevelType w:val="multilevel"/>
    <w:tmpl w:val="405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3E3621"/>
    <w:multiLevelType w:val="hybridMultilevel"/>
    <w:tmpl w:val="8F34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88C113F"/>
    <w:multiLevelType w:val="hybridMultilevel"/>
    <w:tmpl w:val="ACBAC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F61CB2"/>
    <w:multiLevelType w:val="hybridMultilevel"/>
    <w:tmpl w:val="27A4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687D68"/>
    <w:multiLevelType w:val="multilevel"/>
    <w:tmpl w:val="B5B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A1367C"/>
    <w:multiLevelType w:val="multilevel"/>
    <w:tmpl w:val="E4E4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D51101"/>
    <w:multiLevelType w:val="multilevel"/>
    <w:tmpl w:val="112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E502F6"/>
    <w:multiLevelType w:val="multilevel"/>
    <w:tmpl w:val="9288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D73860"/>
    <w:multiLevelType w:val="multilevel"/>
    <w:tmpl w:val="F72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19176C"/>
    <w:multiLevelType w:val="hybridMultilevel"/>
    <w:tmpl w:val="7326E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2447D5C"/>
    <w:multiLevelType w:val="hybridMultilevel"/>
    <w:tmpl w:val="1B5A92E0"/>
    <w:lvl w:ilvl="0" w:tplc="03506452">
      <w:start w:val="1"/>
      <w:numFmt w:val="decimal"/>
      <w:lvlText w:val="%1."/>
      <w:lvlJc w:val="left"/>
      <w:pPr>
        <w:ind w:left="720" w:hanging="360"/>
      </w:pPr>
      <w:rPr>
        <w:rFonts w:ascii="Arial" w:hAnsi="Arial" w:cs="Arial"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33760F5"/>
    <w:multiLevelType w:val="multilevel"/>
    <w:tmpl w:val="B448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A138F4"/>
    <w:multiLevelType w:val="hybridMultilevel"/>
    <w:tmpl w:val="6D4681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4C92721"/>
    <w:multiLevelType w:val="hybridMultilevel"/>
    <w:tmpl w:val="CCFA5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4E0134C"/>
    <w:multiLevelType w:val="multilevel"/>
    <w:tmpl w:val="F2E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2D2A48"/>
    <w:multiLevelType w:val="hybridMultilevel"/>
    <w:tmpl w:val="6C6CC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5F7AAC"/>
    <w:multiLevelType w:val="multilevel"/>
    <w:tmpl w:val="F77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63770A"/>
    <w:multiLevelType w:val="multilevel"/>
    <w:tmpl w:val="031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F1365B"/>
    <w:multiLevelType w:val="multilevel"/>
    <w:tmpl w:val="F7A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BC1CD1"/>
    <w:multiLevelType w:val="hybridMultilevel"/>
    <w:tmpl w:val="6636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E100AA3"/>
    <w:multiLevelType w:val="multilevel"/>
    <w:tmpl w:val="6CE2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0706F3"/>
    <w:multiLevelType w:val="hybridMultilevel"/>
    <w:tmpl w:val="94BA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E54D89"/>
    <w:multiLevelType w:val="multilevel"/>
    <w:tmpl w:val="8AF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900822">
    <w:abstractNumId w:val="53"/>
  </w:num>
  <w:num w:numId="2" w16cid:durableId="1046174066">
    <w:abstractNumId w:val="7"/>
  </w:num>
  <w:num w:numId="3" w16cid:durableId="1545026353">
    <w:abstractNumId w:val="6"/>
  </w:num>
  <w:num w:numId="4" w16cid:durableId="102503535">
    <w:abstractNumId w:val="5"/>
  </w:num>
  <w:num w:numId="5" w16cid:durableId="1615793205">
    <w:abstractNumId w:val="4"/>
  </w:num>
  <w:num w:numId="6" w16cid:durableId="1425033904">
    <w:abstractNumId w:val="8"/>
  </w:num>
  <w:num w:numId="7" w16cid:durableId="1281689715">
    <w:abstractNumId w:val="3"/>
  </w:num>
  <w:num w:numId="8" w16cid:durableId="1611014468">
    <w:abstractNumId w:val="2"/>
  </w:num>
  <w:num w:numId="9" w16cid:durableId="228612827">
    <w:abstractNumId w:val="1"/>
  </w:num>
  <w:num w:numId="10" w16cid:durableId="822116026">
    <w:abstractNumId w:val="0"/>
  </w:num>
  <w:num w:numId="11" w16cid:durableId="1782265532">
    <w:abstractNumId w:val="74"/>
  </w:num>
  <w:num w:numId="12" w16cid:durableId="306709592">
    <w:abstractNumId w:val="49"/>
  </w:num>
  <w:num w:numId="13" w16cid:durableId="2110006996">
    <w:abstractNumId w:val="17"/>
  </w:num>
  <w:num w:numId="14" w16cid:durableId="1421953661">
    <w:abstractNumId w:val="64"/>
  </w:num>
  <w:num w:numId="15" w16cid:durableId="699747237">
    <w:abstractNumId w:val="54"/>
  </w:num>
  <w:num w:numId="16" w16cid:durableId="1295214658">
    <w:abstractNumId w:val="44"/>
  </w:num>
  <w:num w:numId="17" w16cid:durableId="688029538">
    <w:abstractNumId w:val="72"/>
  </w:num>
  <w:num w:numId="18" w16cid:durableId="1293174350">
    <w:abstractNumId w:val="73"/>
  </w:num>
  <w:num w:numId="19" w16cid:durableId="223417030">
    <w:abstractNumId w:val="51"/>
  </w:num>
  <w:num w:numId="20" w16cid:durableId="800928721">
    <w:abstractNumId w:val="70"/>
  </w:num>
  <w:num w:numId="21" w16cid:durableId="40522754">
    <w:abstractNumId w:val="15"/>
  </w:num>
  <w:num w:numId="22" w16cid:durableId="22827258">
    <w:abstractNumId w:val="68"/>
  </w:num>
  <w:num w:numId="23" w16cid:durableId="1262835182">
    <w:abstractNumId w:val="30"/>
  </w:num>
  <w:num w:numId="24" w16cid:durableId="299000530">
    <w:abstractNumId w:val="62"/>
  </w:num>
  <w:num w:numId="25" w16cid:durableId="959143511">
    <w:abstractNumId w:val="66"/>
  </w:num>
  <w:num w:numId="26" w16cid:durableId="2096391898">
    <w:abstractNumId w:val="11"/>
  </w:num>
  <w:num w:numId="27" w16cid:durableId="1571387237">
    <w:abstractNumId w:val="25"/>
  </w:num>
  <w:num w:numId="28" w16cid:durableId="122432140">
    <w:abstractNumId w:val="63"/>
  </w:num>
  <w:num w:numId="29" w16cid:durableId="1663780150">
    <w:abstractNumId w:val="16"/>
  </w:num>
  <w:num w:numId="30" w16cid:durableId="1454400800">
    <w:abstractNumId w:val="82"/>
  </w:num>
  <w:num w:numId="31" w16cid:durableId="1640529630">
    <w:abstractNumId w:val="69"/>
  </w:num>
  <w:num w:numId="32" w16cid:durableId="343023538">
    <w:abstractNumId w:val="22"/>
  </w:num>
  <w:num w:numId="33" w16cid:durableId="463157008">
    <w:abstractNumId w:val="38"/>
  </w:num>
  <w:num w:numId="34" w16cid:durableId="984047481">
    <w:abstractNumId w:val="21"/>
  </w:num>
  <w:num w:numId="35" w16cid:durableId="1879314261">
    <w:abstractNumId w:val="67"/>
  </w:num>
  <w:num w:numId="36" w16cid:durableId="2063677864">
    <w:abstractNumId w:val="18"/>
  </w:num>
  <w:num w:numId="37" w16cid:durableId="1827748140">
    <w:abstractNumId w:val="32"/>
  </w:num>
  <w:num w:numId="38" w16cid:durableId="1425228588">
    <w:abstractNumId w:val="78"/>
  </w:num>
  <w:num w:numId="39" w16cid:durableId="1678729921">
    <w:abstractNumId w:val="50"/>
  </w:num>
  <w:num w:numId="40" w16cid:durableId="1954894693">
    <w:abstractNumId w:val="58"/>
  </w:num>
  <w:num w:numId="41" w16cid:durableId="935407671">
    <w:abstractNumId w:val="75"/>
  </w:num>
  <w:num w:numId="42" w16cid:durableId="1148279639">
    <w:abstractNumId w:val="27"/>
  </w:num>
  <w:num w:numId="43" w16cid:durableId="1586720516">
    <w:abstractNumId w:val="60"/>
  </w:num>
  <w:num w:numId="44" w16cid:durableId="1603494725">
    <w:abstractNumId w:val="47"/>
  </w:num>
  <w:num w:numId="45" w16cid:durableId="959800260">
    <w:abstractNumId w:val="45"/>
  </w:num>
  <w:num w:numId="46" w16cid:durableId="792480472">
    <w:abstractNumId w:val="37"/>
  </w:num>
  <w:num w:numId="47" w16cid:durableId="522017638">
    <w:abstractNumId w:val="20"/>
  </w:num>
  <w:num w:numId="48" w16cid:durableId="1187793189">
    <w:abstractNumId w:val="34"/>
  </w:num>
  <w:num w:numId="49" w16cid:durableId="1558590698">
    <w:abstractNumId w:val="55"/>
  </w:num>
  <w:num w:numId="50" w16cid:durableId="1226986055">
    <w:abstractNumId w:val="42"/>
  </w:num>
  <w:num w:numId="51" w16cid:durableId="1877279970">
    <w:abstractNumId w:val="10"/>
  </w:num>
  <w:num w:numId="52" w16cid:durableId="1199053895">
    <w:abstractNumId w:val="43"/>
  </w:num>
  <w:num w:numId="53" w16cid:durableId="678967036">
    <w:abstractNumId w:val="9"/>
  </w:num>
  <w:num w:numId="54" w16cid:durableId="682056246">
    <w:abstractNumId w:val="19"/>
  </w:num>
  <w:num w:numId="55" w16cid:durableId="965424784">
    <w:abstractNumId w:val="31"/>
  </w:num>
  <w:num w:numId="56" w16cid:durableId="419563372">
    <w:abstractNumId w:val="35"/>
  </w:num>
  <w:num w:numId="57" w16cid:durableId="242642399">
    <w:abstractNumId w:val="77"/>
  </w:num>
  <w:num w:numId="58" w16cid:durableId="1400592286">
    <w:abstractNumId w:val="52"/>
  </w:num>
  <w:num w:numId="59" w16cid:durableId="917400802">
    <w:abstractNumId w:val="61"/>
  </w:num>
  <w:num w:numId="60" w16cid:durableId="1862166669">
    <w:abstractNumId w:val="12"/>
  </w:num>
  <w:num w:numId="61" w16cid:durableId="745615977">
    <w:abstractNumId w:val="40"/>
  </w:num>
  <w:num w:numId="62" w16cid:durableId="684862048">
    <w:abstractNumId w:val="28"/>
  </w:num>
  <w:num w:numId="63" w16cid:durableId="872546424">
    <w:abstractNumId w:val="23"/>
  </w:num>
  <w:num w:numId="64" w16cid:durableId="1046761756">
    <w:abstractNumId w:val="46"/>
  </w:num>
  <w:num w:numId="65" w16cid:durableId="1933275689">
    <w:abstractNumId w:val="71"/>
  </w:num>
  <w:num w:numId="66" w16cid:durableId="473109952">
    <w:abstractNumId w:val="24"/>
  </w:num>
  <w:num w:numId="67" w16cid:durableId="50272246">
    <w:abstractNumId w:val="81"/>
  </w:num>
  <w:num w:numId="68" w16cid:durableId="1632902501">
    <w:abstractNumId w:val="48"/>
  </w:num>
  <w:num w:numId="69" w16cid:durableId="1417480311">
    <w:abstractNumId w:val="65"/>
  </w:num>
  <w:num w:numId="70" w16cid:durableId="1430078284">
    <w:abstractNumId w:val="76"/>
  </w:num>
  <w:num w:numId="71" w16cid:durableId="1054810765">
    <w:abstractNumId w:val="39"/>
  </w:num>
  <w:num w:numId="72" w16cid:durableId="826869838">
    <w:abstractNumId w:val="56"/>
  </w:num>
  <w:num w:numId="73" w16cid:durableId="1254902571">
    <w:abstractNumId w:val="79"/>
  </w:num>
  <w:num w:numId="74" w16cid:durableId="1416129949">
    <w:abstractNumId w:val="41"/>
  </w:num>
  <w:num w:numId="75" w16cid:durableId="1520663389">
    <w:abstractNumId w:val="59"/>
  </w:num>
  <w:num w:numId="76" w16cid:durableId="875776187">
    <w:abstractNumId w:val="14"/>
  </w:num>
  <w:num w:numId="77" w16cid:durableId="583075931">
    <w:abstractNumId w:val="36"/>
  </w:num>
  <w:num w:numId="78" w16cid:durableId="1327325266">
    <w:abstractNumId w:val="13"/>
  </w:num>
  <w:num w:numId="79" w16cid:durableId="1268193538">
    <w:abstractNumId w:val="80"/>
  </w:num>
  <w:num w:numId="80" w16cid:durableId="1966152062">
    <w:abstractNumId w:val="29"/>
  </w:num>
  <w:num w:numId="81" w16cid:durableId="1479298782">
    <w:abstractNumId w:val="33"/>
  </w:num>
  <w:num w:numId="82" w16cid:durableId="275333154">
    <w:abstractNumId w:val="57"/>
  </w:num>
  <w:num w:numId="83" w16cid:durableId="80152224">
    <w:abstractNumId w:val="26"/>
  </w:num>
  <w:numIdMacAtCleanup w:val="7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D8"/>
    <w:rsid w:val="00012033"/>
    <w:rsid w:val="00016270"/>
    <w:rsid w:val="00050081"/>
    <w:rsid w:val="000563E6"/>
    <w:rsid w:val="00056F87"/>
    <w:rsid w:val="00062EB3"/>
    <w:rsid w:val="00067161"/>
    <w:rsid w:val="00074B96"/>
    <w:rsid w:val="000867B0"/>
    <w:rsid w:val="0008710C"/>
    <w:rsid w:val="000A0620"/>
    <w:rsid w:val="000A3F4B"/>
    <w:rsid w:val="000C2095"/>
    <w:rsid w:val="000D7FE8"/>
    <w:rsid w:val="000F1D20"/>
    <w:rsid w:val="00114067"/>
    <w:rsid w:val="001610CA"/>
    <w:rsid w:val="00171E67"/>
    <w:rsid w:val="0017647E"/>
    <w:rsid w:val="001A0CE4"/>
    <w:rsid w:val="001A148C"/>
    <w:rsid w:val="001B3336"/>
    <w:rsid w:val="001C0CCA"/>
    <w:rsid w:val="001C1A07"/>
    <w:rsid w:val="001C3F43"/>
    <w:rsid w:val="001E1158"/>
    <w:rsid w:val="001E1E51"/>
    <w:rsid w:val="002017E5"/>
    <w:rsid w:val="002140C7"/>
    <w:rsid w:val="00214D92"/>
    <w:rsid w:val="00216B82"/>
    <w:rsid w:val="0022474F"/>
    <w:rsid w:val="0024197D"/>
    <w:rsid w:val="00241B85"/>
    <w:rsid w:val="002432C3"/>
    <w:rsid w:val="0025679A"/>
    <w:rsid w:val="00257082"/>
    <w:rsid w:val="00273515"/>
    <w:rsid w:val="002739C5"/>
    <w:rsid w:val="00277FD5"/>
    <w:rsid w:val="00290CC6"/>
    <w:rsid w:val="002A679E"/>
    <w:rsid w:val="002C21A8"/>
    <w:rsid w:val="002F30E3"/>
    <w:rsid w:val="00301F21"/>
    <w:rsid w:val="00303119"/>
    <w:rsid w:val="003449CA"/>
    <w:rsid w:val="003650C2"/>
    <w:rsid w:val="003858A9"/>
    <w:rsid w:val="003968D9"/>
    <w:rsid w:val="003B0391"/>
    <w:rsid w:val="003D168C"/>
    <w:rsid w:val="003E15CB"/>
    <w:rsid w:val="003E2D26"/>
    <w:rsid w:val="003F1D40"/>
    <w:rsid w:val="003F2C1A"/>
    <w:rsid w:val="00406C2B"/>
    <w:rsid w:val="004125B2"/>
    <w:rsid w:val="00454AA8"/>
    <w:rsid w:val="00470301"/>
    <w:rsid w:val="0047050B"/>
    <w:rsid w:val="00480B08"/>
    <w:rsid w:val="00484A0D"/>
    <w:rsid w:val="0049138D"/>
    <w:rsid w:val="004B3A36"/>
    <w:rsid w:val="004F088A"/>
    <w:rsid w:val="004F47D1"/>
    <w:rsid w:val="0050383A"/>
    <w:rsid w:val="00511539"/>
    <w:rsid w:val="00512714"/>
    <w:rsid w:val="005253D8"/>
    <w:rsid w:val="00535436"/>
    <w:rsid w:val="00535CD8"/>
    <w:rsid w:val="00537BDC"/>
    <w:rsid w:val="00540212"/>
    <w:rsid w:val="00544E8A"/>
    <w:rsid w:val="005505E6"/>
    <w:rsid w:val="005546E6"/>
    <w:rsid w:val="00563E66"/>
    <w:rsid w:val="00565E1A"/>
    <w:rsid w:val="0057752E"/>
    <w:rsid w:val="00584AA0"/>
    <w:rsid w:val="00590C3D"/>
    <w:rsid w:val="0059569D"/>
    <w:rsid w:val="005B43AA"/>
    <w:rsid w:val="005C7630"/>
    <w:rsid w:val="005D4637"/>
    <w:rsid w:val="00604074"/>
    <w:rsid w:val="0062529D"/>
    <w:rsid w:val="00627D12"/>
    <w:rsid w:val="00642AFF"/>
    <w:rsid w:val="00645A75"/>
    <w:rsid w:val="00647B69"/>
    <w:rsid w:val="00647C79"/>
    <w:rsid w:val="0067230E"/>
    <w:rsid w:val="00681474"/>
    <w:rsid w:val="006903ED"/>
    <w:rsid w:val="006D24B8"/>
    <w:rsid w:val="006E1069"/>
    <w:rsid w:val="006E6F3C"/>
    <w:rsid w:val="006F6DAF"/>
    <w:rsid w:val="006F7190"/>
    <w:rsid w:val="006F7A41"/>
    <w:rsid w:val="00701DEE"/>
    <w:rsid w:val="00711C6A"/>
    <w:rsid w:val="0073715B"/>
    <w:rsid w:val="00763449"/>
    <w:rsid w:val="007824E9"/>
    <w:rsid w:val="00783133"/>
    <w:rsid w:val="007A49B3"/>
    <w:rsid w:val="007B3B7D"/>
    <w:rsid w:val="007B4665"/>
    <w:rsid w:val="007D0644"/>
    <w:rsid w:val="007D112E"/>
    <w:rsid w:val="007E0C3F"/>
    <w:rsid w:val="007F1A83"/>
    <w:rsid w:val="008030B2"/>
    <w:rsid w:val="00825589"/>
    <w:rsid w:val="008452B1"/>
    <w:rsid w:val="00855DE9"/>
    <w:rsid w:val="00857E18"/>
    <w:rsid w:val="00857F1C"/>
    <w:rsid w:val="00865AAC"/>
    <w:rsid w:val="00883B4C"/>
    <w:rsid w:val="00893171"/>
    <w:rsid w:val="0089652E"/>
    <w:rsid w:val="00897784"/>
    <w:rsid w:val="008A66C5"/>
    <w:rsid w:val="008B2D17"/>
    <w:rsid w:val="008B56CF"/>
    <w:rsid w:val="008D0DCD"/>
    <w:rsid w:val="008D2493"/>
    <w:rsid w:val="008D416A"/>
    <w:rsid w:val="008F2A3A"/>
    <w:rsid w:val="009550F6"/>
    <w:rsid w:val="00956F3A"/>
    <w:rsid w:val="00965A18"/>
    <w:rsid w:val="00983E1A"/>
    <w:rsid w:val="00990218"/>
    <w:rsid w:val="00993083"/>
    <w:rsid w:val="009A40E3"/>
    <w:rsid w:val="009A6174"/>
    <w:rsid w:val="009D1E5C"/>
    <w:rsid w:val="009D3D78"/>
    <w:rsid w:val="009D776C"/>
    <w:rsid w:val="009E337C"/>
    <w:rsid w:val="009F3015"/>
    <w:rsid w:val="00A057DE"/>
    <w:rsid w:val="00A50404"/>
    <w:rsid w:val="00A51E6D"/>
    <w:rsid w:val="00A611A8"/>
    <w:rsid w:val="00A63370"/>
    <w:rsid w:val="00A66C39"/>
    <w:rsid w:val="00A67D06"/>
    <w:rsid w:val="00A84B6F"/>
    <w:rsid w:val="00A92318"/>
    <w:rsid w:val="00A96D33"/>
    <w:rsid w:val="00AB30C7"/>
    <w:rsid w:val="00AC3EE8"/>
    <w:rsid w:val="00AD0E6D"/>
    <w:rsid w:val="00AD1446"/>
    <w:rsid w:val="00AD2B36"/>
    <w:rsid w:val="00AD3604"/>
    <w:rsid w:val="00AD504A"/>
    <w:rsid w:val="00AF3CD4"/>
    <w:rsid w:val="00AF7DDB"/>
    <w:rsid w:val="00B002DB"/>
    <w:rsid w:val="00B15429"/>
    <w:rsid w:val="00B32DDB"/>
    <w:rsid w:val="00B4621A"/>
    <w:rsid w:val="00B55513"/>
    <w:rsid w:val="00B761EE"/>
    <w:rsid w:val="00B766DC"/>
    <w:rsid w:val="00B86041"/>
    <w:rsid w:val="00B96BA5"/>
    <w:rsid w:val="00BA5A96"/>
    <w:rsid w:val="00BB794D"/>
    <w:rsid w:val="00BC0910"/>
    <w:rsid w:val="00BC6F81"/>
    <w:rsid w:val="00BD7B56"/>
    <w:rsid w:val="00BF0899"/>
    <w:rsid w:val="00BF19CB"/>
    <w:rsid w:val="00BF1A19"/>
    <w:rsid w:val="00BF1B58"/>
    <w:rsid w:val="00BF6477"/>
    <w:rsid w:val="00C0461D"/>
    <w:rsid w:val="00C146F3"/>
    <w:rsid w:val="00C30D5F"/>
    <w:rsid w:val="00C31DA4"/>
    <w:rsid w:val="00C371FB"/>
    <w:rsid w:val="00C47265"/>
    <w:rsid w:val="00C66DAD"/>
    <w:rsid w:val="00C67E93"/>
    <w:rsid w:val="00C70C09"/>
    <w:rsid w:val="00C845F6"/>
    <w:rsid w:val="00CA463F"/>
    <w:rsid w:val="00CA7742"/>
    <w:rsid w:val="00CB1E1E"/>
    <w:rsid w:val="00D10FA5"/>
    <w:rsid w:val="00D3024E"/>
    <w:rsid w:val="00D30EC6"/>
    <w:rsid w:val="00D446E6"/>
    <w:rsid w:val="00D53A60"/>
    <w:rsid w:val="00D544A0"/>
    <w:rsid w:val="00D54A86"/>
    <w:rsid w:val="00D54FEE"/>
    <w:rsid w:val="00D70244"/>
    <w:rsid w:val="00D72C80"/>
    <w:rsid w:val="00D7521F"/>
    <w:rsid w:val="00DC3B28"/>
    <w:rsid w:val="00DD772C"/>
    <w:rsid w:val="00E11188"/>
    <w:rsid w:val="00E2746D"/>
    <w:rsid w:val="00E54502"/>
    <w:rsid w:val="00E5536C"/>
    <w:rsid w:val="00E80263"/>
    <w:rsid w:val="00E82B7E"/>
    <w:rsid w:val="00E92735"/>
    <w:rsid w:val="00E95837"/>
    <w:rsid w:val="00EA7D25"/>
    <w:rsid w:val="00EC1FE8"/>
    <w:rsid w:val="00EC33C1"/>
    <w:rsid w:val="00EC3455"/>
    <w:rsid w:val="00ED111E"/>
    <w:rsid w:val="00ED2497"/>
    <w:rsid w:val="00EE7020"/>
    <w:rsid w:val="00F03039"/>
    <w:rsid w:val="00F20FF3"/>
    <w:rsid w:val="00F21497"/>
    <w:rsid w:val="00F3026C"/>
    <w:rsid w:val="00F36D5B"/>
    <w:rsid w:val="00F41949"/>
    <w:rsid w:val="00F4211D"/>
    <w:rsid w:val="00F5745A"/>
    <w:rsid w:val="00F649AF"/>
    <w:rsid w:val="00F81FC2"/>
    <w:rsid w:val="00F8259F"/>
    <w:rsid w:val="00F82FAC"/>
    <w:rsid w:val="00F84E73"/>
    <w:rsid w:val="00F85A62"/>
    <w:rsid w:val="00F90587"/>
    <w:rsid w:val="00FB092A"/>
    <w:rsid w:val="00FC7E43"/>
    <w:rsid w:val="00FD13FF"/>
    <w:rsid w:val="00FD2250"/>
    <w:rsid w:val="00FE2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3B8EF"/>
  <w15:chartTrackingRefBased/>
  <w15:docId w15:val="{FB8B6F77-5F2E-9B4F-AC10-9A3FBFFF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DDB"/>
    <w:pPr>
      <w:spacing w:after="0"/>
    </w:pPr>
    <w:rPr>
      <w:rFonts w:ascii="Times New Roman" w:eastAsia="Times New Roman" w:hAnsi="Times New Roman" w:cs="Times New Roman"/>
      <w:color w:val="auto"/>
      <w:sz w:val="24"/>
      <w:szCs w:val="24"/>
      <w:lang w:val="en-VN" w:eastAsia="en-US"/>
    </w:rPr>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B6332E"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outlineLvl w:val="2"/>
    </w:pPr>
    <w:rPr>
      <w:rFonts w:asciiTheme="majorHAnsi" w:eastAsiaTheme="majorEastAsia" w:hAnsiTheme="majorHAnsi" w:cstheme="majorBidi"/>
      <w:color w:val="79221E" w:themeColor="accent1" w:themeShade="7F"/>
    </w:rPr>
  </w:style>
  <w:style w:type="paragraph" w:styleId="Heading4">
    <w:name w:val="heading 4"/>
    <w:basedOn w:val="Normal"/>
    <w:next w:val="Normal"/>
    <w:link w:val="Heading4Char"/>
    <w:uiPriority w:val="9"/>
    <w:unhideWhenUsed/>
    <w:qFormat/>
    <w:rsid w:val="00544E8A"/>
    <w:pPr>
      <w:keepNext/>
      <w:keepLines/>
      <w:spacing w:before="4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B6332E" w:themeColor="accent1" w:themeShade="BF"/>
    </w:rPr>
  </w:style>
  <w:style w:type="paragraph" w:styleId="ListBullet">
    <w:name w:val="List Bullet"/>
    <w:basedOn w:val="Normal"/>
    <w:uiPriority w:val="1"/>
    <w:unhideWhenUsed/>
    <w:qFormat/>
    <w:pPr>
      <w:numPr>
        <w:numId w:val="1"/>
      </w:numPr>
    </w:pPr>
  </w:style>
  <w:style w:type="character" w:styleId="Strong">
    <w:name w:val="Strong"/>
    <w:basedOn w:val="DefaultParagraphFont"/>
    <w:uiPriority w:val="22"/>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44E8A"/>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ind w:left="220" w:hanging="220"/>
    </w:pPr>
  </w:style>
  <w:style w:type="paragraph" w:styleId="Index2">
    <w:name w:val="index 2"/>
    <w:basedOn w:val="Normal"/>
    <w:next w:val="Normal"/>
    <w:autoRedefine/>
    <w:uiPriority w:val="99"/>
    <w:semiHidden/>
    <w:unhideWhenUsed/>
    <w:rsid w:val="00544E8A"/>
    <w:pPr>
      <w:ind w:left="440" w:hanging="220"/>
    </w:pPr>
  </w:style>
  <w:style w:type="paragraph" w:styleId="Index3">
    <w:name w:val="index 3"/>
    <w:basedOn w:val="Normal"/>
    <w:next w:val="Normal"/>
    <w:autoRedefine/>
    <w:uiPriority w:val="99"/>
    <w:semiHidden/>
    <w:unhideWhenUsed/>
    <w:rsid w:val="00544E8A"/>
    <w:pPr>
      <w:ind w:left="660" w:hanging="220"/>
    </w:pPr>
  </w:style>
  <w:style w:type="paragraph" w:styleId="Index4">
    <w:name w:val="index 4"/>
    <w:basedOn w:val="Normal"/>
    <w:next w:val="Normal"/>
    <w:autoRedefine/>
    <w:uiPriority w:val="99"/>
    <w:semiHidden/>
    <w:unhideWhenUsed/>
    <w:rsid w:val="00544E8A"/>
    <w:pPr>
      <w:ind w:left="880" w:hanging="220"/>
    </w:pPr>
  </w:style>
  <w:style w:type="paragraph" w:styleId="Index5">
    <w:name w:val="index 5"/>
    <w:basedOn w:val="Normal"/>
    <w:next w:val="Normal"/>
    <w:autoRedefine/>
    <w:uiPriority w:val="99"/>
    <w:semiHidden/>
    <w:unhideWhenUsed/>
    <w:rsid w:val="00544E8A"/>
    <w:pPr>
      <w:ind w:left="1100" w:hanging="220"/>
    </w:pPr>
  </w:style>
  <w:style w:type="paragraph" w:styleId="Index6">
    <w:name w:val="index 6"/>
    <w:basedOn w:val="Normal"/>
    <w:next w:val="Normal"/>
    <w:autoRedefine/>
    <w:uiPriority w:val="99"/>
    <w:semiHidden/>
    <w:unhideWhenUsed/>
    <w:rsid w:val="00544E8A"/>
    <w:pPr>
      <w:ind w:left="1320" w:hanging="220"/>
    </w:pPr>
  </w:style>
  <w:style w:type="paragraph" w:styleId="Index7">
    <w:name w:val="index 7"/>
    <w:basedOn w:val="Normal"/>
    <w:next w:val="Normal"/>
    <w:autoRedefine/>
    <w:uiPriority w:val="99"/>
    <w:semiHidden/>
    <w:unhideWhenUsed/>
    <w:rsid w:val="00544E8A"/>
    <w:pPr>
      <w:ind w:left="1540" w:hanging="220"/>
    </w:pPr>
  </w:style>
  <w:style w:type="paragraph" w:styleId="Index8">
    <w:name w:val="index 8"/>
    <w:basedOn w:val="Normal"/>
    <w:next w:val="Normal"/>
    <w:autoRedefine/>
    <w:uiPriority w:val="99"/>
    <w:semiHidden/>
    <w:unhideWhenUsed/>
    <w:rsid w:val="00544E8A"/>
    <w:pPr>
      <w:ind w:left="1760" w:hanging="220"/>
    </w:pPr>
  </w:style>
  <w:style w:type="paragraph" w:styleId="Index9">
    <w:name w:val="index 9"/>
    <w:basedOn w:val="Normal"/>
    <w:next w:val="Normal"/>
    <w:autoRedefine/>
    <w:uiPriority w:val="99"/>
    <w:semiHidden/>
    <w:unhideWhenUsed/>
    <w:rsid w:val="00544E8A"/>
    <w:pPr>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2"/>
      </w:numPr>
      <w:contextualSpacing/>
    </w:pPr>
  </w:style>
  <w:style w:type="paragraph" w:styleId="ListBullet3">
    <w:name w:val="List Bullet 3"/>
    <w:basedOn w:val="Normal"/>
    <w:uiPriority w:val="99"/>
    <w:semiHidden/>
    <w:unhideWhenUsed/>
    <w:rsid w:val="00544E8A"/>
    <w:pPr>
      <w:numPr>
        <w:numId w:val="3"/>
      </w:numPr>
      <w:contextualSpacing/>
    </w:pPr>
  </w:style>
  <w:style w:type="paragraph" w:styleId="ListBullet4">
    <w:name w:val="List Bullet 4"/>
    <w:basedOn w:val="Normal"/>
    <w:uiPriority w:val="99"/>
    <w:semiHidden/>
    <w:unhideWhenUsed/>
    <w:rsid w:val="00544E8A"/>
    <w:pPr>
      <w:numPr>
        <w:numId w:val="4"/>
      </w:numPr>
      <w:contextualSpacing/>
    </w:pPr>
  </w:style>
  <w:style w:type="paragraph" w:styleId="ListBullet5">
    <w:name w:val="List Bullet 5"/>
    <w:basedOn w:val="Normal"/>
    <w:uiPriority w:val="99"/>
    <w:semiHidden/>
    <w:unhideWhenUsed/>
    <w:rsid w:val="00544E8A"/>
    <w:pPr>
      <w:numPr>
        <w:numId w:val="5"/>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6"/>
      </w:numPr>
      <w:contextualSpacing/>
    </w:pPr>
  </w:style>
  <w:style w:type="paragraph" w:styleId="ListNumber2">
    <w:name w:val="List Number 2"/>
    <w:basedOn w:val="Normal"/>
    <w:uiPriority w:val="99"/>
    <w:semiHidden/>
    <w:unhideWhenUsed/>
    <w:rsid w:val="00544E8A"/>
    <w:pPr>
      <w:numPr>
        <w:numId w:val="7"/>
      </w:numPr>
      <w:contextualSpacing/>
    </w:pPr>
  </w:style>
  <w:style w:type="paragraph" w:styleId="ListNumber3">
    <w:name w:val="List Number 3"/>
    <w:basedOn w:val="Normal"/>
    <w:uiPriority w:val="99"/>
    <w:semiHidden/>
    <w:unhideWhenUsed/>
    <w:rsid w:val="00544E8A"/>
    <w:pPr>
      <w:numPr>
        <w:numId w:val="8"/>
      </w:numPr>
      <w:contextualSpacing/>
    </w:pPr>
  </w:style>
  <w:style w:type="paragraph" w:styleId="ListNumber4">
    <w:name w:val="List Number 4"/>
    <w:basedOn w:val="Normal"/>
    <w:uiPriority w:val="99"/>
    <w:semiHidden/>
    <w:unhideWhenUsed/>
    <w:rsid w:val="00544E8A"/>
    <w:pPr>
      <w:numPr>
        <w:numId w:val="9"/>
      </w:numPr>
      <w:contextualSpacing/>
    </w:pPr>
  </w:style>
  <w:style w:type="paragraph" w:styleId="ListNumber5">
    <w:name w:val="List Number 5"/>
    <w:basedOn w:val="Normal"/>
    <w:uiPriority w:val="99"/>
    <w:semiHidden/>
    <w:unhideWhenUsed/>
    <w:rsid w:val="00544E8A"/>
    <w:pPr>
      <w:numPr>
        <w:numId w:val="10"/>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544E8A"/>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ind w:left="220" w:hanging="220"/>
    </w:pPr>
  </w:style>
  <w:style w:type="paragraph" w:styleId="TableofFigures">
    <w:name w:val="table of figures"/>
    <w:basedOn w:val="Normal"/>
    <w:next w:val="Normal"/>
    <w:uiPriority w:val="99"/>
    <w:semiHidden/>
    <w:unhideWhenUsed/>
    <w:rsid w:val="00544E8A"/>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 w:type="paragraph" w:customStyle="1" w:styleId="isselectedend">
    <w:name w:val="isselectedend"/>
    <w:basedOn w:val="Normal"/>
    <w:rsid w:val="001B3336"/>
    <w:pPr>
      <w:spacing w:before="100" w:beforeAutospacing="1" w:after="100" w:afterAutospacing="1"/>
    </w:pPr>
  </w:style>
  <w:style w:type="character" w:customStyle="1" w:styleId="apple-converted-space">
    <w:name w:val="apple-converted-space"/>
    <w:basedOn w:val="DefaultParagraphFont"/>
    <w:rsid w:val="00FC7E43"/>
  </w:style>
  <w:style w:type="paragraph" w:customStyle="1" w:styleId="pdq2pgselectionanchorcontainer">
    <w:name w:val="pdq2pg_selectionanchorcontainer"/>
    <w:basedOn w:val="Normal"/>
    <w:rsid w:val="000A3F4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2/Library/Containers/com.microsoft.Word/Data/Library/Application%20Support/Microsoft/Office/16.0/DTS/Search/%7b2219466D-05E1-6447-A614-D9B1738934E6%7dtf02919339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EEF1A5DEDD95346A177C17A1C56ADDD"/>
        <w:category>
          <w:name w:val="General"/>
          <w:gallery w:val="placeholder"/>
        </w:category>
        <w:types>
          <w:type w:val="bbPlcHdr"/>
        </w:types>
        <w:behaviors>
          <w:behavior w:val="content"/>
        </w:behaviors>
        <w:guid w:val="{66E2D4D2-B044-E647-B7AF-7F3BE0364E40}"/>
      </w:docPartPr>
      <w:docPartBody>
        <w:p w:rsidR="00DD491C" w:rsidRDefault="00DC6CDB" w:rsidP="00DC6CDB">
          <w:pPr>
            <w:pStyle w:val="5EEF1A5DEDD95346A177C17A1C56ADDD"/>
          </w:pPr>
          <w:r w:rsidRPr="00F81FC2">
            <w:t>General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C3"/>
    <w:rsid w:val="001C3F43"/>
    <w:rsid w:val="00214D92"/>
    <w:rsid w:val="00221EAE"/>
    <w:rsid w:val="002471EA"/>
    <w:rsid w:val="00376689"/>
    <w:rsid w:val="004B04E3"/>
    <w:rsid w:val="00534732"/>
    <w:rsid w:val="00577302"/>
    <w:rsid w:val="005C2385"/>
    <w:rsid w:val="005C2769"/>
    <w:rsid w:val="005D6310"/>
    <w:rsid w:val="00681B59"/>
    <w:rsid w:val="00771267"/>
    <w:rsid w:val="007A5CAC"/>
    <w:rsid w:val="0089652E"/>
    <w:rsid w:val="00910F54"/>
    <w:rsid w:val="00974A01"/>
    <w:rsid w:val="00981CBB"/>
    <w:rsid w:val="00B32DC3"/>
    <w:rsid w:val="00C413BD"/>
    <w:rsid w:val="00C67E93"/>
    <w:rsid w:val="00DC6CDB"/>
    <w:rsid w:val="00DD491C"/>
    <w:rsid w:val="00E95837"/>
    <w:rsid w:val="00ED2497"/>
    <w:rsid w:val="00F45761"/>
    <w:rsid w:val="00F82FAC"/>
    <w:rsid w:val="00FD13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1"/>
    <w:unhideWhenUsed/>
    <w:qFormat/>
    <w:rsid w:val="00771267"/>
    <w:pPr>
      <w:keepNext/>
      <w:keepLines/>
      <w:spacing w:before="200" w:after="80" w:line="240" w:lineRule="auto"/>
      <w:outlineLvl w:val="1"/>
    </w:pPr>
    <w:rPr>
      <w:rFonts w:asciiTheme="majorHAnsi" w:eastAsiaTheme="majorEastAsia" w:hAnsiTheme="majorHAnsi" w:cstheme="majorBidi"/>
      <w:b/>
      <w:bCs/>
      <w:color w:val="0F4761" w:themeColor="accent1" w:themeShade="BF"/>
      <w:kern w:val="0"/>
      <w:sz w:val="22"/>
      <w:szCs w:val="22"/>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771267"/>
    <w:rPr>
      <w:rFonts w:asciiTheme="majorHAnsi" w:eastAsiaTheme="majorEastAsia" w:hAnsiTheme="majorHAnsi" w:cstheme="majorBidi"/>
      <w:b/>
      <w:bCs/>
      <w:color w:val="0F4761" w:themeColor="accent1" w:themeShade="BF"/>
      <w:kern w:val="0"/>
      <w:sz w:val="22"/>
      <w:szCs w:val="22"/>
      <w:lang w:val="en-US" w:eastAsia="ja-JP"/>
      <w14:ligatures w14:val="none"/>
    </w:rPr>
  </w:style>
  <w:style w:type="character" w:styleId="Strong">
    <w:name w:val="Strong"/>
    <w:basedOn w:val="DefaultParagraphFont"/>
    <w:uiPriority w:val="1"/>
    <w:qFormat/>
    <w:rsid w:val="00771267"/>
    <w:rPr>
      <w:b/>
      <w:bCs/>
      <w:color w:val="262626" w:themeColor="text1" w:themeTint="D9"/>
    </w:rPr>
  </w:style>
  <w:style w:type="paragraph" w:customStyle="1" w:styleId="0661A0F148A56D4C9DAAECBEE1195130">
    <w:name w:val="0661A0F148A56D4C9DAAECBEE1195130"/>
    <w:rsid w:val="00DC6CDB"/>
  </w:style>
  <w:style w:type="paragraph" w:customStyle="1" w:styleId="5EEF1A5DEDD95346A177C17A1C56ADDD">
    <w:name w:val="5EEF1A5DEDD95346A177C17A1C56ADDD"/>
    <w:rsid w:val="00DC6CDB"/>
  </w:style>
  <w:style w:type="paragraph" w:customStyle="1" w:styleId="1BE2B8B97F162043A9A13CDE5332FD32">
    <w:name w:val="1BE2B8B97F162043A9A13CDE5332FD32"/>
    <w:rsid w:val="005C2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42300B-DB9A-4B75-8159-2245E290AC8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77923B-9EA9-463C-B592-5472B813E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A5E95C-AFA5-4DDE-80EC-C7C503540DF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{2219466D-05E1-6447-A614-D9B1738934E6}tf02919339_win32.dotx</Template>
  <TotalTime>114</TotalTime>
  <Pages>23</Pages>
  <Words>4544</Words>
  <Characters>25902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Hoi dong tuyen sinh 161</dc:creator>
  <cp:lastModifiedBy>Trần Quang Huy (VSF)</cp:lastModifiedBy>
  <cp:revision>43</cp:revision>
  <cp:lastPrinted>2026-07-17T03:04:00Z</cp:lastPrinted>
  <dcterms:created xsi:type="dcterms:W3CDTF">2026-07-21T15:12:00Z</dcterms:created>
  <dcterms:modified xsi:type="dcterms:W3CDTF">2026-07-22T11:03:00Z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