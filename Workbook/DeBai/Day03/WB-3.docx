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Look w:val="04A0" w:firstRow="1" w:lastRow="0" w:firstColumn="1" w:lastColumn="0" w:noHBand="0" w:noVBand="1"/>
      </w:tblPr>
      <w:tblGrid>
        <w:gridCol w:w="10224"/>
      </w:tblGrid>
      <w:tr w:rsidR="006F6DAF" w14:paraId="555C3AEB" w14:textId="77777777" w:rsidTr="00A85105">
        <w:tc>
          <w:tcPr>
            <w:tcW w:w="5000" w:type="pct"/>
            <w:shd w:val="clear" w:color="auto" w:fill="C0392B"/>
            <w:tcMar>
              <w:top w:w="160" w:type="dxa"/>
              <w:left w:w="220" w:type="dxa"/>
              <w:bottom w:w="160" w:type="dxa"/>
              <w:right w:w="220" w:type="dxa"/>
            </w:tcMar>
          </w:tcPr>
          <w:p w14:paraId="4BD97204" w14:textId="77777777" w:rsidR="006F6DAF" w:rsidRPr="00C51B62" w:rsidRDefault="006F6DAF" w:rsidP="00A85105">
            <w:pPr>
              <w:spacing w:after="40"/>
              <w:rPr>
                <w:lang w:val="vi-VN"/>
              </w:rPr>
            </w:pPr>
            <w:r>
              <w:rPr>
                <w:rFonts w:ascii="Arial" w:hAnsi="Arial" w:cs="Arial"/>
                <w:b/>
                <w:bCs/>
                <w:color w:val="FFFFFF"/>
                <w:sz w:val="44"/>
                <w:szCs w:val="44"/>
              </w:rPr>
              <w:t xml:space="preserve">DAY </w:t>
            </w:r>
            <w:r w:rsidR="00C51B62">
              <w:rPr>
                <w:rFonts w:ascii="Arial" w:hAnsi="Arial" w:cs="Arial"/>
                <w:b/>
                <w:bCs/>
                <w:color w:val="FFFFFF"/>
                <w:sz w:val="44"/>
                <w:szCs w:val="44"/>
                <w:lang w:val="vi-VN"/>
              </w:rPr>
              <w:t>3</w:t>
            </w:r>
          </w:p>
          <w:p w14:paraId="6FF7EA41" w14:textId="77777777" w:rsidR="006F6DAF" w:rsidRPr="00C51B62" w:rsidRDefault="006F6DAF" w:rsidP="00A85105">
            <w:pPr>
              <w:spacing w:after="40"/>
              <w:rPr>
                <w:lang w:val="vi-VN"/>
              </w:rPr>
            </w:pPr>
            <w:r>
              <w:rPr>
                <w:rFonts w:ascii="Arial" w:hAnsi="Arial" w:cs="Arial"/>
                <w:b/>
                <w:bCs/>
                <w:color w:val="FFFFFF"/>
                <w:sz w:val="26"/>
                <w:szCs w:val="26"/>
              </w:rPr>
              <w:t xml:space="preserve">AI-Driven </w:t>
            </w:r>
            <w:r w:rsidR="00C51B62">
              <w:rPr>
                <w:rFonts w:ascii="Arial" w:hAnsi="Arial" w:cs="Arial"/>
                <w:b/>
                <w:bCs/>
                <w:color w:val="FFFFFF"/>
                <w:sz w:val="26"/>
                <w:szCs w:val="26"/>
              </w:rPr>
              <w:t>Software</w:t>
            </w:r>
            <w:r w:rsidR="00C51B62">
              <w:rPr>
                <w:rFonts w:ascii="Arial" w:hAnsi="Arial" w:cs="Arial"/>
                <w:b/>
                <w:bCs/>
                <w:color w:val="FFFFFF"/>
                <w:sz w:val="26"/>
                <w:szCs w:val="26"/>
                <w:lang w:val="vi-VN"/>
              </w:rPr>
              <w:t xml:space="preserve"> Development and Testing &amp; Quality Assurance</w:t>
            </w:r>
          </w:p>
          <w:p w14:paraId="14E2A18C" w14:textId="77777777" w:rsidR="006F6DAF" w:rsidRDefault="006F6DAF" w:rsidP="00A85105">
            <w:r>
              <w:rPr>
                <w:rFonts w:ascii="Arial" w:hAnsi="Arial" w:cs="Arial"/>
                <w:i/>
                <w:color w:val="FFFFFF"/>
                <w:sz w:val="20"/>
                <w:szCs w:val="20"/>
              </w:rPr>
              <w:t>Workshop: Human-AI Collaboration</w:t>
            </w:r>
            <w:r w:rsidR="00097E72">
              <w:rPr>
                <w:rFonts w:ascii="Arial" w:hAnsi="Arial" w:cs="Arial"/>
                <w:i/>
                <w:color w:val="FFFFFF"/>
                <w:sz w:val="20"/>
                <w:szCs w:val="20"/>
                <w:lang w:val="vi-VN"/>
              </w:rPr>
              <w:t xml:space="preserve"> for </w:t>
            </w:r>
            <w:r w:rsidR="00C51B62">
              <w:rPr>
                <w:rFonts w:ascii="Arial" w:hAnsi="Arial" w:cs="Arial"/>
                <w:i/>
                <w:color w:val="FFFFFF"/>
                <w:sz w:val="20"/>
                <w:szCs w:val="20"/>
                <w:lang w:val="vi-VN"/>
              </w:rPr>
              <w:t>Development</w:t>
            </w:r>
            <w:r w:rsidR="00097E72">
              <w:rPr>
                <w:rFonts w:ascii="Arial" w:hAnsi="Arial" w:cs="Arial"/>
                <w:i/>
                <w:color w:val="FFFFFF"/>
                <w:sz w:val="20"/>
                <w:szCs w:val="20"/>
                <w:lang w:val="vi-VN"/>
              </w:rPr>
              <w:t xml:space="preserve"> and </w:t>
            </w:r>
            <w:r w:rsidR="00C51B62">
              <w:rPr>
                <w:rFonts w:ascii="Arial" w:hAnsi="Arial" w:cs="Arial"/>
                <w:i/>
                <w:color w:val="FFFFFF"/>
                <w:sz w:val="20"/>
                <w:szCs w:val="20"/>
                <w:lang w:val="vi-VN"/>
              </w:rPr>
              <w:t>Testing</w:t>
            </w:r>
            <w:r>
              <w:rPr>
                <w:rFonts w:ascii="Arial" w:hAnsi="Arial" w:cs="Arial"/>
                <w:i/>
                <w:color w:val="FFFFFF"/>
                <w:sz w:val="20"/>
                <w:szCs w:val="20"/>
              </w:rPr>
              <w:t xml:space="preserve"> </w:t>
            </w:r>
            <w:r w:rsidR="00BE61D4">
              <w:rPr>
                <w:rFonts w:ascii="Arial" w:hAnsi="Arial" w:cs="Arial"/>
                <w:i/>
                <w:color w:val="FFFFFF"/>
                <w:sz w:val="20"/>
                <w:szCs w:val="20"/>
                <w:lang w:val="vi-VN"/>
              </w:rPr>
              <w:t xml:space="preserve">- </w:t>
            </w:r>
            <w:r>
              <w:rPr>
                <w:rFonts w:ascii="Arial" w:hAnsi="Arial" w:cs="Arial"/>
                <w:i/>
                <w:color w:val="FFFFFF"/>
                <w:sz w:val="20"/>
                <w:szCs w:val="20"/>
              </w:rPr>
              <w:t>80 phút</w:t>
            </w:r>
          </w:p>
        </w:tc>
      </w:tr>
    </w:tbl>
    <w:p w14:paraId="4E4D3904" w14:textId="77777777" w:rsidR="006F6DAF" w:rsidRDefault="006F6DAF" w:rsidP="006F6DAF">
      <w:pPr>
        <w:spacing w:after="40"/>
      </w:pPr>
      <w:r>
        <w:rPr>
          <w:rFonts w:ascii="Arial" w:hAnsi="Arial" w:cs="Arial"/>
          <w:color w:val="FFFFFF"/>
          <w:sz w:val="12"/>
          <w:szCs w:val="12"/>
        </w:rPr>
        <w:t xml:space="preserve"> </w:t>
      </w:r>
    </w:p>
    <w:sdt>
      <w:sdtPr>
        <w:rPr>
          <w:rFonts w:asciiTheme="minorHAnsi" w:eastAsiaTheme="minorHAnsi" w:hAnsiTheme="minorHAnsi" w:cstheme="minorBidi"/>
          <w:b w:val="0"/>
          <w:bCs w:val="0"/>
          <w:color w:val="404040" w:themeColor="text1" w:themeTint="BF"/>
          <w:sz w:val="22"/>
        </w:rPr>
        <w:id w:val="-750347369"/>
        <w:placeholder>
          <w:docPart w:val="5EEF1A5DEDD95346A177C17A1C56ADDD"/>
        </w:placeholder>
        <w15:appearance w15:val="hidden"/>
      </w:sdtPr>
      <w:sdtEndPr>
        <w:rPr>
          <w:rFonts w:ascii="Times New Roman" w:eastAsia="Times New Roman" w:hAnsi="Times New Roman" w:cs="Times New Roman"/>
          <w:color w:val="auto"/>
          <w:sz w:val="24"/>
        </w:rPr>
      </w:sdtEndPr>
      <w:sdtContent>
        <w:p w14:paraId="03911AA9" w14:textId="77777777" w:rsidR="00E80263" w:rsidRDefault="00E80263" w:rsidP="00E80263">
          <w:pPr>
            <w:pStyle w:val="Heading1"/>
            <w:rPr>
              <w:rStyle w:val="Heading2Char"/>
              <w:rFonts w:ascii="Arial" w:hAnsi="Arial" w:cs="Arial"/>
              <w:b/>
              <w:bCs/>
              <w:lang w:val="vi-VN"/>
            </w:rPr>
          </w:pPr>
          <w:r w:rsidRPr="00E80263">
            <w:rPr>
              <w:rStyle w:val="Heading2Char"/>
              <w:rFonts w:ascii="Arial" w:hAnsi="Arial" w:cs="Arial"/>
              <w:b/>
              <w:bCs/>
              <w:lang w:val="vi-VN"/>
            </w:rPr>
            <w:t>Hiện trạng hệ thống</w:t>
          </w:r>
        </w:p>
        <w:p w14:paraId="70B86E74" w14:textId="77777777" w:rsidR="00E80263" w:rsidRPr="00E80263" w:rsidRDefault="00E80263" w:rsidP="00E80263">
          <w:pPr>
            <w:pStyle w:val="Heading4"/>
            <w:rPr>
              <w:rFonts w:ascii="Arial" w:hAnsi="Arial" w:cs="Arial"/>
              <w:u w:val="single"/>
              <w:lang w:val="vi-VN"/>
            </w:rPr>
          </w:pPr>
          <w:r w:rsidRPr="00E80263">
            <w:rPr>
              <w:rFonts w:ascii="Arial" w:hAnsi="Arial" w:cs="Arial"/>
              <w:u w:val="single"/>
              <w:lang w:val="vi-VN"/>
            </w:rPr>
            <w:t>Các chức năng cơ bản của hệ thống</w:t>
          </w:r>
        </w:p>
        <w:p w14:paraId="6E7246A8" w14:textId="77777777" w:rsidR="00E80263" w:rsidRDefault="00E80263" w:rsidP="00E80263">
          <w:pPr>
            <w:rPr>
              <w:rFonts w:ascii="Arial" w:hAnsi="Arial" w:cs="Arial"/>
              <w:sz w:val="22"/>
              <w:szCs w:val="22"/>
              <w:lang w:val="vi-VN"/>
            </w:rPr>
          </w:pPr>
          <w:r>
            <w:rPr>
              <w:rFonts w:ascii="Arial" w:hAnsi="Arial" w:cs="Arial"/>
              <w:sz w:val="22"/>
              <w:szCs w:val="22"/>
              <w:lang w:val="vi-VN"/>
            </w:rPr>
            <w:t>Hệ thống MedBook hiện tại đang hỗ trợ :</w:t>
          </w:r>
        </w:p>
        <w:p w14:paraId="310D983D"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Quản lý bệnh nhân</w:t>
          </w:r>
        </w:p>
        <w:p w14:paraId="719623B7"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Quản lý bác sĩ</w:t>
          </w:r>
        </w:p>
        <w:p w14:paraId="27E50F3B"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Đặt lịch khám</w:t>
          </w:r>
        </w:p>
        <w:p w14:paraId="1986058E"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Huỷ lịch</w:t>
          </w:r>
        </w:p>
        <w:p w14:paraId="458FD820"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Đổi lịch</w:t>
          </w:r>
        </w:p>
        <w:p w14:paraId="3A631EAA"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 xml:space="preserve">Quản lý lịch làm việc của bác sĩ </w:t>
          </w:r>
        </w:p>
        <w:p w14:paraId="079C2DD6" w14:textId="77777777" w:rsidR="00E80263" w:rsidRDefault="00E80263">
          <w:pPr>
            <w:pStyle w:val="ListParagraph"/>
            <w:numPr>
              <w:ilvl w:val="0"/>
              <w:numId w:val="15"/>
            </w:numPr>
            <w:rPr>
              <w:rFonts w:ascii="Arial" w:hAnsi="Arial" w:cs="Arial"/>
              <w:sz w:val="22"/>
              <w:szCs w:val="22"/>
              <w:lang w:val="vi-VN"/>
            </w:rPr>
          </w:pPr>
          <w:r>
            <w:rPr>
              <w:rFonts w:ascii="Arial" w:hAnsi="Arial" w:cs="Arial"/>
              <w:sz w:val="22"/>
              <w:szCs w:val="22"/>
              <w:lang w:val="vi-VN"/>
            </w:rPr>
            <w:t>Thông báo lịch khám</w:t>
          </w:r>
        </w:p>
        <w:p w14:paraId="0D972890" w14:textId="77777777" w:rsidR="00E80263" w:rsidRPr="00E80263" w:rsidRDefault="00E80263" w:rsidP="00E80263">
          <w:pPr>
            <w:pStyle w:val="Heading4"/>
            <w:rPr>
              <w:rFonts w:ascii="Arial" w:hAnsi="Arial" w:cs="Arial"/>
              <w:u w:val="single"/>
              <w:lang w:val="vi-VN"/>
            </w:rPr>
          </w:pPr>
          <w:r w:rsidRPr="00E80263">
            <w:rPr>
              <w:rFonts w:ascii="Arial" w:hAnsi="Arial" w:cs="Arial"/>
              <w:u w:val="single"/>
              <w:lang w:val="vi-VN"/>
            </w:rPr>
            <w:t>Quy trình nghiệp vụ hiện tại</w:t>
          </w:r>
        </w:p>
        <w:p w14:paraId="7AFBCA2A" w14:textId="77777777" w:rsidR="00E80263" w:rsidRDefault="00E80263" w:rsidP="00E80263">
          <w:pPr>
            <w:rPr>
              <w:rFonts w:ascii="Arial" w:hAnsi="Arial" w:cs="Arial"/>
              <w:sz w:val="22"/>
              <w:szCs w:val="22"/>
              <w:lang w:val="vi-VN"/>
            </w:rPr>
          </w:pPr>
          <w:r>
            <w:rPr>
              <w:rFonts w:ascii="Arial" w:hAnsi="Arial" w:cs="Arial"/>
              <w:sz w:val="22"/>
              <w:szCs w:val="22"/>
              <w:lang w:val="vi-VN"/>
            </w:rPr>
            <w:t>Mô tả quy trình hiện tại như sau:</w:t>
          </w:r>
        </w:p>
        <w:p w14:paraId="2887B3C1" w14:textId="77777777"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Bệnh nhân tìm bác sĩ</w:t>
          </w:r>
        </w:p>
        <w:p w14:paraId="7907CEBF" w14:textId="77777777"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Chọn ngày khám</w:t>
          </w:r>
        </w:p>
        <w:p w14:paraId="3B937B36" w14:textId="77777777"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Đặt lịch</w:t>
          </w:r>
        </w:p>
        <w:p w14:paraId="23EA89D4" w14:textId="77777777"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Hệ thống kiểm tra</w:t>
          </w:r>
        </w:p>
        <w:p w14:paraId="77B6613B" w14:textId="77777777"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 xml:space="preserve">Xác nhận </w:t>
          </w:r>
        </w:p>
        <w:p w14:paraId="2ABCFEC2" w14:textId="77777777" w:rsidR="00E80263" w:rsidRDefault="00E80263">
          <w:pPr>
            <w:pStyle w:val="ListParagraph"/>
            <w:numPr>
              <w:ilvl w:val="0"/>
              <w:numId w:val="16"/>
            </w:numPr>
            <w:rPr>
              <w:rFonts w:ascii="Arial" w:hAnsi="Arial" w:cs="Arial"/>
              <w:sz w:val="22"/>
              <w:szCs w:val="22"/>
              <w:lang w:val="vi-VN"/>
            </w:rPr>
          </w:pPr>
          <w:r>
            <w:rPr>
              <w:rFonts w:ascii="Arial" w:hAnsi="Arial" w:cs="Arial"/>
              <w:sz w:val="22"/>
              <w:szCs w:val="22"/>
              <w:lang w:val="vi-VN"/>
            </w:rPr>
            <w:t>Thông báo</w:t>
          </w:r>
        </w:p>
        <w:p w14:paraId="2F8628BA" w14:textId="77777777" w:rsidR="00E80263" w:rsidRDefault="00E80263" w:rsidP="00E80263">
          <w:pPr>
            <w:rPr>
              <w:rFonts w:ascii="Arial" w:hAnsi="Arial" w:cs="Arial"/>
              <w:sz w:val="22"/>
              <w:szCs w:val="22"/>
              <w:lang w:val="vi-VN"/>
            </w:rPr>
          </w:pPr>
          <w:r>
            <w:rPr>
              <w:rFonts w:ascii="Arial" w:hAnsi="Arial" w:cs="Arial"/>
              <w:sz w:val="22"/>
              <w:szCs w:val="22"/>
              <w:lang w:val="vi-VN"/>
            </w:rPr>
            <w:t>Nếu huỷ lịch:</w:t>
          </w:r>
        </w:p>
        <w:p w14:paraId="48D52FA7" w14:textId="7777777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Bệnh nhân thực hiện huỷ lịch</w:t>
          </w:r>
        </w:p>
        <w:p w14:paraId="3591E978" w14:textId="7777777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Slot trống</w:t>
          </w:r>
        </w:p>
        <w:p w14:paraId="39B6653B" w14:textId="7777777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Nhân viên gọi điện</w:t>
          </w:r>
        </w:p>
        <w:p w14:paraId="25564A99" w14:textId="7777777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Tìm bệnh nhân khác</w:t>
          </w:r>
        </w:p>
        <w:p w14:paraId="7A7891F7" w14:textId="7777777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Đổi lịch</w:t>
          </w:r>
        </w:p>
        <w:p w14:paraId="7E84AE62" w14:textId="77777777" w:rsidR="00E80263" w:rsidRDefault="00E80263">
          <w:pPr>
            <w:pStyle w:val="ListParagraph"/>
            <w:numPr>
              <w:ilvl w:val="0"/>
              <w:numId w:val="17"/>
            </w:numPr>
            <w:rPr>
              <w:rFonts w:ascii="Arial" w:hAnsi="Arial" w:cs="Arial"/>
              <w:sz w:val="22"/>
              <w:szCs w:val="22"/>
              <w:lang w:val="vi-VN"/>
            </w:rPr>
          </w:pPr>
          <w:r>
            <w:rPr>
              <w:rFonts w:ascii="Arial" w:hAnsi="Arial" w:cs="Arial"/>
              <w:sz w:val="22"/>
              <w:szCs w:val="22"/>
              <w:lang w:val="vi-VN"/>
            </w:rPr>
            <w:t>Thông báo</w:t>
          </w:r>
        </w:p>
        <w:p w14:paraId="4322D6F8" w14:textId="77777777" w:rsidR="00E80263" w:rsidRPr="00E80263" w:rsidRDefault="00E80263" w:rsidP="00E80263">
          <w:pPr>
            <w:pStyle w:val="Heading4"/>
            <w:rPr>
              <w:rFonts w:ascii="Arial" w:hAnsi="Arial" w:cs="Arial"/>
              <w:u w:val="single"/>
              <w:lang w:val="vi-VN"/>
            </w:rPr>
          </w:pPr>
          <w:r w:rsidRPr="00E80263">
            <w:rPr>
              <w:rFonts w:ascii="Arial" w:hAnsi="Arial" w:cs="Arial"/>
              <w:u w:val="single"/>
              <w:lang w:val="vi-VN"/>
            </w:rPr>
            <w:t>Actors</w:t>
          </w:r>
        </w:p>
        <w:p w14:paraId="2A9DBB31" w14:textId="77777777" w:rsidR="00E80263" w:rsidRDefault="00E80263" w:rsidP="00E80263">
          <w:pPr>
            <w:rPr>
              <w:rFonts w:ascii="Arial" w:hAnsi="Arial" w:cs="Arial"/>
              <w:sz w:val="22"/>
              <w:szCs w:val="22"/>
              <w:lang w:val="vi-VN"/>
            </w:rPr>
          </w:pPr>
          <w:r>
            <w:rPr>
              <w:rFonts w:ascii="Arial" w:hAnsi="Arial" w:cs="Arial"/>
              <w:sz w:val="22"/>
              <w:szCs w:val="22"/>
              <w:lang w:val="vi-VN"/>
            </w:rPr>
            <w:t>Patient, Medical Staff, Admin</w:t>
          </w:r>
        </w:p>
        <w:p w14:paraId="00230B24" w14:textId="77777777" w:rsidR="00E80263" w:rsidRDefault="00E80263" w:rsidP="00E80263">
          <w:pPr>
            <w:rPr>
              <w:rFonts w:ascii="Arial" w:hAnsi="Arial" w:cs="Arial"/>
              <w:sz w:val="22"/>
              <w:szCs w:val="22"/>
              <w:lang w:val="vi-VN"/>
            </w:rPr>
          </w:pPr>
        </w:p>
        <w:p w14:paraId="5B6F0A5D" w14:textId="77777777" w:rsidR="005C7630" w:rsidRDefault="005C7630" w:rsidP="005C7630">
          <w:pPr>
            <w:pStyle w:val="Heading4"/>
          </w:pPr>
          <w:r>
            <w:rPr>
              <w:rFonts w:ascii="Arial" w:hAnsi="Arial" w:cs="Arial"/>
              <w:b/>
              <w:bCs/>
              <w:i w:val="0"/>
              <w:iCs w:val="0"/>
              <w:color w:val="B7332E"/>
              <w:u w:val="single"/>
              <w:shd w:val="clear" w:color="auto" w:fill="FFFF00"/>
            </w:rPr>
            <w:t>Business Rules</w:t>
          </w:r>
        </w:p>
        <w:p w14:paraId="4DED8B05"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Một lịch khám chỉ thuộc 1 bác sĩ</w:t>
          </w:r>
        </w:p>
        <w:p w14:paraId="2CFB22FF"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Một bệnh nhân không được đặt hai lịch trùng giờ</w:t>
          </w:r>
        </w:p>
        <w:p w14:paraId="397A64DB"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Một slot tối đa một bệnh nhân</w:t>
          </w:r>
        </w:p>
        <w:p w14:paraId="277C05B2"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Lịch đã xác nhận phải thông báo cho bác sĩ</w:t>
          </w:r>
        </w:p>
        <w:p w14:paraId="5BF332DD"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Nhân viên có thể đổi lịch</w:t>
          </w:r>
        </w:p>
        <w:p w14:paraId="1BF320C7"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Bệnh nhân chỉ có thể huỷ lịch</w:t>
          </w:r>
        </w:p>
        <w:p w14:paraId="593D39A0"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Chỉ đặt được slot đang ở trạng thái "available"; slot đã đặt sẽ bị từ chối (lỗi 409)</w:t>
          </w:r>
        </w:p>
        <w:p w14:paraId="1CD885F8"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Đặt lịch thành công: appointment = "booked", slot chuyển sang "booked". Huỷ lịch: appointment = "cancelled", slot trở lại "available"</w:t>
          </w:r>
        </w:p>
        <w:p w14:paraId="39984293"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Bệnh nhân chỉ được huỷ lịch của chính mình; nhân viên được huỷ lịch của bất kỳ bệnh nhân nào</w:t>
          </w:r>
        </w:p>
        <w:p w14:paraId="213EE62F"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Chỉ nhân viên mới xác nhận lịch (booked → confirmed); không thao tác trên lịch đã "cancelled" (trạng thái cuối)</w:t>
          </w:r>
        </w:p>
        <w:p w14:paraId="05115851"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t>Không mở lại (available) slot đang còn lịch hẹn hoạt động; muốn giải phóng slot phải huỷ lịch</w:t>
          </w:r>
        </w:p>
        <w:p w14:paraId="0575DA98" w14:textId="77777777" w:rsidR="005C7630" w:rsidRDefault="005C7630">
          <w:pPr>
            <w:pStyle w:val="NormalWeb"/>
            <w:numPr>
              <w:ilvl w:val="0"/>
              <w:numId w:val="19"/>
            </w:numPr>
            <w:textAlignment w:val="baseline"/>
            <w:rPr>
              <w:rFonts w:ascii="Arial" w:hAnsi="Arial" w:cs="Arial"/>
              <w:color w:val="000000"/>
              <w:sz w:val="22"/>
              <w:szCs w:val="22"/>
            </w:rPr>
          </w:pPr>
          <w:r>
            <w:rPr>
              <w:rFonts w:ascii="Arial" w:hAnsi="Arial" w:cs="Arial"/>
              <w:color w:val="000000"/>
              <w:sz w:val="22"/>
              <w:szCs w:val="22"/>
            </w:rPr>
            <w:lastRenderedPageBreak/>
            <w:t>Hệ thống chỉ có 2 vai trò: bệnh nhân (patient) và nhân viên (staff); bác sĩ là dữ liệu, không đăng nhập</w:t>
          </w:r>
        </w:p>
        <w:p w14:paraId="154FB16B" w14:textId="77777777" w:rsidR="005C7630" w:rsidRDefault="005C7630" w:rsidP="005C7630"/>
        <w:p w14:paraId="2D561231" w14:textId="77777777" w:rsidR="005C7630" w:rsidRDefault="005C7630" w:rsidP="005C7630">
          <w:pPr>
            <w:pStyle w:val="Heading4"/>
          </w:pPr>
          <w:r>
            <w:rPr>
              <w:rFonts w:ascii="Arial" w:hAnsi="Arial" w:cs="Arial"/>
              <w:b/>
              <w:bCs/>
              <w:i w:val="0"/>
              <w:iCs w:val="0"/>
              <w:color w:val="B7332E"/>
              <w:u w:val="single"/>
              <w:shd w:val="clear" w:color="auto" w:fill="FFFF00"/>
            </w:rPr>
            <w:t>Các Usecase hiện có</w:t>
          </w:r>
        </w:p>
        <w:p w14:paraId="5A049DBE" w14:textId="77777777" w:rsidR="005C7630" w:rsidRDefault="005C7630" w:rsidP="005C7630">
          <w:pPr>
            <w:pStyle w:val="NormalWeb"/>
          </w:pPr>
          <w:r>
            <w:rPr>
              <w:rFonts w:ascii="Arial" w:hAnsi="Arial" w:cs="Arial"/>
              <w:b/>
              <w:bCs/>
              <w:color w:val="000000"/>
              <w:sz w:val="22"/>
              <w:szCs w:val="22"/>
            </w:rPr>
            <w:t>Bệnh nhân (patient):</w:t>
          </w:r>
        </w:p>
        <w:p w14:paraId="7E2467D9"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Đăng nhập demo bằng tài khoản seed</w:t>
          </w:r>
        </w:p>
        <w:p w14:paraId="55B0EA44"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Tìm kiếm bác sĩ theo tên hoặc chuyên khoa; xem danh sách chuyên khoa</w:t>
          </w:r>
        </w:p>
        <w:p w14:paraId="7F1804E5"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Xem slot còn trống của bác sĩ theo ngày</w:t>
          </w:r>
        </w:p>
        <w:p w14:paraId="5780CF5C"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Đặt lịch khám (trực tiếp - in_person hoặc online)</w:t>
          </w:r>
        </w:p>
        <w:p w14:paraId="039FD42B"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Xem "Lịch của tôi" và trạng thái từng lịch</w:t>
          </w:r>
        </w:p>
        <w:p w14:paraId="259B1DA2"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Huỷ lịch hẹn của mình</w:t>
          </w:r>
        </w:p>
        <w:p w14:paraId="4ACCA98A" w14:textId="77777777" w:rsidR="005C7630" w:rsidRDefault="005C7630">
          <w:pPr>
            <w:pStyle w:val="NormalWeb"/>
            <w:numPr>
              <w:ilvl w:val="0"/>
              <w:numId w:val="20"/>
            </w:numPr>
            <w:textAlignment w:val="baseline"/>
            <w:rPr>
              <w:rFonts w:ascii="Arial" w:hAnsi="Arial" w:cs="Arial"/>
              <w:color w:val="000000"/>
              <w:sz w:val="22"/>
              <w:szCs w:val="22"/>
            </w:rPr>
          </w:pPr>
          <w:r>
            <w:rPr>
              <w:rFonts w:ascii="Arial" w:hAnsi="Arial" w:cs="Arial"/>
              <w:color w:val="000000"/>
              <w:sz w:val="22"/>
              <w:szCs w:val="22"/>
            </w:rPr>
            <w:t>Xem metrics dashboard: số lịch của tôi, lịch chờ xác nhận, slot còn trống</w:t>
          </w:r>
        </w:p>
        <w:p w14:paraId="2890FD3C" w14:textId="77777777" w:rsidR="005C7630" w:rsidRDefault="005C7630" w:rsidP="005C7630">
          <w:pPr>
            <w:pStyle w:val="NormalWeb"/>
          </w:pPr>
          <w:r>
            <w:rPr>
              <w:rFonts w:ascii="Arial" w:hAnsi="Arial" w:cs="Arial"/>
              <w:b/>
              <w:bCs/>
              <w:color w:val="000000"/>
              <w:sz w:val="22"/>
              <w:szCs w:val="22"/>
            </w:rPr>
            <w:t>Nhân viên (staff):</w:t>
          </w:r>
        </w:p>
        <w:p w14:paraId="5D4FA210" w14:textId="77777777" w:rsidR="005C7630" w:rsidRDefault="005C7630">
          <w:pPr>
            <w:pStyle w:val="NormalWeb"/>
            <w:numPr>
              <w:ilvl w:val="0"/>
              <w:numId w:val="21"/>
            </w:numPr>
            <w:textAlignment w:val="baseline"/>
            <w:rPr>
              <w:rFonts w:ascii="Arial" w:hAnsi="Arial" w:cs="Arial"/>
              <w:color w:val="000000"/>
              <w:sz w:val="22"/>
              <w:szCs w:val="22"/>
            </w:rPr>
          </w:pPr>
          <w:r>
            <w:rPr>
              <w:rFonts w:ascii="Arial" w:hAnsi="Arial" w:cs="Arial"/>
              <w:color w:val="000000"/>
              <w:sz w:val="22"/>
              <w:szCs w:val="22"/>
            </w:rPr>
            <w:t>Đăng nhập demo bằng tài khoản seed</w:t>
          </w:r>
        </w:p>
        <w:p w14:paraId="530933A7" w14:textId="77777777" w:rsidR="005C7630" w:rsidRDefault="005C7630">
          <w:pPr>
            <w:pStyle w:val="NormalWeb"/>
            <w:numPr>
              <w:ilvl w:val="0"/>
              <w:numId w:val="21"/>
            </w:numPr>
            <w:textAlignment w:val="baseline"/>
            <w:rPr>
              <w:rFonts w:ascii="Arial" w:hAnsi="Arial" w:cs="Arial"/>
              <w:color w:val="000000"/>
              <w:sz w:val="22"/>
              <w:szCs w:val="22"/>
            </w:rPr>
          </w:pPr>
          <w:r>
            <w:rPr>
              <w:rFonts w:ascii="Arial" w:hAnsi="Arial" w:cs="Arial"/>
              <w:color w:val="000000"/>
              <w:sz w:val="22"/>
              <w:szCs w:val="22"/>
            </w:rPr>
            <w:t>Xem danh sách lịch hẹn theo ngày</w:t>
          </w:r>
        </w:p>
        <w:p w14:paraId="230F6077" w14:textId="77777777" w:rsidR="005C7630" w:rsidRDefault="005C7630">
          <w:pPr>
            <w:pStyle w:val="NormalWeb"/>
            <w:numPr>
              <w:ilvl w:val="0"/>
              <w:numId w:val="21"/>
            </w:numPr>
            <w:textAlignment w:val="baseline"/>
            <w:rPr>
              <w:rFonts w:ascii="Arial" w:hAnsi="Arial" w:cs="Arial"/>
              <w:color w:val="000000"/>
              <w:sz w:val="22"/>
              <w:szCs w:val="22"/>
            </w:rPr>
          </w:pPr>
          <w:r>
            <w:rPr>
              <w:rFonts w:ascii="Arial" w:hAnsi="Arial" w:cs="Arial"/>
              <w:color w:val="000000"/>
              <w:sz w:val="22"/>
              <w:szCs w:val="22"/>
            </w:rPr>
            <w:t>Xác nhận lịch (booked → confirmed)</w:t>
          </w:r>
        </w:p>
        <w:p w14:paraId="1FF4840F" w14:textId="77777777" w:rsidR="005C7630" w:rsidRDefault="005C7630">
          <w:pPr>
            <w:pStyle w:val="NormalWeb"/>
            <w:numPr>
              <w:ilvl w:val="0"/>
              <w:numId w:val="21"/>
            </w:numPr>
            <w:textAlignment w:val="baseline"/>
            <w:rPr>
              <w:rFonts w:ascii="Arial" w:hAnsi="Arial" w:cs="Arial"/>
              <w:color w:val="000000"/>
              <w:sz w:val="22"/>
              <w:szCs w:val="22"/>
            </w:rPr>
          </w:pPr>
          <w:r>
            <w:rPr>
              <w:rFonts w:ascii="Arial" w:hAnsi="Arial" w:cs="Arial"/>
              <w:color w:val="000000"/>
              <w:sz w:val="22"/>
              <w:szCs w:val="22"/>
            </w:rPr>
            <w:t>Huỷ lịch của bất kỳ bệnh nhân</w:t>
          </w:r>
        </w:p>
        <w:p w14:paraId="027AEA3A" w14:textId="77777777" w:rsidR="005C7630" w:rsidRDefault="005C7630">
          <w:pPr>
            <w:pStyle w:val="NormalWeb"/>
            <w:numPr>
              <w:ilvl w:val="0"/>
              <w:numId w:val="21"/>
            </w:numPr>
            <w:textAlignment w:val="baseline"/>
            <w:rPr>
              <w:rFonts w:ascii="Arial" w:hAnsi="Arial" w:cs="Arial"/>
              <w:color w:val="000000"/>
              <w:sz w:val="22"/>
              <w:szCs w:val="22"/>
            </w:rPr>
          </w:pPr>
          <w:r>
            <w:rPr>
              <w:rFonts w:ascii="Arial" w:hAnsi="Arial" w:cs="Arial"/>
              <w:color w:val="000000"/>
              <w:sz w:val="22"/>
              <w:szCs w:val="22"/>
            </w:rPr>
            <w:t>Quản lý slot: xem theo ngày, thêm slot mới, mở lại slot hoặc đánh dấu bận</w:t>
          </w:r>
        </w:p>
        <w:p w14:paraId="40785E14" w14:textId="77777777" w:rsidR="005C7630" w:rsidRDefault="005C7630">
          <w:pPr>
            <w:pStyle w:val="NormalWeb"/>
            <w:numPr>
              <w:ilvl w:val="0"/>
              <w:numId w:val="21"/>
            </w:numPr>
            <w:textAlignment w:val="baseline"/>
            <w:rPr>
              <w:rFonts w:ascii="Arial" w:hAnsi="Arial" w:cs="Arial"/>
              <w:color w:val="000000"/>
              <w:sz w:val="22"/>
              <w:szCs w:val="22"/>
            </w:rPr>
          </w:pPr>
          <w:r>
            <w:rPr>
              <w:rFonts w:ascii="Arial" w:hAnsi="Arial" w:cs="Arial"/>
              <w:color w:val="000000"/>
              <w:sz w:val="22"/>
              <w:szCs w:val="22"/>
            </w:rPr>
            <w:t>Xem metrics dashboard: lịch hẹn trong ngày, slot còn trống, số bác sĩ</w:t>
          </w:r>
        </w:p>
        <w:p w14:paraId="64BE0925" w14:textId="77777777" w:rsidR="005C7630" w:rsidRDefault="005C7630" w:rsidP="005C7630">
          <w:pPr>
            <w:pStyle w:val="Heading4"/>
            <w:rPr>
              <w:rFonts w:ascii="Times New Roman" w:hAnsi="Times New Roman" w:cs="Times New Roman"/>
              <w:color w:val="auto"/>
            </w:rPr>
          </w:pPr>
          <w:r>
            <w:rPr>
              <w:rFonts w:ascii="Arial" w:hAnsi="Arial" w:cs="Arial"/>
              <w:b/>
              <w:bCs/>
              <w:i w:val="0"/>
              <w:iCs w:val="0"/>
              <w:color w:val="B7332E"/>
              <w:u w:val="single"/>
              <w:shd w:val="clear" w:color="auto" w:fill="FFFF00"/>
            </w:rPr>
            <w:t>Database và APIs hiện có:</w:t>
          </w:r>
        </w:p>
        <w:p w14:paraId="6971C627" w14:textId="77777777" w:rsidR="005C7630" w:rsidRDefault="005C7630" w:rsidP="005C7630">
          <w:pPr>
            <w:pStyle w:val="NormalWeb"/>
          </w:pPr>
          <w:r>
            <w:rPr>
              <w:rFonts w:ascii="Arial" w:hAnsi="Arial" w:cs="Arial"/>
              <w:b/>
              <w:bCs/>
              <w:color w:val="000000"/>
              <w:sz w:val="22"/>
              <w:szCs w:val="22"/>
            </w:rPr>
            <w:t>Database - 6 bảng PostgreSQL:</w:t>
          </w:r>
        </w:p>
        <w:p w14:paraId="4CCBADB8"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patients - hồ sơ bệnh nhân (name, phone)</w:t>
          </w:r>
        </w:p>
        <w:p w14:paraId="3CD446BB"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users - tài khoản đăng nhập (email, demo_password, role: patient/staff, patient_id)</w:t>
          </w:r>
        </w:p>
        <w:p w14:paraId="36AA5A70"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specializations - chuyên khoa (name)</w:t>
          </w:r>
        </w:p>
        <w:p w14:paraId="405C40BF"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doctors - bác sĩ (name, title, room, specialization_id)</w:t>
          </w:r>
        </w:p>
        <w:p w14:paraId="2E2CB2DC"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slots - khung giờ khám (doctor_id, date, start_time, end_time, status: available/booked)</w:t>
          </w:r>
        </w:p>
        <w:p w14:paraId="03D662BD"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appointments - lịch hẹn (patient_id, slot_id, status: booked/confirmed/cancelled, type: in_person/online, created_at)</w:t>
          </w:r>
        </w:p>
        <w:p w14:paraId="5296A4B5" w14:textId="77777777" w:rsidR="005C7630" w:rsidRDefault="005C7630">
          <w:pPr>
            <w:pStyle w:val="NormalWeb"/>
            <w:numPr>
              <w:ilvl w:val="0"/>
              <w:numId w:val="22"/>
            </w:numPr>
            <w:textAlignment w:val="baseline"/>
            <w:rPr>
              <w:rFonts w:ascii="Arial" w:hAnsi="Arial" w:cs="Arial"/>
              <w:color w:val="000000"/>
              <w:sz w:val="22"/>
              <w:szCs w:val="22"/>
            </w:rPr>
          </w:pPr>
          <w:r>
            <w:rPr>
              <w:rFonts w:ascii="Arial" w:hAnsi="Arial" w:cs="Arial"/>
              <w:color w:val="000000"/>
              <w:sz w:val="22"/>
              <w:szCs w:val="22"/>
            </w:rPr>
            <w:t>Ràng buộc chính: partial unique index "one_active_appointment_per_slot" - mỗi slot chỉ có 1 lịch đang hoạt động</w:t>
          </w:r>
        </w:p>
        <w:p w14:paraId="7839887F" w14:textId="77777777" w:rsidR="005C7630" w:rsidRDefault="005C7630" w:rsidP="005C7630">
          <w:pPr>
            <w:pStyle w:val="NormalWeb"/>
            <w:ind w:left="360"/>
          </w:pPr>
          <w:r>
            <w:rPr>
              <w:rFonts w:ascii="Arial" w:hAnsi="Arial" w:cs="Arial"/>
              <w:b/>
              <w:bCs/>
              <w:color w:val="000000"/>
              <w:sz w:val="22"/>
              <w:szCs w:val="22"/>
            </w:rPr>
            <w:t>APIs REST (prefix /api):</w:t>
          </w:r>
        </w:p>
        <w:p w14:paraId="52365AAF" w14:textId="77777777" w:rsidR="005C7630" w:rsidRDefault="005C7630">
          <w:pPr>
            <w:pStyle w:val="NormalWeb"/>
            <w:numPr>
              <w:ilvl w:val="0"/>
              <w:numId w:val="23"/>
            </w:numPr>
            <w:textAlignment w:val="baseline"/>
            <w:rPr>
              <w:rFonts w:ascii="Arial" w:hAnsi="Arial" w:cs="Arial"/>
              <w:color w:val="000000"/>
              <w:sz w:val="22"/>
              <w:szCs w:val="22"/>
            </w:rPr>
          </w:pPr>
          <w:r>
            <w:rPr>
              <w:rFonts w:ascii="Arial" w:hAnsi="Arial" w:cs="Arial"/>
              <w:color w:val="000000"/>
              <w:sz w:val="22"/>
              <w:szCs w:val="22"/>
            </w:rPr>
            <w:t>Auth demo: GET /demo-users, POST /demo-login, GET /me</w:t>
          </w:r>
        </w:p>
        <w:p w14:paraId="0A41D0A8" w14:textId="77777777" w:rsidR="005C7630" w:rsidRDefault="005C7630">
          <w:pPr>
            <w:pStyle w:val="NormalWeb"/>
            <w:numPr>
              <w:ilvl w:val="0"/>
              <w:numId w:val="23"/>
            </w:numPr>
            <w:textAlignment w:val="baseline"/>
            <w:rPr>
              <w:rFonts w:ascii="Arial" w:hAnsi="Arial" w:cs="Arial"/>
              <w:color w:val="000000"/>
              <w:sz w:val="22"/>
              <w:szCs w:val="22"/>
            </w:rPr>
          </w:pPr>
          <w:r>
            <w:rPr>
              <w:rFonts w:ascii="Arial" w:hAnsi="Arial" w:cs="Arial"/>
              <w:color w:val="000000"/>
              <w:sz w:val="22"/>
              <w:szCs w:val="22"/>
            </w:rPr>
            <w:t>Bác sĩ &amp; slot: GET /specializations, GET /doctors, GET /doctors/:id/slots, GET /slots/available, GET /slots (staff), POST /slots (staff), PUT /slots/:id (staff)</w:t>
          </w:r>
        </w:p>
        <w:p w14:paraId="19EE71C9" w14:textId="77777777" w:rsidR="005C7630" w:rsidRDefault="005C7630">
          <w:pPr>
            <w:pStyle w:val="NormalWeb"/>
            <w:numPr>
              <w:ilvl w:val="0"/>
              <w:numId w:val="23"/>
            </w:numPr>
            <w:textAlignment w:val="baseline"/>
            <w:rPr>
              <w:rFonts w:ascii="Arial" w:hAnsi="Arial" w:cs="Arial"/>
              <w:color w:val="000000"/>
              <w:sz w:val="22"/>
              <w:szCs w:val="22"/>
            </w:rPr>
          </w:pPr>
          <w:r>
            <w:rPr>
              <w:rFonts w:ascii="Arial" w:hAnsi="Arial" w:cs="Arial"/>
              <w:color w:val="000000"/>
              <w:sz w:val="22"/>
              <w:szCs w:val="22"/>
            </w:rPr>
            <w:t>Lịch hẹn: POST /appointments (patient), GET /my-appointments (patient), GET /appointments (staff), POST /appointments/:id/confirm (staff), POST /appointments/:id/cancel (patient &amp; staff)</w:t>
          </w:r>
        </w:p>
        <w:p w14:paraId="6B8FDAB3" w14:textId="77777777" w:rsidR="000A3F4B" w:rsidRPr="00ED111E" w:rsidRDefault="00ED111E" w:rsidP="0025679A">
          <w:pPr>
            <w:pStyle w:val="Heading1"/>
            <w:rPr>
              <w:rStyle w:val="Heading2Char"/>
              <w:rFonts w:ascii="Arial" w:hAnsi="Arial" w:cs="Arial"/>
              <w:b/>
              <w:bCs/>
              <w:lang w:val="vi-VN"/>
            </w:rPr>
          </w:pPr>
          <w:r>
            <w:rPr>
              <w:rStyle w:val="Heading2Char"/>
              <w:rFonts w:ascii="Arial" w:hAnsi="Arial" w:cs="Arial"/>
              <w:b/>
              <w:bCs/>
              <w:lang w:val="vi-VN"/>
            </w:rPr>
            <w:t>Business Problem</w:t>
          </w:r>
        </w:p>
        <w:p w14:paraId="08C5E517" w14:textId="77777777" w:rsidR="00D10FA5" w:rsidRPr="00D10FA5" w:rsidRDefault="00D10FA5" w:rsidP="00D10FA5">
          <w:pPr>
            <w:spacing w:before="100" w:beforeAutospacing="1" w:after="100" w:afterAutospacing="1"/>
            <w:jc w:val="both"/>
            <w:rPr>
              <w:rFonts w:ascii="Arial" w:hAnsi="Arial" w:cs="Arial"/>
              <w:color w:val="000000"/>
              <w:sz w:val="22"/>
              <w:szCs w:val="22"/>
            </w:rPr>
          </w:pPr>
          <w:r w:rsidRPr="00D10FA5">
            <w:rPr>
              <w:rFonts w:ascii="Arial" w:hAnsi="Arial" w:cs="Arial"/>
              <w:color w:val="000000"/>
              <w:sz w:val="22"/>
              <w:szCs w:val="22"/>
            </w:rPr>
            <w:t>Bệnh viện hiện đang vận hành hệ thống quản lý lịch khám và hỗ trợ bệnh nhân với các chức năng cơ bản như tìm kiếm bác sĩ, đặt lịch, thay đổi hoặc hủy lịch khám và theo dõi trạng thái lịch hẹn. Trong các giai đoạn cao điểm, lịch khám thường xuyên thay đổi do:</w:t>
          </w:r>
        </w:p>
        <w:p w14:paraId="2AF25196" w14:textId="77777777" w:rsidR="00D10FA5" w:rsidRPr="00D10FA5" w:rsidRDefault="00D10FA5">
          <w:pPr>
            <w:numPr>
              <w:ilvl w:val="0"/>
              <w:numId w:val="11"/>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Bệnh nhân hủy lịch</w:t>
          </w:r>
        </w:p>
        <w:p w14:paraId="2D30C41B" w14:textId="77777777" w:rsidR="00D10FA5" w:rsidRPr="00D10FA5" w:rsidRDefault="00D10FA5">
          <w:pPr>
            <w:numPr>
              <w:ilvl w:val="0"/>
              <w:numId w:val="11"/>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Bác sĩ thay đổi lịch làm việc</w:t>
          </w:r>
        </w:p>
        <w:p w14:paraId="42E006C4" w14:textId="77777777" w:rsidR="00D10FA5" w:rsidRPr="00D10FA5" w:rsidRDefault="00D10FA5">
          <w:pPr>
            <w:numPr>
              <w:ilvl w:val="0"/>
              <w:numId w:val="11"/>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Bệnh viện điều chỉnh kế hoạch khám</w:t>
          </w:r>
        </w:p>
        <w:p w14:paraId="27706792" w14:textId="77777777" w:rsidR="00D10FA5" w:rsidRPr="00D10FA5" w:rsidRDefault="00D10FA5" w:rsidP="00D10FA5">
          <w:pPr>
            <w:pStyle w:val="pdq2pgselectionanchorcontainer"/>
            <w:rPr>
              <w:color w:val="000000"/>
            </w:rPr>
          </w:pPr>
          <w:r w:rsidRPr="00D10FA5">
            <w:rPr>
              <w:rFonts w:ascii="Arial" w:hAnsi="Arial" w:cs="Arial"/>
              <w:color w:val="000000"/>
              <w:sz w:val="22"/>
              <w:szCs w:val="22"/>
            </w:rPr>
            <w:t>Các thay đổi này tạo ra nhiều khung giờ khám trống trong khi vẫn còn nhiều bệnh nhân đang chờ khám.</w:t>
          </w:r>
          <w:r>
            <w:rPr>
              <w:rFonts w:ascii="Arial" w:hAnsi="Arial" w:cs="Arial"/>
              <w:color w:val="000000"/>
              <w:lang w:val="vi-VN"/>
            </w:rPr>
            <w:t xml:space="preserve"> </w:t>
          </w:r>
        </w:p>
        <w:p w14:paraId="1E4201C4" w14:textId="77777777" w:rsidR="00D10FA5" w:rsidRPr="00D10FA5" w:rsidRDefault="00D10FA5" w:rsidP="00D10FA5">
          <w:p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Khi xuất hiện một khung giờ khám trống, nhân viên bệnh viện phải:</w:t>
          </w:r>
        </w:p>
        <w:p w14:paraId="654A78BE"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rà soát danh sách chờ</w:t>
          </w:r>
        </w:p>
        <w:p w14:paraId="7507083B"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lastRenderedPageBreak/>
            <w:t>so sánh từng bệnh nhân</w:t>
          </w:r>
        </w:p>
        <w:p w14:paraId="29D3BF43"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liên hệ từng người</w:t>
          </w:r>
        </w:p>
        <w:p w14:paraId="3B5D4289"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xử lý phản hồi</w:t>
          </w:r>
        </w:p>
        <w:p w14:paraId="03CE4968" w14:textId="77777777" w:rsidR="00D10FA5" w:rsidRPr="00D10FA5" w:rsidRDefault="00D10FA5">
          <w:pPr>
            <w:numPr>
              <w:ilvl w:val="0"/>
              <w:numId w:val="12"/>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cập nhật lịch khám</w:t>
          </w:r>
        </w:p>
        <w:p w14:paraId="1BE2C0C6" w14:textId="77777777" w:rsidR="00D10FA5" w:rsidRPr="00D10FA5" w:rsidRDefault="00D10FA5" w:rsidP="00D10FA5">
          <w:pPr>
            <w:spacing w:before="100" w:beforeAutospacing="1" w:after="100" w:afterAutospacing="1"/>
            <w:rPr>
              <w:rFonts w:ascii="Arial" w:hAnsi="Arial" w:cs="Arial"/>
              <w:color w:val="000000"/>
              <w:sz w:val="22"/>
              <w:szCs w:val="22"/>
              <w:lang w:val="vi-VN"/>
            </w:rPr>
          </w:pPr>
          <w:r w:rsidRPr="00D10FA5">
            <w:rPr>
              <w:rFonts w:ascii="Arial" w:hAnsi="Arial" w:cs="Arial"/>
              <w:color w:val="000000"/>
              <w:sz w:val="22"/>
              <w:szCs w:val="22"/>
            </w:rPr>
            <w:t>Quá trình này được thực hiện thủ công và mất nhiều thời gian. Dẫn</w:t>
          </w:r>
          <w:r w:rsidRPr="00D10FA5">
            <w:rPr>
              <w:rFonts w:ascii="Arial" w:hAnsi="Arial" w:cs="Arial"/>
              <w:color w:val="000000"/>
              <w:sz w:val="22"/>
              <w:szCs w:val="22"/>
              <w:lang w:val="vi-VN"/>
            </w:rPr>
            <w:t xml:space="preserve"> tới hệ quả:</w:t>
          </w:r>
        </w:p>
        <w:p w14:paraId="650A22ED"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Khung giờ khám bị bỏ trống</w:t>
          </w:r>
        </w:p>
        <w:p w14:paraId="50EAC460"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Bệnh nhân phải chờ lâu</w:t>
          </w:r>
        </w:p>
        <w:p w14:paraId="597C6E64"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Khối lượng công việc của nhân viên tăng</w:t>
          </w:r>
        </w:p>
        <w:p w14:paraId="15A3D22A"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Dễ xảy ra sai sót khi điều phối</w:t>
          </w:r>
        </w:p>
        <w:p w14:paraId="48C254F2" w14:textId="77777777" w:rsidR="00D10FA5" w:rsidRPr="00D10FA5" w:rsidRDefault="00D10FA5">
          <w:pPr>
            <w:numPr>
              <w:ilvl w:val="0"/>
              <w:numId w:val="13"/>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Chất lượng dịch vụ không ổn định</w:t>
          </w:r>
        </w:p>
        <w:p w14:paraId="6241B0E3" w14:textId="77777777" w:rsidR="00D10FA5" w:rsidRPr="00ED111E" w:rsidRDefault="00D10FA5" w:rsidP="00D10FA5">
          <w:pPr>
            <w:pStyle w:val="Heading1"/>
            <w:rPr>
              <w:rStyle w:val="Heading2Char"/>
              <w:rFonts w:ascii="Arial" w:hAnsi="Arial" w:cs="Arial"/>
              <w:b/>
              <w:bCs/>
              <w:lang w:val="vi-VN"/>
            </w:rPr>
          </w:pPr>
          <w:r>
            <w:rPr>
              <w:rStyle w:val="Heading2Char"/>
              <w:rFonts w:ascii="Arial" w:hAnsi="Arial" w:cs="Arial"/>
              <w:b/>
              <w:bCs/>
              <w:lang w:val="vi-VN"/>
            </w:rPr>
            <w:t>Business Goal</w:t>
          </w:r>
        </w:p>
        <w:p w14:paraId="0D2BE0AA" w14:textId="77777777" w:rsidR="00D10FA5" w:rsidRDefault="00D10FA5" w:rsidP="00D10FA5">
          <w:pPr>
            <w:spacing w:before="100" w:beforeAutospacing="1" w:after="100" w:afterAutospacing="1"/>
            <w:rPr>
              <w:rFonts w:ascii="Arial" w:hAnsi="Arial" w:cs="Arial"/>
              <w:color w:val="000000"/>
              <w:lang w:val="vi-VN"/>
            </w:rPr>
          </w:pPr>
          <w:r>
            <w:rPr>
              <w:rFonts w:ascii="Arial" w:hAnsi="Arial" w:cs="Arial"/>
              <w:color w:val="000000"/>
              <w:lang w:val="vi-VN"/>
            </w:rPr>
            <w:t xml:space="preserve">Bệnh viện mong muốn xây dựng chức năng: </w:t>
          </w:r>
          <w:r w:rsidRPr="00D10FA5">
            <w:rPr>
              <w:rFonts w:ascii="Arial" w:hAnsi="Arial" w:cs="Arial"/>
              <w:b/>
              <w:bCs/>
              <w:color w:val="000000"/>
              <w:lang w:val="vi-VN"/>
            </w:rPr>
            <w:t>Dynamic Appointment Rescheduling &amp; Waiting List Management</w:t>
          </w:r>
          <w:r>
            <w:rPr>
              <w:rFonts w:ascii="Arial" w:hAnsi="Arial" w:cs="Arial"/>
              <w:color w:val="000000"/>
              <w:lang w:val="vi-VN"/>
            </w:rPr>
            <w:t xml:space="preserve"> để: </w:t>
          </w:r>
        </w:p>
        <w:p w14:paraId="67569852"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Tự động xác định bệnh nhân phù hợp</w:t>
          </w:r>
        </w:p>
        <w:p w14:paraId="001E7555"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Đề xuất khung giờ khám phù hợp</w:t>
          </w:r>
        </w:p>
        <w:p w14:paraId="2B87F4CE"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Giảm thời gian điều phối</w:t>
          </w:r>
        </w:p>
        <w:p w14:paraId="19C73BC9" w14:textId="77777777" w:rsidR="00D10FA5" w:rsidRPr="00D10FA5"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Tăng tỷ lệ sử dụng lịch khám</w:t>
          </w:r>
        </w:p>
        <w:p w14:paraId="0B4D51AF" w14:textId="77777777" w:rsidR="00D10FA5" w:rsidRPr="009910C3" w:rsidRDefault="00D10FA5">
          <w:pPr>
            <w:numPr>
              <w:ilvl w:val="0"/>
              <w:numId w:val="14"/>
            </w:numPr>
            <w:spacing w:before="100" w:beforeAutospacing="1" w:after="100" w:afterAutospacing="1"/>
            <w:rPr>
              <w:rFonts w:ascii="Arial" w:hAnsi="Arial" w:cs="Arial"/>
              <w:color w:val="000000"/>
              <w:sz w:val="22"/>
              <w:szCs w:val="22"/>
            </w:rPr>
          </w:pPr>
          <w:r w:rsidRPr="00D10FA5">
            <w:rPr>
              <w:rFonts w:ascii="Arial" w:hAnsi="Arial" w:cs="Arial"/>
              <w:color w:val="000000"/>
              <w:sz w:val="22"/>
              <w:szCs w:val="22"/>
            </w:rPr>
            <w:t>Cải thiện trải nghiệm bệnh nhân</w:t>
          </w:r>
        </w:p>
        <w:p w14:paraId="30435AE0" w14:textId="77777777" w:rsidR="009910C3" w:rsidRPr="009910C3" w:rsidRDefault="009910C3" w:rsidP="009910C3">
          <w:pPr>
            <w:pStyle w:val="Heading1"/>
            <w:rPr>
              <w:rStyle w:val="Heading2Char"/>
              <w:rFonts w:ascii="Arial" w:hAnsi="Arial" w:cs="Arial"/>
              <w:b/>
              <w:bCs/>
              <w:highlight w:val="yellow"/>
              <w:lang w:val="vi-VN"/>
            </w:rPr>
          </w:pPr>
          <w:r w:rsidRPr="009910C3">
            <w:rPr>
              <w:rStyle w:val="Heading2Char"/>
              <w:rFonts w:ascii="Arial" w:hAnsi="Arial" w:cs="Arial"/>
              <w:b/>
              <w:bCs/>
              <w:highlight w:val="yellow"/>
              <w:lang w:val="vi-VN"/>
            </w:rPr>
            <w:t>Specification Package</w:t>
          </w:r>
        </w:p>
        <w:p w14:paraId="230214F9"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Specification Package thu được ở Day 2 là một AI-Ready Specification Package — tài liệu Markdown (.md) tự chứa (self-contained), kết tinh của Activity 1 (Requirement Engineering) và Activity 2 (Architecture &amp; System Design). Đây là input đầu vào duy nhất cho toàn bộ Day 3.</w:t>
          </w:r>
        </w:p>
        <w:p w14:paraId="21EB66E1"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b/>
              <w:bCs/>
              <w:color w:val="000000"/>
              <w:sz w:val="22"/>
              <w:szCs w:val="22"/>
            </w:rPr>
            <w:t>Định dạng &amp; vị trí:</w:t>
          </w:r>
          <w:r w:rsidRPr="001A6681">
            <w:rPr>
              <w:rFonts w:ascii="Arial" w:hAnsi="Arial" w:cs="Arial"/>
              <w:color w:val="000000"/>
              <w:sz w:val="22"/>
              <w:szCs w:val="22"/>
            </w:rPr>
            <w:t xml:space="preserve"> Markdown (.md). Toàn văn được đóng gói kèm workbook tại spec/waitlist-feature.md. Khi coding ở Bước 3, đặt file này vào repo tại doc/specs/waitlist-feature.md, sau đó chỉ cần prompt: “Đọc doc/specs/waitlist-feature.md và implement theo mục 6”.</w:t>
          </w:r>
        </w:p>
        <w:p w14:paraId="5ED69815" w14:textId="77777777" w:rsidR="00AC38C3" w:rsidRPr="001A6681" w:rsidRDefault="00000000" w:rsidP="001A6681">
          <w:pPr>
            <w:spacing w:before="100" w:beforeAutospacing="1" w:after="100" w:afterAutospacing="1"/>
            <w:rPr>
              <w:rFonts w:ascii="Arial" w:hAnsi="Arial" w:cs="Arial"/>
              <w:b/>
              <w:bCs/>
              <w:color w:val="000000"/>
              <w:sz w:val="22"/>
              <w:szCs w:val="22"/>
            </w:rPr>
          </w:pPr>
          <w:r w:rsidRPr="001A6681">
            <w:rPr>
              <w:rFonts w:ascii="Arial" w:hAnsi="Arial" w:cs="Arial"/>
              <w:b/>
              <w:bCs/>
              <w:color w:val="000000"/>
              <w:sz w:val="22"/>
              <w:szCs w:val="22"/>
            </w:rPr>
            <w:t>Cấu trúc của Specification Package (bản .md):</w:t>
          </w:r>
        </w:p>
        <w:p w14:paraId="69954F5E"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1. Context &amp; Scope — bối cảnh hệ thống, In/Out Scope, ràng buộc bắt buộc, đính chính so với codebase thật (MedBook chưa có Notification Service và chưa có API đổi lịch).</w:t>
          </w:r>
        </w:p>
        <w:p w14:paraId="2012BF03"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2. Frozen Business Rules (BR-01 → BR-08) — các quy tắc đã CHỐT cho MVP, kèm chi tiết kỹ thuật và lý do; AI Developer không được tự thay đổi.</w:t>
          </w:r>
        </w:p>
        <w:p w14:paraId="0A36A538"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3. User Stories &amp; Acceptance Criteria — US-01 → US-07 và AC theo Given–When–Then (Happy Path / Alternative / Exception / Timeout / Conflict).</w:t>
          </w:r>
        </w:p>
        <w:p w14:paraId="6D6D01A0"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4. Data Model — khối DDL SQL sẵn sàng đưa vào migration, kèm các quyết định mô hình dữ liệu.</w:t>
          </w:r>
        </w:p>
        <w:p w14:paraId="09E43E61"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5. API Contract — bảng endpoint (method, path, role, request, response, error codes) kèm ví dụ payload.</w:t>
          </w:r>
        </w:p>
        <w:p w14:paraId="1439CE42"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lastRenderedPageBreak/>
            <w:t>6. Component → File Mapping &amp; Convention — mỗi component trỏ tới file thật trong repo, kèm quy ước code bắt buộc.</w:t>
          </w:r>
        </w:p>
        <w:p w14:paraId="08AA643D"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7. Non-Functional Requirements (NFR-01 → NFR-08) — có ngưỡng đo được.</w:t>
          </w:r>
        </w:p>
        <w:p w14:paraId="0BD43CB9"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8. Open Questions (OQ-01 → OQ-06) — vấn đề chưa chốt, cố ý nằm ngoài phạm vi implement.</w:t>
          </w:r>
        </w:p>
        <w:p w14:paraId="682A4066"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color w:val="000000"/>
              <w:sz w:val="22"/>
              <w:szCs w:val="22"/>
            </w:rPr>
            <w:t>+ Handoff Checklist — 12 tiêu chí AI-Ready xác nhận tài liệu đủ để bàn giao cho Day 3.</w:t>
          </w:r>
        </w:p>
        <w:p w14:paraId="37F575ED" w14:textId="77777777" w:rsidR="00AC38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b/>
              <w:bCs/>
              <w:color w:val="000000"/>
              <w:sz w:val="22"/>
              <w:szCs w:val="22"/>
            </w:rPr>
            <w:t>Nguyên tắc ưu tiên:</w:t>
          </w:r>
          <w:r w:rsidRPr="001A6681">
            <w:rPr>
              <w:rFonts w:ascii="Arial" w:hAnsi="Arial" w:cs="Arial"/>
              <w:color w:val="000000"/>
              <w:sz w:val="22"/>
              <w:szCs w:val="22"/>
            </w:rPr>
            <w:t xml:space="preserve"> khi Specification Package mâu thuẫn với các mô tả trước đó, Specification Package là bản có hiệu lực — nó ghi lại KẾT QUẢ đã chốt (không còn “Cần xác nhận”).</w:t>
          </w:r>
        </w:p>
        <w:p w14:paraId="1B3A53E8" w14:textId="3883A811" w:rsidR="009910C3" w:rsidRPr="001A6681" w:rsidRDefault="00000000" w:rsidP="001A6681">
          <w:pPr>
            <w:spacing w:before="100" w:beforeAutospacing="1" w:after="100" w:afterAutospacing="1"/>
            <w:rPr>
              <w:rFonts w:ascii="Arial" w:hAnsi="Arial" w:cs="Arial"/>
              <w:color w:val="000000"/>
              <w:sz w:val="22"/>
              <w:szCs w:val="22"/>
            </w:rPr>
          </w:pPr>
          <w:r w:rsidRPr="001A6681">
            <w:rPr>
              <w:rFonts w:ascii="Arial" w:hAnsi="Arial" w:cs="Arial"/>
              <w:b/>
              <w:bCs/>
              <w:color w:val="000000"/>
              <w:sz w:val="22"/>
              <w:szCs w:val="22"/>
            </w:rPr>
            <w:t>Lưu ý:</w:t>
          </w:r>
          <w:r w:rsidRPr="001A6681">
            <w:rPr>
              <w:rFonts w:ascii="Arial" w:hAnsi="Arial" w:cs="Arial"/>
              <w:color w:val="000000"/>
              <w:sz w:val="22"/>
              <w:szCs w:val="22"/>
            </w:rPr>
            <w:t xml:space="preserve"> Step 0 của Activity 1 vẫn là AI-Readiness Check — nhóm dùng chính Specification Package này để trả lời “AI đã đủ ngữ cảnh để bắt đầu coding chưa?” trước khi sang Bước 1.</w:t>
          </w:r>
        </w:p>
        <w:p w14:paraId="27B1A594" w14:textId="77777777" w:rsidR="004125B2" w:rsidRDefault="004125B2">
          <w:pPr>
            <w:spacing w:after="120"/>
            <w:rPr>
              <w:rFonts w:ascii="Arial" w:hAnsi="Arial" w:cs="Arial"/>
              <w:color w:val="000000"/>
              <w:lang w:val="vi-VN"/>
            </w:rPr>
          </w:pPr>
          <w:r>
            <w:rPr>
              <w:rFonts w:ascii="Arial" w:hAnsi="Arial" w:cs="Arial"/>
              <w:color w:val="000000"/>
              <w:lang w:val="vi-VN"/>
            </w:rPr>
            <w:br w:type="page"/>
          </w:r>
        </w:p>
        <w:p w14:paraId="6529DE61" w14:textId="77777777" w:rsidR="00627D12" w:rsidRDefault="00EC1FE8" w:rsidP="00EC1FE8">
          <w:pPr>
            <w:pStyle w:val="Heading2"/>
            <w:rPr>
              <w:rFonts w:ascii="Arial" w:hAnsi="Arial" w:cs="Arial"/>
              <w:lang w:val="vi-VN"/>
            </w:rPr>
          </w:pPr>
          <w:r w:rsidRPr="007F1A83">
            <w:rPr>
              <w:rFonts w:ascii="Arial" w:hAnsi="Arial" w:cs="Arial"/>
              <w:lang w:val="vi-VN"/>
            </w:rPr>
            <w:lastRenderedPageBreak/>
            <w:t>Activity 1 –</w:t>
          </w:r>
          <w:r w:rsidR="00CA463F" w:rsidRPr="007F1A83">
            <w:rPr>
              <w:rFonts w:ascii="Arial" w:hAnsi="Arial" w:cs="Arial"/>
              <w:lang w:val="vi-VN"/>
            </w:rPr>
            <w:t xml:space="preserve"> </w:t>
          </w:r>
          <w:r w:rsidR="00D10FA5">
            <w:rPr>
              <w:rFonts w:ascii="Arial" w:hAnsi="Arial" w:cs="Arial"/>
              <w:lang w:val="vi-VN"/>
            </w:rPr>
            <w:t xml:space="preserve">AI-Assisted </w:t>
          </w:r>
          <w:r w:rsidR="00164DF5">
            <w:rPr>
              <w:rFonts w:ascii="Arial" w:hAnsi="Arial" w:cs="Arial"/>
              <w:lang w:val="vi-VN"/>
            </w:rPr>
            <w:t>Development</w:t>
          </w:r>
          <w:r w:rsidR="005D0A90">
            <w:rPr>
              <w:rFonts w:ascii="Arial" w:hAnsi="Arial" w:cs="Arial"/>
              <w:lang w:val="vi-VN"/>
            </w:rPr>
            <w:t xml:space="preserve"> </w:t>
          </w:r>
          <w:r w:rsidR="00F84E73">
            <w:rPr>
              <w:rFonts w:ascii="Arial" w:hAnsi="Arial" w:cs="Arial"/>
              <w:lang w:val="vi-VN"/>
            </w:rPr>
            <w:t>(</w:t>
          </w:r>
          <w:r w:rsidR="001610CA">
            <w:rPr>
              <w:rFonts w:ascii="Arial" w:hAnsi="Arial" w:cs="Arial"/>
              <w:lang w:val="vi-VN"/>
            </w:rPr>
            <w:t>35p</w:t>
          </w:r>
          <w:r w:rsidR="00F84E73">
            <w:rPr>
              <w:rFonts w:ascii="Arial" w:hAnsi="Arial" w:cs="Arial"/>
              <w:lang w:val="vi-VN"/>
            </w:rPr>
            <w:t>)</w:t>
          </w:r>
        </w:p>
        <w:p w14:paraId="1245113F" w14:textId="77777777" w:rsidR="00F84E73" w:rsidRPr="00F84E73" w:rsidRDefault="00164DF5" w:rsidP="00F84E73">
          <w:pPr>
            <w:rPr>
              <w:rFonts w:ascii="Arial" w:hAnsi="Arial" w:cs="Arial"/>
              <w:sz w:val="22"/>
              <w:szCs w:val="22"/>
              <w:lang w:val="vi-VN"/>
            </w:rPr>
          </w:pPr>
          <w:r>
            <w:rPr>
              <w:rFonts w:ascii="Arial" w:hAnsi="Arial" w:cs="Arial"/>
              <w:sz w:val="22"/>
              <w:szCs w:val="22"/>
              <w:lang w:val="vi-VN"/>
            </w:rPr>
            <w:t>Cài đặt</w:t>
          </w:r>
          <w:r w:rsidR="00F84E73" w:rsidRPr="00F84E73">
            <w:rPr>
              <w:rFonts w:ascii="Arial" w:hAnsi="Arial" w:cs="Arial"/>
              <w:sz w:val="22"/>
              <w:szCs w:val="22"/>
              <w:lang w:val="vi-VN"/>
            </w:rPr>
            <w:t xml:space="preserve"> </w:t>
          </w:r>
          <w:r>
            <w:rPr>
              <w:rFonts w:ascii="Arial" w:hAnsi="Arial" w:cs="Arial"/>
              <w:sz w:val="22"/>
              <w:szCs w:val="22"/>
              <w:lang w:val="vi-VN"/>
            </w:rPr>
            <w:t xml:space="preserve">và triển khai </w:t>
          </w:r>
          <w:r w:rsidR="00F84E73" w:rsidRPr="00F84E73">
            <w:rPr>
              <w:rFonts w:ascii="Arial" w:hAnsi="Arial" w:cs="Arial"/>
              <w:sz w:val="22"/>
              <w:szCs w:val="22"/>
              <w:lang w:val="vi-VN"/>
            </w:rPr>
            <w:t xml:space="preserve">chức năng mới của </w:t>
          </w:r>
          <w:r w:rsidR="00F84E73" w:rsidRPr="00681474">
            <w:rPr>
              <w:rFonts w:ascii="Arial" w:hAnsi="Arial" w:cs="Arial"/>
              <w:b/>
              <w:bCs/>
              <w:sz w:val="22"/>
              <w:szCs w:val="22"/>
              <w:lang w:val="vi-VN"/>
            </w:rPr>
            <w:t>MedBook</w:t>
          </w:r>
        </w:p>
        <w:p w14:paraId="7EB367D6" w14:textId="77777777" w:rsidR="00A10279" w:rsidRDefault="00A10279" w:rsidP="007F1A83">
          <w:pPr>
            <w:pStyle w:val="Heading4"/>
            <w:rPr>
              <w:rFonts w:ascii="Arial" w:hAnsi="Arial" w:cs="Arial"/>
              <w:u w:val="single"/>
              <w:lang w:val="vi-VN"/>
            </w:rPr>
          </w:pPr>
        </w:p>
        <w:p w14:paraId="43A387A9" w14:textId="77777777" w:rsidR="00056F87" w:rsidRPr="007F1A83" w:rsidRDefault="007F1A83" w:rsidP="007F1A83">
          <w:pPr>
            <w:pStyle w:val="Heading4"/>
            <w:rPr>
              <w:rFonts w:ascii="Arial" w:hAnsi="Arial" w:cs="Arial"/>
              <w:u w:val="single"/>
              <w:lang w:val="vi-VN"/>
            </w:rPr>
          </w:pPr>
          <w:r w:rsidRPr="007F1A83">
            <w:rPr>
              <w:rFonts w:ascii="Arial" w:hAnsi="Arial" w:cs="Arial"/>
              <w:u w:val="single"/>
              <w:lang w:val="vi-VN"/>
            </w:rPr>
            <w:t>Mục tiêu</w:t>
          </w:r>
        </w:p>
        <w:p w14:paraId="73982F17" w14:textId="77777777" w:rsidR="007F1A83" w:rsidRPr="007F1A83" w:rsidRDefault="007F1A83" w:rsidP="007F1A83">
          <w:pPr>
            <w:rPr>
              <w:rFonts w:ascii="Arial" w:hAnsi="Arial" w:cs="Arial"/>
            </w:rPr>
          </w:pPr>
          <w:r w:rsidRPr="007F1A83">
            <w:rPr>
              <w:rFonts w:ascii="Arial" w:hAnsi="Arial" w:cs="Arial"/>
            </w:rPr>
            <w:t xml:space="preserve">Sau activity này, </w:t>
          </w:r>
          <w:r w:rsidR="00F84E73">
            <w:rPr>
              <w:rFonts w:ascii="Arial" w:hAnsi="Arial" w:cs="Arial"/>
            </w:rPr>
            <w:t>học</w:t>
          </w:r>
          <w:r w:rsidR="00F84E73">
            <w:rPr>
              <w:rFonts w:ascii="Arial" w:hAnsi="Arial" w:cs="Arial"/>
              <w:lang w:val="vi-VN"/>
            </w:rPr>
            <w:t xml:space="preserve"> viên có thể</w:t>
          </w:r>
          <w:r w:rsidRPr="007F1A83">
            <w:rPr>
              <w:rFonts w:ascii="Arial" w:hAnsi="Arial" w:cs="Arial"/>
            </w:rPr>
            <w:t>:</w:t>
          </w:r>
        </w:p>
        <w:p w14:paraId="3053773F" w14:textId="77777777" w:rsidR="00ED666C" w:rsidRPr="00ED666C" w:rsidRDefault="00ED666C">
          <w:pPr>
            <w:pStyle w:val="ListParagraph"/>
            <w:numPr>
              <w:ilvl w:val="0"/>
              <w:numId w:val="24"/>
            </w:numPr>
            <w:rPr>
              <w:rFonts w:ascii="Arial" w:hAnsi="Arial" w:cs="Arial"/>
              <w:sz w:val="22"/>
              <w:szCs w:val="22"/>
            </w:rPr>
          </w:pPr>
          <w:r w:rsidRPr="00ED666C">
            <w:rPr>
              <w:rFonts w:ascii="Arial" w:hAnsi="Arial" w:cs="Arial"/>
              <w:sz w:val="22"/>
              <w:szCs w:val="22"/>
            </w:rPr>
            <w:t>Chuyển </w:t>
          </w:r>
          <w:r w:rsidRPr="00ED666C">
            <w:rPr>
              <w:rFonts w:ascii="Arial" w:hAnsi="Arial" w:cs="Arial"/>
              <w:b/>
              <w:bCs/>
              <w:sz w:val="22"/>
              <w:szCs w:val="22"/>
            </w:rPr>
            <w:t>AI-Ready Specification Package</w:t>
          </w:r>
          <w:r w:rsidRPr="00ED666C">
            <w:rPr>
              <w:rFonts w:ascii="Arial" w:hAnsi="Arial" w:cs="Arial"/>
              <w:sz w:val="22"/>
              <w:szCs w:val="22"/>
            </w:rPr>
            <w:t> thành </w:t>
          </w:r>
          <w:r w:rsidRPr="00ED666C">
            <w:rPr>
              <w:rFonts w:ascii="Arial" w:hAnsi="Arial" w:cs="Arial"/>
              <w:b/>
              <w:bCs/>
              <w:sz w:val="22"/>
              <w:szCs w:val="22"/>
            </w:rPr>
            <w:t>Development Context</w:t>
          </w:r>
          <w:r w:rsidRPr="00ED666C">
            <w:rPr>
              <w:rFonts w:ascii="Arial" w:hAnsi="Arial" w:cs="Arial"/>
              <w:sz w:val="22"/>
              <w:szCs w:val="22"/>
            </w:rPr>
            <w:t> phục vụ coding.</w:t>
          </w:r>
        </w:p>
        <w:p w14:paraId="0D128953" w14:textId="77777777" w:rsidR="00ED666C" w:rsidRPr="00ED666C" w:rsidRDefault="00ED666C">
          <w:pPr>
            <w:pStyle w:val="ListParagraph"/>
            <w:numPr>
              <w:ilvl w:val="0"/>
              <w:numId w:val="24"/>
            </w:numPr>
            <w:rPr>
              <w:rFonts w:ascii="Arial" w:hAnsi="Arial" w:cs="Arial"/>
              <w:sz w:val="22"/>
              <w:szCs w:val="22"/>
            </w:rPr>
          </w:pPr>
          <w:r w:rsidRPr="00ED666C">
            <w:rPr>
              <w:rFonts w:ascii="Arial" w:hAnsi="Arial" w:cs="Arial"/>
              <w:sz w:val="22"/>
              <w:szCs w:val="22"/>
            </w:rPr>
            <w:t>Cung cấp đúng ngữ cảnh để AI sinh mã nguồn chất lượng.</w:t>
          </w:r>
        </w:p>
        <w:p w14:paraId="1B2AFC09" w14:textId="77777777" w:rsidR="00ED666C" w:rsidRPr="00ED666C" w:rsidRDefault="00ED666C">
          <w:pPr>
            <w:pStyle w:val="ListParagraph"/>
            <w:numPr>
              <w:ilvl w:val="0"/>
              <w:numId w:val="24"/>
            </w:numPr>
            <w:rPr>
              <w:rFonts w:ascii="Arial" w:hAnsi="Arial" w:cs="Arial"/>
              <w:sz w:val="22"/>
              <w:szCs w:val="22"/>
            </w:rPr>
          </w:pPr>
          <w:r w:rsidRPr="00ED666C">
            <w:rPr>
              <w:rFonts w:ascii="Arial" w:hAnsi="Arial" w:cs="Arial"/>
              <w:sz w:val="22"/>
              <w:szCs w:val="22"/>
            </w:rPr>
            <w:t>Sử dụng AI để hỗ trợ hiện thực hóa service, API và business logic.</w:t>
          </w:r>
        </w:p>
        <w:p w14:paraId="5B13B8AA" w14:textId="77777777" w:rsidR="00ED666C" w:rsidRPr="00ED666C" w:rsidRDefault="00ED666C">
          <w:pPr>
            <w:pStyle w:val="ListParagraph"/>
            <w:numPr>
              <w:ilvl w:val="0"/>
              <w:numId w:val="24"/>
            </w:numPr>
            <w:rPr>
              <w:rFonts w:ascii="Arial" w:hAnsi="Arial" w:cs="Arial"/>
              <w:sz w:val="22"/>
              <w:szCs w:val="22"/>
            </w:rPr>
          </w:pPr>
          <w:r w:rsidRPr="00ED666C">
            <w:rPr>
              <w:rFonts w:ascii="Arial" w:hAnsi="Arial" w:cs="Arial"/>
              <w:sz w:val="22"/>
              <w:szCs w:val="22"/>
            </w:rPr>
            <w:t>Sử dụng AI để sinh Unit Tests và Technical Documentation.</w:t>
          </w:r>
        </w:p>
        <w:p w14:paraId="1EA031F8" w14:textId="77777777" w:rsidR="00ED666C" w:rsidRPr="00ED666C" w:rsidRDefault="00ED666C">
          <w:pPr>
            <w:pStyle w:val="ListParagraph"/>
            <w:numPr>
              <w:ilvl w:val="0"/>
              <w:numId w:val="24"/>
            </w:numPr>
            <w:rPr>
              <w:rFonts w:ascii="Arial" w:hAnsi="Arial" w:cs="Arial"/>
              <w:sz w:val="22"/>
              <w:szCs w:val="22"/>
            </w:rPr>
          </w:pPr>
          <w:r w:rsidRPr="00ED666C">
            <w:rPr>
              <w:rFonts w:ascii="Arial" w:hAnsi="Arial" w:cs="Arial"/>
              <w:sz w:val="22"/>
              <w:szCs w:val="22"/>
            </w:rPr>
            <w:t>Đánh giá và cải thiện mã nguồn do AI tạo ra trước khi đưa vào review.</w:t>
          </w:r>
        </w:p>
        <w:p w14:paraId="02A9B344" w14:textId="77777777" w:rsidR="00ED666C" w:rsidRPr="00ED666C" w:rsidRDefault="00ED666C">
          <w:pPr>
            <w:pStyle w:val="ListParagraph"/>
            <w:numPr>
              <w:ilvl w:val="0"/>
              <w:numId w:val="24"/>
            </w:numPr>
            <w:rPr>
              <w:rFonts w:ascii="Arial" w:hAnsi="Arial" w:cs="Arial"/>
              <w:sz w:val="22"/>
              <w:szCs w:val="22"/>
              <w:lang w:val="vi-VN"/>
            </w:rPr>
          </w:pPr>
          <w:r w:rsidRPr="00ED666C">
            <w:rPr>
              <w:rFonts w:ascii="Arial" w:hAnsi="Arial" w:cs="Arial"/>
              <w:sz w:val="22"/>
              <w:szCs w:val="22"/>
            </w:rPr>
            <w:t>Phân biệt rõ trách nhiệm giữa AI và Developer trong quá trình coding.</w:t>
          </w:r>
        </w:p>
        <w:p w14:paraId="434EE5B6" w14:textId="77777777" w:rsidR="007F1A83" w:rsidRPr="00ED666C" w:rsidRDefault="00ED666C">
          <w:pPr>
            <w:pStyle w:val="ListParagraph"/>
            <w:numPr>
              <w:ilvl w:val="0"/>
              <w:numId w:val="24"/>
            </w:numPr>
          </w:pPr>
          <w:r w:rsidRPr="00ED666C">
            <w:rPr>
              <w:rFonts w:ascii="Arial" w:hAnsi="Arial" w:cs="Arial"/>
              <w:sz w:val="22"/>
              <w:szCs w:val="22"/>
            </w:rPr>
            <w:t>Xây dựng một </w:t>
          </w:r>
          <w:r w:rsidRPr="00ED666C">
            <w:rPr>
              <w:rFonts w:ascii="Arial" w:hAnsi="Arial" w:cs="Arial"/>
              <w:b/>
              <w:bCs/>
              <w:sz w:val="22"/>
              <w:szCs w:val="22"/>
            </w:rPr>
            <w:t>AI-Assisted Development Package</w:t>
          </w:r>
          <w:r w:rsidRPr="00ED666C">
            <w:rPr>
              <w:rFonts w:ascii="Arial" w:hAnsi="Arial" w:cs="Arial"/>
              <w:sz w:val="22"/>
              <w:szCs w:val="22"/>
            </w:rPr>
            <w:t> làm đầu vào cho hoạt động kiểm thử và code review</w:t>
          </w:r>
        </w:p>
        <w:p w14:paraId="44CF3ED3" w14:textId="77777777" w:rsidR="007F1A83" w:rsidRPr="007F1A83" w:rsidRDefault="00F84E73" w:rsidP="007F1A83">
          <w:pPr>
            <w:pStyle w:val="Heading4"/>
            <w:rPr>
              <w:rFonts w:ascii="Arial" w:hAnsi="Arial" w:cs="Arial"/>
              <w:u w:val="single"/>
              <w:lang w:val="vi-VN"/>
            </w:rPr>
          </w:pPr>
          <w:r>
            <w:rPr>
              <w:rFonts w:ascii="Arial" w:hAnsi="Arial" w:cs="Arial"/>
              <w:u w:val="single"/>
              <w:lang w:val="vi-VN"/>
            </w:rPr>
            <w:t>Vai trò của AI trong Activity</w:t>
          </w:r>
        </w:p>
        <w:p w14:paraId="5DAA0EF9" w14:textId="77777777" w:rsidR="00F84E73" w:rsidRDefault="00F84E73" w:rsidP="007F1A83">
          <w:pPr>
            <w:jc w:val="both"/>
            <w:rPr>
              <w:rFonts w:ascii="Arial" w:hAnsi="Arial" w:cs="Arial"/>
              <w:lang w:val="vi-VN"/>
            </w:rPr>
          </w:pPr>
          <w:r>
            <w:rPr>
              <w:rFonts w:ascii="Arial" w:hAnsi="Arial" w:cs="Arial"/>
            </w:rPr>
            <w:t>Trong</w:t>
          </w:r>
          <w:r>
            <w:rPr>
              <w:rFonts w:ascii="Arial" w:hAnsi="Arial" w:cs="Arial"/>
              <w:lang w:val="vi-VN"/>
            </w:rPr>
            <w:t xml:space="preserve"> activity này, AI đóng vai trò như AI-Assisted </w:t>
          </w:r>
          <w:r w:rsidR="00ED666C">
            <w:rPr>
              <w:rFonts w:ascii="Arial" w:hAnsi="Arial" w:cs="Arial"/>
              <w:lang w:val="vi-VN"/>
            </w:rPr>
            <w:t>Developer</w:t>
          </w:r>
          <w:r>
            <w:rPr>
              <w:rFonts w:ascii="Arial" w:hAnsi="Arial" w:cs="Arial"/>
              <w:lang w:val="vi-VN"/>
            </w:rPr>
            <w:t>. AI có thể hỗ trợ:</w:t>
          </w:r>
        </w:p>
        <w:p w14:paraId="600D5CFE" w14:textId="77777777" w:rsidR="00ED666C" w:rsidRPr="00ED666C" w:rsidRDefault="00ED666C">
          <w:pPr>
            <w:pStyle w:val="ListParagraph"/>
            <w:numPr>
              <w:ilvl w:val="0"/>
              <w:numId w:val="25"/>
            </w:numPr>
            <w:rPr>
              <w:rFonts w:ascii="Arial" w:hAnsi="Arial" w:cs="Arial"/>
            </w:rPr>
          </w:pPr>
          <w:r w:rsidRPr="00ED666C">
            <w:rPr>
              <w:rFonts w:ascii="Arial" w:hAnsi="Arial" w:cs="Arial"/>
            </w:rPr>
            <w:t>Phân tích Specification Context.</w:t>
          </w:r>
        </w:p>
        <w:p w14:paraId="7BB563BF" w14:textId="77777777" w:rsidR="00ED666C" w:rsidRPr="00ED666C" w:rsidRDefault="00ED666C">
          <w:pPr>
            <w:pStyle w:val="ListParagraph"/>
            <w:numPr>
              <w:ilvl w:val="0"/>
              <w:numId w:val="25"/>
            </w:numPr>
            <w:rPr>
              <w:rFonts w:ascii="Arial" w:hAnsi="Arial" w:cs="Arial"/>
            </w:rPr>
          </w:pPr>
          <w:r w:rsidRPr="00ED666C">
            <w:rPr>
              <w:rFonts w:ascii="Arial" w:hAnsi="Arial" w:cs="Arial"/>
            </w:rPr>
            <w:t>Xây dựng Development Context.</w:t>
          </w:r>
        </w:p>
        <w:p w14:paraId="78C090AB" w14:textId="77777777" w:rsidR="00ED666C" w:rsidRPr="00ED666C" w:rsidRDefault="00ED666C">
          <w:pPr>
            <w:pStyle w:val="ListParagraph"/>
            <w:numPr>
              <w:ilvl w:val="0"/>
              <w:numId w:val="25"/>
            </w:numPr>
            <w:rPr>
              <w:rFonts w:ascii="Arial" w:hAnsi="Arial" w:cs="Arial"/>
            </w:rPr>
          </w:pPr>
          <w:r w:rsidRPr="00ED666C">
            <w:rPr>
              <w:rFonts w:ascii="Arial" w:hAnsi="Arial" w:cs="Arial"/>
            </w:rPr>
            <w:t>Liên kết Requirement với Architecture và Source Code.</w:t>
          </w:r>
        </w:p>
        <w:p w14:paraId="0E7ADABF" w14:textId="77777777" w:rsidR="00ED666C" w:rsidRPr="00ED666C" w:rsidRDefault="00ED666C">
          <w:pPr>
            <w:pStyle w:val="ListParagraph"/>
            <w:numPr>
              <w:ilvl w:val="0"/>
              <w:numId w:val="25"/>
            </w:numPr>
            <w:rPr>
              <w:rFonts w:ascii="Arial" w:hAnsi="Arial" w:cs="Arial"/>
            </w:rPr>
          </w:pPr>
          <w:r w:rsidRPr="00ED666C">
            <w:rPr>
              <w:rFonts w:ascii="Arial" w:hAnsi="Arial" w:cs="Arial"/>
            </w:rPr>
            <w:t>Đề xuất Implementation Strategy.</w:t>
          </w:r>
        </w:p>
        <w:p w14:paraId="1A269726" w14:textId="77777777" w:rsidR="00ED666C" w:rsidRPr="00ED666C" w:rsidRDefault="00ED666C">
          <w:pPr>
            <w:pStyle w:val="ListParagraph"/>
            <w:numPr>
              <w:ilvl w:val="0"/>
              <w:numId w:val="25"/>
            </w:numPr>
            <w:rPr>
              <w:rFonts w:ascii="Arial" w:hAnsi="Arial" w:cs="Arial"/>
            </w:rPr>
          </w:pPr>
          <w:r w:rsidRPr="00ED666C">
            <w:rPr>
              <w:rFonts w:ascii="Arial" w:hAnsi="Arial" w:cs="Arial"/>
            </w:rPr>
            <w:t>Sinh Service Implementation.</w:t>
          </w:r>
        </w:p>
        <w:p w14:paraId="55814467" w14:textId="77777777" w:rsidR="00ED666C" w:rsidRPr="00ED666C" w:rsidRDefault="00ED666C">
          <w:pPr>
            <w:pStyle w:val="ListParagraph"/>
            <w:numPr>
              <w:ilvl w:val="0"/>
              <w:numId w:val="25"/>
            </w:numPr>
            <w:rPr>
              <w:rFonts w:ascii="Arial" w:hAnsi="Arial" w:cs="Arial"/>
            </w:rPr>
          </w:pPr>
          <w:r w:rsidRPr="00ED666C">
            <w:rPr>
              <w:rFonts w:ascii="Arial" w:hAnsi="Arial" w:cs="Arial"/>
            </w:rPr>
            <w:t>Sinh API Definition.</w:t>
          </w:r>
        </w:p>
        <w:p w14:paraId="5B29F4B7" w14:textId="77777777" w:rsidR="00ED666C" w:rsidRPr="00ED666C" w:rsidRDefault="00ED666C">
          <w:pPr>
            <w:pStyle w:val="ListParagraph"/>
            <w:numPr>
              <w:ilvl w:val="0"/>
              <w:numId w:val="25"/>
            </w:numPr>
            <w:rPr>
              <w:rFonts w:ascii="Arial" w:hAnsi="Arial" w:cs="Arial"/>
            </w:rPr>
          </w:pPr>
          <w:r w:rsidRPr="00ED666C">
            <w:rPr>
              <w:rFonts w:ascii="Arial" w:hAnsi="Arial" w:cs="Arial"/>
            </w:rPr>
            <w:t>Sinh Unit Tests.</w:t>
          </w:r>
        </w:p>
        <w:p w14:paraId="739DED64" w14:textId="77777777" w:rsidR="00ED666C" w:rsidRPr="00ED666C" w:rsidRDefault="00ED666C">
          <w:pPr>
            <w:pStyle w:val="ListParagraph"/>
            <w:numPr>
              <w:ilvl w:val="0"/>
              <w:numId w:val="25"/>
            </w:numPr>
            <w:rPr>
              <w:rFonts w:ascii="Arial" w:hAnsi="Arial" w:cs="Arial"/>
            </w:rPr>
          </w:pPr>
          <w:r w:rsidRPr="00ED666C">
            <w:rPr>
              <w:rFonts w:ascii="Arial" w:hAnsi="Arial" w:cs="Arial"/>
            </w:rPr>
            <w:t>Sinh Technical Documentation.</w:t>
          </w:r>
        </w:p>
        <w:p w14:paraId="0CA8F829" w14:textId="77777777" w:rsidR="00ED666C" w:rsidRPr="00ED666C" w:rsidRDefault="00ED666C">
          <w:pPr>
            <w:pStyle w:val="ListParagraph"/>
            <w:numPr>
              <w:ilvl w:val="0"/>
              <w:numId w:val="25"/>
            </w:numPr>
            <w:rPr>
              <w:rFonts w:ascii="Arial" w:hAnsi="Arial" w:cs="Arial"/>
            </w:rPr>
          </w:pPr>
          <w:r w:rsidRPr="00ED666C">
            <w:rPr>
              <w:rFonts w:ascii="Arial" w:hAnsi="Arial" w:cs="Arial"/>
            </w:rPr>
            <w:t>Giải thích mã nguồn.</w:t>
          </w:r>
        </w:p>
        <w:p w14:paraId="494506D9" w14:textId="77777777" w:rsidR="00F84E73" w:rsidRPr="00ED666C" w:rsidRDefault="00ED666C">
          <w:pPr>
            <w:pStyle w:val="ListParagraph"/>
            <w:numPr>
              <w:ilvl w:val="0"/>
              <w:numId w:val="25"/>
            </w:numPr>
            <w:rPr>
              <w:rFonts w:ascii="Arial" w:hAnsi="Arial" w:cs="Arial"/>
            </w:rPr>
          </w:pPr>
          <w:r w:rsidRPr="00ED666C">
            <w:rPr>
              <w:rFonts w:ascii="Arial" w:hAnsi="Arial" w:cs="Arial"/>
            </w:rPr>
            <w:t>Đề xuất Refactoring</w:t>
          </w:r>
          <w:r w:rsidR="00F84E73" w:rsidRPr="00ED666C">
            <w:rPr>
              <w:rFonts w:ascii="Arial" w:hAnsi="Arial" w:cs="Arial"/>
            </w:rPr>
            <w:t>.</w:t>
          </w:r>
        </w:p>
        <w:p w14:paraId="78249762" w14:textId="77777777" w:rsidR="00ED666C" w:rsidRPr="00ED666C" w:rsidRDefault="00ED666C" w:rsidP="00ED666C">
          <w:pPr>
            <w:spacing w:before="100" w:beforeAutospacing="1" w:after="100" w:afterAutospacing="1"/>
            <w:rPr>
              <w:rFonts w:ascii="Arial" w:hAnsi="Arial" w:cs="Arial"/>
            </w:rPr>
          </w:pPr>
          <w:r w:rsidRPr="00ED666C">
            <w:rPr>
              <w:rFonts w:ascii="Arial" w:hAnsi="Arial" w:cs="Arial"/>
            </w:rPr>
            <w:t>Trong activity này, Developer chịu trách nhiệm:</w:t>
          </w:r>
        </w:p>
        <w:p w14:paraId="2ED081AA" w14:textId="77777777" w:rsidR="00ED666C"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Xác nhận Development Context.</w:t>
          </w:r>
        </w:p>
        <w:p w14:paraId="100B225D" w14:textId="77777777" w:rsidR="00ED666C"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Kiểm tra các giả định của AI.</w:t>
          </w:r>
        </w:p>
        <w:p w14:paraId="163207D4" w14:textId="77777777" w:rsidR="00ED666C"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Quyết định Implementation Strategy.</w:t>
          </w:r>
        </w:p>
        <w:p w14:paraId="186312C8" w14:textId="77777777" w:rsidR="00ED666C"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Đánh giá Business Logic.</w:t>
          </w:r>
        </w:p>
        <w:p w14:paraId="2BD43010" w14:textId="77777777" w:rsidR="00ED666C"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Review mã nguồn AI sinh ra.</w:t>
          </w:r>
        </w:p>
        <w:p w14:paraId="0644B281" w14:textId="77777777" w:rsidR="00ED666C"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Chấp nhận hoặc từ chối các đề xuất của AI.</w:t>
          </w:r>
        </w:p>
        <w:p w14:paraId="1480A66E" w14:textId="77777777" w:rsidR="00F84E73" w:rsidRPr="00ED666C" w:rsidRDefault="00ED666C">
          <w:pPr>
            <w:pStyle w:val="ListParagraph"/>
            <w:numPr>
              <w:ilvl w:val="0"/>
              <w:numId w:val="26"/>
            </w:numPr>
            <w:spacing w:before="100" w:beforeAutospacing="1" w:after="100" w:afterAutospacing="1"/>
            <w:rPr>
              <w:rFonts w:ascii="Arial" w:hAnsi="Arial" w:cs="Arial"/>
            </w:rPr>
          </w:pPr>
          <w:r w:rsidRPr="00ED666C">
            <w:rPr>
              <w:rFonts w:ascii="Arial" w:hAnsi="Arial" w:cs="Arial"/>
            </w:rPr>
            <w:t>Hoàn thiện Development Package trước khi chuyển sang Testing.</w:t>
          </w:r>
        </w:p>
        <w:p w14:paraId="267D79D8" w14:textId="77777777" w:rsidR="00F84E73" w:rsidRPr="00ED666C" w:rsidRDefault="00F84E73" w:rsidP="007F1A83">
          <w:pPr>
            <w:jc w:val="both"/>
            <w:rPr>
              <w:rFonts w:ascii="Arial" w:hAnsi="Arial" w:cs="Arial"/>
            </w:rPr>
          </w:pPr>
          <w:r w:rsidRPr="00F84E73">
            <w:rPr>
              <w:rFonts w:ascii="Arial" w:hAnsi="Arial" w:cs="Arial"/>
              <w:b/>
              <w:bCs/>
              <w:u w:val="single"/>
              <w:lang w:val="vi-VN"/>
            </w:rPr>
            <w:t>Nguyên tắc:</w:t>
          </w:r>
          <w:r>
            <w:rPr>
              <w:rFonts w:ascii="Arial" w:hAnsi="Arial" w:cs="Arial"/>
              <w:lang w:val="vi-VN"/>
            </w:rPr>
            <w:t xml:space="preserve"> </w:t>
          </w:r>
          <w:r w:rsidR="00ED666C" w:rsidRPr="00ED666C">
            <w:rPr>
              <w:rFonts w:ascii="Arial" w:hAnsi="Arial" w:cs="Arial"/>
            </w:rPr>
            <w:t>AI hỗ trợ hiện thực hóa giải pháp – Human chịu trách nhiệm về tính đúng đắn, khả năng bảo trì và chất lượng của mã nguồn</w:t>
          </w:r>
          <w:r w:rsidR="00ED666C">
            <w:rPr>
              <w:rFonts w:ascii="Arial" w:hAnsi="Arial" w:cs="Arial"/>
              <w:lang w:val="vi-VN"/>
            </w:rPr>
            <w:t xml:space="preserve"> (Human-</w:t>
          </w:r>
          <w:r w:rsidR="004A0B62">
            <w:rPr>
              <w:rFonts w:ascii="Arial" w:hAnsi="Arial" w:cs="Arial"/>
              <w:lang w:val="vi-VN"/>
            </w:rPr>
            <w:t>in</w:t>
          </w:r>
          <w:r w:rsidR="00ED666C">
            <w:rPr>
              <w:rFonts w:ascii="Arial" w:hAnsi="Arial" w:cs="Arial"/>
              <w:lang w:val="vi-VN"/>
            </w:rPr>
            <w:t>-the-loop)</w:t>
          </w:r>
          <w:r w:rsidR="00ED666C" w:rsidRPr="00ED666C">
            <w:rPr>
              <w:rFonts w:ascii="Arial" w:hAnsi="Arial" w:cs="Arial"/>
            </w:rPr>
            <w:t>.</w:t>
          </w:r>
        </w:p>
        <w:p w14:paraId="36B80991" w14:textId="77777777" w:rsidR="00F84E73" w:rsidRDefault="00F84E73" w:rsidP="007F1A83">
          <w:pPr>
            <w:jc w:val="both"/>
            <w:rPr>
              <w:rFonts w:ascii="Arial" w:hAnsi="Arial" w:cs="Arial"/>
              <w:lang w:val="vi-VN"/>
            </w:rPr>
          </w:pPr>
        </w:p>
        <w:p w14:paraId="4D53DF0F" w14:textId="77777777" w:rsidR="007F1A83" w:rsidRPr="00C845F6" w:rsidRDefault="00C845F6" w:rsidP="00C845F6">
          <w:pPr>
            <w:pStyle w:val="Heading4"/>
            <w:rPr>
              <w:rFonts w:ascii="Arial" w:hAnsi="Arial" w:cs="Arial"/>
              <w:u w:val="single"/>
              <w:lang w:val="vi-VN"/>
            </w:rPr>
          </w:pPr>
          <w:r w:rsidRPr="00C845F6">
            <w:rPr>
              <w:rFonts w:ascii="Arial" w:hAnsi="Arial" w:cs="Arial"/>
              <w:u w:val="single"/>
              <w:lang w:val="vi-VN"/>
            </w:rPr>
            <w:t>Nhiệm vụ</w:t>
          </w:r>
        </w:p>
        <w:p w14:paraId="25A1250F" w14:textId="77777777" w:rsidR="00C0461D" w:rsidRDefault="00C0461D" w:rsidP="007F1A83">
          <w:pPr>
            <w:rPr>
              <w:rFonts w:ascii="Arial" w:hAnsi="Arial" w:cs="Arial"/>
              <w:b/>
              <w:bCs/>
              <w:color w:val="015876" w:themeColor="accent6" w:themeShade="BF"/>
              <w:lang w:val="vi-VN"/>
            </w:rPr>
          </w:pPr>
        </w:p>
        <w:p w14:paraId="3217656D" w14:textId="77777777" w:rsidR="00F84E73" w:rsidRDefault="00C845F6" w:rsidP="007F1A83">
          <w:pPr>
            <w:rPr>
              <w:rFonts w:ascii="Arial" w:hAnsi="Arial" w:cs="Arial"/>
              <w:b/>
              <w:bCs/>
              <w:color w:val="015876" w:themeColor="accent6" w:themeShade="BF"/>
              <w:lang w:val="vi-VN"/>
            </w:rPr>
          </w:pPr>
          <w:r w:rsidRPr="00C0461D">
            <w:rPr>
              <w:rFonts w:ascii="Arial" w:hAnsi="Arial" w:cs="Arial"/>
              <w:b/>
              <w:bCs/>
              <w:color w:val="015876" w:themeColor="accent6" w:themeShade="BF"/>
              <w:u w:val="single"/>
              <w:lang w:val="vi-VN"/>
            </w:rPr>
            <w:t xml:space="preserve">Bước </w:t>
          </w:r>
          <w:r w:rsidR="00F84E73" w:rsidRPr="00C0461D">
            <w:rPr>
              <w:rFonts w:ascii="Arial" w:hAnsi="Arial" w:cs="Arial"/>
              <w:b/>
              <w:bCs/>
              <w:color w:val="015876" w:themeColor="accent6" w:themeShade="BF"/>
              <w:u w:val="single"/>
              <w:lang w:val="vi-VN"/>
            </w:rPr>
            <w:t>0</w:t>
          </w:r>
          <w:r w:rsidRPr="00C0461D">
            <w:rPr>
              <w:rFonts w:ascii="Arial" w:hAnsi="Arial" w:cs="Arial"/>
              <w:b/>
              <w:bCs/>
              <w:color w:val="015876" w:themeColor="accent6" w:themeShade="BF"/>
              <w:u w:val="single"/>
              <w:lang w:val="vi-VN"/>
            </w:rPr>
            <w:t>:</w:t>
          </w:r>
          <w:r w:rsidRPr="00F41949">
            <w:rPr>
              <w:rFonts w:ascii="Arial" w:hAnsi="Arial" w:cs="Arial"/>
              <w:b/>
              <w:bCs/>
              <w:color w:val="015876" w:themeColor="accent6" w:themeShade="BF"/>
              <w:lang w:val="vi-VN"/>
            </w:rPr>
            <w:t xml:space="preserve"> </w:t>
          </w:r>
          <w:r w:rsidR="00F84E73">
            <w:rPr>
              <w:rFonts w:ascii="Arial" w:hAnsi="Arial" w:cs="Arial"/>
              <w:b/>
              <w:bCs/>
              <w:color w:val="015876" w:themeColor="accent6" w:themeShade="BF"/>
              <w:lang w:val="vi-VN"/>
            </w:rPr>
            <w:t>AI-Readiness Check</w:t>
          </w:r>
        </w:p>
        <w:p w14:paraId="469ACA2F" w14:textId="77777777" w:rsidR="007F1A83" w:rsidRDefault="00ED666C" w:rsidP="007F1A83">
          <w:pPr>
            <w:rPr>
              <w:rFonts w:ascii="Arial" w:hAnsi="Arial" w:cs="Arial"/>
              <w:b/>
              <w:bCs/>
              <w:color w:val="015876" w:themeColor="accent6" w:themeShade="BF"/>
              <w:lang w:val="vi-VN"/>
            </w:rPr>
          </w:pPr>
          <w:r>
            <w:rPr>
              <w:rFonts w:ascii="Arial" w:hAnsi="Arial" w:cs="Arial"/>
              <w:b/>
              <w:bCs/>
              <w:color w:val="015876" w:themeColor="accent6" w:themeShade="BF"/>
              <w:lang w:val="vi-VN"/>
            </w:rPr>
            <w:t xml:space="preserve">Question: </w:t>
          </w:r>
          <w:r w:rsidR="00F84E73">
            <w:rPr>
              <w:rFonts w:ascii="Arial" w:hAnsi="Arial" w:cs="Arial"/>
              <w:b/>
              <w:bCs/>
              <w:color w:val="015876" w:themeColor="accent6" w:themeShade="BF"/>
              <w:lang w:val="vi-VN"/>
            </w:rPr>
            <w:t>AI đã có đủ ngữ cảnh để bắt đầu</w:t>
          </w:r>
          <w:r>
            <w:rPr>
              <w:rFonts w:ascii="Arial" w:hAnsi="Arial" w:cs="Arial"/>
              <w:b/>
              <w:bCs/>
              <w:color w:val="015876" w:themeColor="accent6" w:themeShade="BF"/>
              <w:lang w:val="vi-VN"/>
            </w:rPr>
            <w:t xml:space="preserve"> coding</w:t>
          </w:r>
          <w:r w:rsidR="00F84E73">
            <w:rPr>
              <w:rFonts w:ascii="Arial" w:hAnsi="Arial" w:cs="Arial"/>
              <w:b/>
              <w:bCs/>
              <w:color w:val="015876" w:themeColor="accent6" w:themeShade="BF"/>
              <w:lang w:val="vi-VN"/>
            </w:rPr>
            <w:t xml:space="preserve"> chưa</w:t>
          </w:r>
          <w:r w:rsidR="00C0461D">
            <w:rPr>
              <w:rFonts w:ascii="Arial" w:hAnsi="Arial" w:cs="Arial"/>
              <w:b/>
              <w:bCs/>
              <w:color w:val="015876" w:themeColor="accent6" w:themeShade="BF"/>
              <w:lang w:val="vi-VN"/>
            </w:rPr>
            <w:t>?</w:t>
          </w:r>
        </w:p>
        <w:p w14:paraId="3B4B40C5" w14:textId="77777777" w:rsidR="00C0461D" w:rsidRPr="00C0461D" w:rsidRDefault="00C0461D" w:rsidP="007F1A83">
          <w:pPr>
            <w:rPr>
              <w:rFonts w:ascii="Arial" w:hAnsi="Arial" w:cs="Arial"/>
              <w:color w:val="015876" w:themeColor="accent6" w:themeShade="BF"/>
              <w:sz w:val="22"/>
              <w:szCs w:val="22"/>
              <w:lang w:val="vi-VN"/>
            </w:rPr>
          </w:pPr>
          <w:r w:rsidRPr="00C0461D">
            <w:rPr>
              <w:rFonts w:ascii="Arial" w:hAnsi="Arial" w:cs="Arial"/>
              <w:color w:val="000000"/>
              <w:sz w:val="22"/>
              <w:szCs w:val="22"/>
            </w:rPr>
            <w:t xml:space="preserve">Trước khi sử dụng AI để sinh </w:t>
          </w:r>
          <w:r w:rsidR="00ED666C">
            <w:rPr>
              <w:rFonts w:ascii="Arial" w:hAnsi="Arial" w:cs="Arial"/>
              <w:color w:val="000000"/>
              <w:sz w:val="22"/>
              <w:szCs w:val="22"/>
            </w:rPr>
            <w:t>Service</w:t>
          </w:r>
          <w:r w:rsidR="00ED666C">
            <w:rPr>
              <w:rFonts w:ascii="Arial" w:hAnsi="Arial" w:cs="Arial"/>
              <w:color w:val="000000"/>
              <w:sz w:val="22"/>
              <w:szCs w:val="22"/>
              <w:lang w:val="vi-VN"/>
            </w:rPr>
            <w:t>, API hoặc Unit Test</w:t>
          </w:r>
          <w:r w:rsidRPr="00C0461D">
            <w:rPr>
              <w:rFonts w:ascii="Arial" w:hAnsi="Arial" w:cs="Arial"/>
              <w:color w:val="000000"/>
              <w:sz w:val="22"/>
              <w:szCs w:val="22"/>
            </w:rPr>
            <w:t>, nhóm cần đánh giá những thông tin nào đã có và những thông tin nào còn thiếu.</w:t>
          </w:r>
        </w:p>
        <w:p w14:paraId="51009B49" w14:textId="77777777" w:rsidR="00EC1FE8" w:rsidRDefault="00EC1FE8" w:rsidP="00EC1FE8">
          <w:pPr>
            <w:rPr>
              <w:lang w:val="vi-VN"/>
            </w:rPr>
          </w:pPr>
        </w:p>
        <w:tbl>
          <w:tblPr>
            <w:tblStyle w:val="SyllabusTable-withBorders"/>
            <w:tblW w:w="10206" w:type="dxa"/>
            <w:tblLook w:val="04A0" w:firstRow="1" w:lastRow="0" w:firstColumn="1" w:lastColumn="0" w:noHBand="0" w:noVBand="1"/>
          </w:tblPr>
          <w:tblGrid>
            <w:gridCol w:w="3828"/>
            <w:gridCol w:w="1559"/>
            <w:gridCol w:w="1984"/>
            <w:gridCol w:w="2835"/>
          </w:tblGrid>
          <w:tr w:rsidR="00C0461D" w:rsidRPr="00C0461D" w14:paraId="02B78870" w14:textId="77777777" w:rsidTr="00F42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1F521191" w14:textId="77777777" w:rsidR="00C0461D" w:rsidRPr="00C0461D" w:rsidRDefault="00C0461D" w:rsidP="00C0461D">
                <w:pPr>
                  <w:ind w:left="-376" w:firstLine="376"/>
                  <w:rPr>
                    <w:rFonts w:ascii="Arial" w:hAnsi="Arial" w:cs="Arial"/>
                    <w:bCs/>
                    <w:color w:val="B6332E" w:themeColor="accent1" w:themeShade="BF"/>
                    <w:sz w:val="22"/>
                    <w:szCs w:val="22"/>
                    <w:lang w:val="vi-VN"/>
                  </w:rPr>
                </w:pPr>
                <w:r w:rsidRPr="00C0461D">
                  <w:rPr>
                    <w:rFonts w:ascii="Arial" w:hAnsi="Arial" w:cs="Arial"/>
                    <w:bCs/>
                    <w:color w:val="B6332E" w:themeColor="accent1" w:themeShade="BF"/>
                    <w:sz w:val="22"/>
                    <w:szCs w:val="22"/>
                    <w:lang w:val="vi-VN"/>
                  </w:rPr>
                  <w:t>Loại thông tin</w:t>
                </w:r>
              </w:p>
            </w:tc>
            <w:tc>
              <w:tcPr>
                <w:tcW w:w="1559" w:type="dxa"/>
              </w:tcPr>
              <w:p w14:paraId="2A78BD8C" w14:textId="77777777" w:rsidR="00C0461D" w:rsidRPr="00C0461D" w:rsidRDefault="00C0461D" w:rsidP="00C0461D">
                <w:pPr>
                  <w:ind w:left="-376" w:firstLine="376"/>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C0461D">
                  <w:rPr>
                    <w:rFonts w:ascii="Arial" w:hAnsi="Arial" w:cs="Arial"/>
                    <w:color w:val="B6332E" w:themeColor="accent1" w:themeShade="BF"/>
                    <w:sz w:val="22"/>
                    <w:szCs w:val="22"/>
                    <w:lang w:val="vi-VN"/>
                  </w:rPr>
                  <w:t>Đã rõ</w:t>
                </w:r>
              </w:p>
            </w:tc>
            <w:tc>
              <w:tcPr>
                <w:tcW w:w="1984" w:type="dxa"/>
              </w:tcPr>
              <w:p w14:paraId="750C5D7A" w14:textId="77777777" w:rsidR="00C0461D" w:rsidRPr="00C0461D" w:rsidRDefault="00C0461D" w:rsidP="00C0461D">
                <w:pPr>
                  <w:ind w:left="-376" w:firstLine="376"/>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C0461D">
                  <w:rPr>
                    <w:rFonts w:ascii="Arial" w:hAnsi="Arial" w:cs="Arial"/>
                    <w:color w:val="B6332E" w:themeColor="accent1" w:themeShade="BF"/>
                    <w:sz w:val="22"/>
                    <w:szCs w:val="22"/>
                    <w:lang w:val="vi-VN"/>
                  </w:rPr>
                  <w:t>Có một phần</w:t>
                </w:r>
              </w:p>
            </w:tc>
            <w:tc>
              <w:tcPr>
                <w:tcW w:w="2835" w:type="dxa"/>
              </w:tcPr>
              <w:p w14:paraId="766B054E" w14:textId="77777777" w:rsidR="00C0461D" w:rsidRPr="00C0461D" w:rsidRDefault="00C0461D" w:rsidP="00C0461D">
                <w:pPr>
                  <w:ind w:left="-376" w:firstLine="376"/>
                  <w:jc w:val="cente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C0461D">
                  <w:rPr>
                    <w:rFonts w:ascii="Arial" w:hAnsi="Arial" w:cs="Arial"/>
                    <w:color w:val="B6332E" w:themeColor="accent1" w:themeShade="BF"/>
                    <w:sz w:val="22"/>
                    <w:szCs w:val="22"/>
                    <w:lang w:val="vi-VN"/>
                  </w:rPr>
                  <w:t>Chưa rõ</w:t>
                </w:r>
              </w:p>
            </w:tc>
          </w:tr>
          <w:tr w:rsidR="00C0461D" w:rsidRPr="00C0461D" w14:paraId="03FE18F6"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55F9D0FB"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lastRenderedPageBreak/>
                  <w:t>Chức năng cần thực hiện</w:t>
                </w:r>
              </w:p>
            </w:tc>
            <w:tc>
              <w:tcPr>
                <w:tcW w:w="1559" w:type="dxa"/>
              </w:tcPr>
              <w:p w14:paraId="6BD31209"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1B67E6D9"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7C0FC4CE"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77EC72BD"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6104E16"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Business rules cần áp dụng</w:t>
                </w:r>
              </w:p>
            </w:tc>
            <w:tc>
              <w:tcPr>
                <w:tcW w:w="1559" w:type="dxa"/>
              </w:tcPr>
              <w:p w14:paraId="7A908F16"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16CE2AD1"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7E4D5616"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37151FC8"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4FABA51"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Module / Service bị ảnh hưởng</w:t>
                </w:r>
              </w:p>
            </w:tc>
            <w:tc>
              <w:tcPr>
                <w:tcW w:w="1559" w:type="dxa"/>
              </w:tcPr>
              <w:p w14:paraId="61CA806D"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30ADCEFC"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16EA56EA"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0A1A8239"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40710E27"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API hiện có cần tái sử dụng</w:t>
                </w:r>
              </w:p>
            </w:tc>
            <w:tc>
              <w:tcPr>
                <w:tcW w:w="1559" w:type="dxa"/>
              </w:tcPr>
              <w:p w14:paraId="4C38C77B"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3949A74E"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59A42B35"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62A9F518"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360282C0"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Source code liên quan</w:t>
                </w:r>
              </w:p>
            </w:tc>
            <w:tc>
              <w:tcPr>
                <w:tcW w:w="1559" w:type="dxa"/>
              </w:tcPr>
              <w:p w14:paraId="195EC284"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6358EF5C"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65E3791B"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09038AAA"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2D2C9653"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Coding Standards</w:t>
                </w:r>
              </w:p>
            </w:tc>
            <w:tc>
              <w:tcPr>
                <w:tcW w:w="1559" w:type="dxa"/>
              </w:tcPr>
              <w:p w14:paraId="228FCA9E"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015CC86C"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5F81937A"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0F57FD8D"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67EB4471" w14:textId="77777777" w:rsidR="00C0461D" w:rsidRPr="00C0461D" w:rsidRDefault="00C0461D" w:rsidP="00C0461D">
                <w:pPr>
                  <w:ind w:left="-376" w:firstLine="376"/>
                  <w:rPr>
                    <w:rFonts w:ascii="Arial" w:hAnsi="Arial" w:cs="Arial"/>
                    <w:sz w:val="22"/>
                    <w:szCs w:val="22"/>
                    <w:lang w:val="vi-VN"/>
                  </w:rPr>
                </w:pPr>
                <w:r w:rsidRPr="00C0461D">
                  <w:rPr>
                    <w:rFonts w:ascii="Arial" w:hAnsi="Arial" w:cs="Arial"/>
                    <w:sz w:val="22"/>
                    <w:szCs w:val="22"/>
                    <w:lang w:val="vi-VN"/>
                  </w:rPr>
                  <w:t xml:space="preserve">Quy </w:t>
                </w:r>
                <w:r w:rsidR="00ED666C">
                  <w:rPr>
                    <w:rFonts w:ascii="Arial" w:hAnsi="Arial" w:cs="Arial"/>
                    <w:sz w:val="22"/>
                    <w:szCs w:val="22"/>
                    <w:lang w:val="vi-VN"/>
                  </w:rPr>
                  <w:t>ước hay các giả thiết của dự án</w:t>
                </w:r>
              </w:p>
            </w:tc>
            <w:tc>
              <w:tcPr>
                <w:tcW w:w="1559" w:type="dxa"/>
              </w:tcPr>
              <w:p w14:paraId="47AD9517"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693D7EBA"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77338A92"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2EA177E2"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3DA6BD19"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Dependencies</w:t>
                </w:r>
              </w:p>
            </w:tc>
            <w:tc>
              <w:tcPr>
                <w:tcW w:w="1559" w:type="dxa"/>
              </w:tcPr>
              <w:p w14:paraId="40B14EBC"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6D26564A"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72C94679"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78DEB0A4"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0380F08C" w14:textId="77777777" w:rsidR="00C0461D" w:rsidRPr="00C0461D" w:rsidRDefault="00ED666C" w:rsidP="00ED666C">
                <w:pPr>
                  <w:rPr>
                    <w:rFonts w:ascii="Arial" w:hAnsi="Arial" w:cs="Arial"/>
                    <w:sz w:val="22"/>
                    <w:szCs w:val="22"/>
                    <w:lang w:val="vi-VN"/>
                  </w:rPr>
                </w:pPr>
                <w:r>
                  <w:rPr>
                    <w:rFonts w:ascii="Arial" w:hAnsi="Arial" w:cs="Arial"/>
                    <w:sz w:val="22"/>
                    <w:szCs w:val="22"/>
                    <w:lang w:val="vi-VN"/>
                  </w:rPr>
                  <w:t>Chiến lược xử lý lỗi và ngoại lệ (Error / Exception Handling)</w:t>
                </w:r>
              </w:p>
            </w:tc>
            <w:tc>
              <w:tcPr>
                <w:tcW w:w="1559" w:type="dxa"/>
              </w:tcPr>
              <w:p w14:paraId="0498DD5D"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7770FC98"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44973BD2"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r w:rsidR="00C0461D" w:rsidRPr="00C0461D" w14:paraId="46F57D23" w14:textId="77777777" w:rsidTr="00F4211D">
            <w:tc>
              <w:tcPr>
                <w:cnfStyle w:val="001000000000" w:firstRow="0" w:lastRow="0" w:firstColumn="1" w:lastColumn="0" w:oddVBand="0" w:evenVBand="0" w:oddHBand="0" w:evenHBand="0" w:firstRowFirstColumn="0" w:firstRowLastColumn="0" w:lastRowFirstColumn="0" w:lastRowLastColumn="0"/>
                <w:tcW w:w="3828" w:type="dxa"/>
              </w:tcPr>
              <w:p w14:paraId="122B7D1D" w14:textId="77777777" w:rsidR="00C0461D" w:rsidRPr="00C0461D" w:rsidRDefault="00ED666C" w:rsidP="00C0461D">
                <w:pPr>
                  <w:ind w:left="-376" w:firstLine="376"/>
                  <w:rPr>
                    <w:rFonts w:ascii="Arial" w:hAnsi="Arial" w:cs="Arial"/>
                    <w:sz w:val="22"/>
                    <w:szCs w:val="22"/>
                    <w:lang w:val="vi-VN"/>
                  </w:rPr>
                </w:pPr>
                <w:r>
                  <w:rPr>
                    <w:rFonts w:ascii="Arial" w:hAnsi="Arial" w:cs="Arial"/>
                    <w:sz w:val="22"/>
                    <w:szCs w:val="22"/>
                    <w:lang w:val="vi-VN"/>
                  </w:rPr>
                  <w:t>Các yêu cầu phi chức năng</w:t>
                </w:r>
              </w:p>
            </w:tc>
            <w:tc>
              <w:tcPr>
                <w:tcW w:w="1559" w:type="dxa"/>
              </w:tcPr>
              <w:p w14:paraId="296B8CD7"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1984" w:type="dxa"/>
              </w:tcPr>
              <w:p w14:paraId="1E06DCA3"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c>
              <w:tcPr>
                <w:tcW w:w="2835" w:type="dxa"/>
              </w:tcPr>
              <w:p w14:paraId="084B2C77" w14:textId="77777777" w:rsidR="00C0461D" w:rsidRPr="00C0461D" w:rsidRDefault="00C0461D" w:rsidP="00C0461D">
                <w:pPr>
                  <w:ind w:left="-376" w:firstLine="376"/>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r w:rsidRPr="00C0461D">
                  <w:rPr>
                    <w:rFonts w:ascii="Arial" w:hAnsi="Arial" w:cs="Arial"/>
                    <w:color w:val="000000"/>
                    <w:sz w:val="22"/>
                    <w:szCs w:val="22"/>
                  </w:rPr>
                  <w:t>□</w:t>
                </w:r>
              </w:p>
            </w:tc>
          </w:tr>
        </w:tbl>
        <w:p w14:paraId="52CE927D" w14:textId="77777777" w:rsidR="00C0461D" w:rsidRDefault="00C0461D" w:rsidP="00EC1FE8">
          <w:pPr>
            <w:rPr>
              <w:lang w:val="vi-VN"/>
            </w:rPr>
          </w:pPr>
        </w:p>
        <w:p w14:paraId="59D69907" w14:textId="77777777" w:rsidR="0050383A" w:rsidRPr="00C47265" w:rsidRDefault="00F4211D" w:rsidP="00F4211D">
          <w:pPr>
            <w:rPr>
              <w:rFonts w:ascii="Arial" w:hAnsi="Arial" w:cs="Arial"/>
              <w:sz w:val="22"/>
              <w:szCs w:val="22"/>
              <w:lang w:val="vi-VN"/>
            </w:rPr>
          </w:pPr>
          <w:r w:rsidRPr="00C47265">
            <w:rPr>
              <w:rFonts w:ascii="Arial" w:hAnsi="Arial" w:cs="Arial"/>
              <w:sz w:val="22"/>
              <w:szCs w:val="22"/>
              <w:lang w:val="vi-VN"/>
            </w:rPr>
            <w:t>3 loại thông tin quan trọng nhất còn thiếu:</w:t>
          </w:r>
        </w:p>
        <w:tbl>
          <w:tblPr>
            <w:tblStyle w:val="SyllabusTable-withBorders"/>
            <w:tblW w:w="0" w:type="auto"/>
            <w:tblLook w:val="04A0" w:firstRow="1" w:lastRow="0" w:firstColumn="1" w:lastColumn="0" w:noHBand="0" w:noVBand="1"/>
          </w:tblPr>
          <w:tblGrid>
            <w:gridCol w:w="1843"/>
            <w:gridCol w:w="4820"/>
            <w:gridCol w:w="3408"/>
          </w:tblGrid>
          <w:tr w:rsidR="00F4211D" w:rsidRPr="00F4211D" w14:paraId="34793E52" w14:textId="77777777" w:rsidTr="00F42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8B996A9" w14:textId="77777777" w:rsidR="00F4211D" w:rsidRPr="00F4211D" w:rsidRDefault="00F4211D" w:rsidP="00F4211D">
                <w:pPr>
                  <w:jc w:val="center"/>
                  <w:rPr>
                    <w:rFonts w:ascii="Arial" w:hAnsi="Arial" w:cs="Arial"/>
                    <w:color w:val="B6332E" w:themeColor="accent1" w:themeShade="BF"/>
                    <w:sz w:val="22"/>
                    <w:szCs w:val="22"/>
                    <w:lang w:val="vi-VN"/>
                  </w:rPr>
                </w:pPr>
                <w:r w:rsidRPr="00F4211D">
                  <w:rPr>
                    <w:rFonts w:ascii="Arial" w:hAnsi="Arial" w:cs="Arial"/>
                    <w:color w:val="B6332E" w:themeColor="accent1" w:themeShade="BF"/>
                    <w:sz w:val="22"/>
                    <w:szCs w:val="22"/>
                    <w:lang w:val="vi-VN"/>
                  </w:rPr>
                  <w:t>Thứ hạng</w:t>
                </w:r>
              </w:p>
            </w:tc>
            <w:tc>
              <w:tcPr>
                <w:tcW w:w="4820" w:type="dxa"/>
              </w:tcPr>
              <w:p w14:paraId="22D58133" w14:textId="77777777" w:rsidR="00F4211D" w:rsidRPr="00F4211D" w:rsidRDefault="00F4211D" w:rsidP="00F4211D">
                <w:pPr>
                  <w:ind w:right="12"/>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F4211D">
                  <w:rPr>
                    <w:rFonts w:ascii="Arial" w:hAnsi="Arial" w:cs="Arial"/>
                    <w:color w:val="B6332E" w:themeColor="accent1" w:themeShade="BF"/>
                    <w:sz w:val="22"/>
                    <w:szCs w:val="22"/>
                    <w:lang w:val="vi-VN"/>
                  </w:rPr>
                  <w:t>Thông tin còn thiếu</w:t>
                </w:r>
              </w:p>
            </w:tc>
            <w:tc>
              <w:tcPr>
                <w:tcW w:w="3408" w:type="dxa"/>
              </w:tcPr>
              <w:p w14:paraId="73CA5705" w14:textId="77777777" w:rsidR="00F4211D" w:rsidRPr="00F4211D" w:rsidRDefault="00F4211D" w:rsidP="00F4211D">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F4211D">
                  <w:rPr>
                    <w:rFonts w:ascii="Arial" w:hAnsi="Arial" w:cs="Arial"/>
                    <w:color w:val="B6332E" w:themeColor="accent1" w:themeShade="BF"/>
                    <w:sz w:val="22"/>
                    <w:szCs w:val="22"/>
                    <w:lang w:val="vi-VN"/>
                  </w:rPr>
                  <w:t>Vì sao thông tin này quan trọng</w:t>
                </w:r>
              </w:p>
            </w:tc>
          </w:tr>
          <w:tr w:rsidR="00F4211D" w:rsidRPr="00F4211D" w14:paraId="3B846A75" w14:textId="77777777" w:rsidTr="00F4211D">
            <w:tc>
              <w:tcPr>
                <w:cnfStyle w:val="001000000000" w:firstRow="0" w:lastRow="0" w:firstColumn="1" w:lastColumn="0" w:oddVBand="0" w:evenVBand="0" w:oddHBand="0" w:evenHBand="0" w:firstRowFirstColumn="0" w:firstRowLastColumn="0" w:lastRowFirstColumn="0" w:lastRowLastColumn="0"/>
                <w:tcW w:w="1843" w:type="dxa"/>
              </w:tcPr>
              <w:p w14:paraId="2A58B206" w14:textId="77777777" w:rsidR="00F4211D" w:rsidRPr="00F4211D" w:rsidRDefault="00F4211D" w:rsidP="00F4211D">
                <w:pPr>
                  <w:jc w:val="center"/>
                  <w:rPr>
                    <w:rFonts w:ascii="Arial" w:hAnsi="Arial" w:cs="Arial"/>
                    <w:sz w:val="22"/>
                    <w:szCs w:val="22"/>
                    <w:lang w:val="vi-VN"/>
                  </w:rPr>
                </w:pPr>
                <w:r w:rsidRPr="00F4211D">
                  <w:rPr>
                    <w:rFonts w:ascii="Arial" w:hAnsi="Arial" w:cs="Arial"/>
                    <w:sz w:val="22"/>
                    <w:szCs w:val="22"/>
                    <w:lang w:val="vi-VN"/>
                  </w:rPr>
                  <w:t>1</w:t>
                </w:r>
              </w:p>
            </w:tc>
            <w:tc>
              <w:tcPr>
                <w:tcW w:w="4820" w:type="dxa"/>
              </w:tcPr>
              <w:p w14:paraId="27B248AD"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408" w:type="dxa"/>
              </w:tcPr>
              <w:p w14:paraId="7D9AED09"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F4211D" w:rsidRPr="00F4211D" w14:paraId="1FEA6E01" w14:textId="77777777" w:rsidTr="00F4211D">
            <w:tc>
              <w:tcPr>
                <w:cnfStyle w:val="001000000000" w:firstRow="0" w:lastRow="0" w:firstColumn="1" w:lastColumn="0" w:oddVBand="0" w:evenVBand="0" w:oddHBand="0" w:evenHBand="0" w:firstRowFirstColumn="0" w:firstRowLastColumn="0" w:lastRowFirstColumn="0" w:lastRowLastColumn="0"/>
                <w:tcW w:w="1843" w:type="dxa"/>
              </w:tcPr>
              <w:p w14:paraId="61F4CB77" w14:textId="77777777" w:rsidR="00F4211D" w:rsidRPr="00F4211D" w:rsidRDefault="00F4211D" w:rsidP="00F4211D">
                <w:pPr>
                  <w:jc w:val="center"/>
                  <w:rPr>
                    <w:rFonts w:ascii="Arial" w:hAnsi="Arial" w:cs="Arial"/>
                    <w:sz w:val="22"/>
                    <w:szCs w:val="22"/>
                    <w:lang w:val="vi-VN"/>
                  </w:rPr>
                </w:pPr>
                <w:r w:rsidRPr="00F4211D">
                  <w:rPr>
                    <w:rFonts w:ascii="Arial" w:hAnsi="Arial" w:cs="Arial"/>
                    <w:sz w:val="22"/>
                    <w:szCs w:val="22"/>
                    <w:lang w:val="vi-VN"/>
                  </w:rPr>
                  <w:t>2</w:t>
                </w:r>
              </w:p>
            </w:tc>
            <w:tc>
              <w:tcPr>
                <w:tcW w:w="4820" w:type="dxa"/>
              </w:tcPr>
              <w:p w14:paraId="072E8095"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408" w:type="dxa"/>
              </w:tcPr>
              <w:p w14:paraId="1E077A45"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r w:rsidR="00F4211D" w:rsidRPr="00F4211D" w14:paraId="6129CE27" w14:textId="77777777" w:rsidTr="00F4211D">
            <w:tc>
              <w:tcPr>
                <w:cnfStyle w:val="001000000000" w:firstRow="0" w:lastRow="0" w:firstColumn="1" w:lastColumn="0" w:oddVBand="0" w:evenVBand="0" w:oddHBand="0" w:evenHBand="0" w:firstRowFirstColumn="0" w:firstRowLastColumn="0" w:lastRowFirstColumn="0" w:lastRowLastColumn="0"/>
                <w:tcW w:w="1843" w:type="dxa"/>
              </w:tcPr>
              <w:p w14:paraId="7F8AD408" w14:textId="77777777" w:rsidR="00F4211D" w:rsidRPr="00F4211D" w:rsidRDefault="00F4211D" w:rsidP="00F4211D">
                <w:pPr>
                  <w:jc w:val="center"/>
                  <w:rPr>
                    <w:rFonts w:ascii="Arial" w:hAnsi="Arial" w:cs="Arial"/>
                    <w:sz w:val="22"/>
                    <w:szCs w:val="22"/>
                    <w:lang w:val="vi-VN"/>
                  </w:rPr>
                </w:pPr>
                <w:r w:rsidRPr="00F4211D">
                  <w:rPr>
                    <w:rFonts w:ascii="Arial" w:hAnsi="Arial" w:cs="Arial"/>
                    <w:sz w:val="22"/>
                    <w:szCs w:val="22"/>
                    <w:lang w:val="vi-VN"/>
                  </w:rPr>
                  <w:t>3</w:t>
                </w:r>
              </w:p>
            </w:tc>
            <w:tc>
              <w:tcPr>
                <w:tcW w:w="4820" w:type="dxa"/>
              </w:tcPr>
              <w:p w14:paraId="0BF5358A"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c>
              <w:tcPr>
                <w:tcW w:w="3408" w:type="dxa"/>
              </w:tcPr>
              <w:p w14:paraId="5913A18F" w14:textId="77777777" w:rsidR="00F4211D" w:rsidRPr="00F4211D" w:rsidRDefault="00F4211D" w:rsidP="00F4211D">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vi-VN"/>
                  </w:rPr>
                </w:pPr>
              </w:p>
            </w:tc>
          </w:tr>
        </w:tbl>
        <w:p w14:paraId="1BD69AE4" w14:textId="77777777" w:rsidR="00F4211D" w:rsidRDefault="00ED666C" w:rsidP="00F4211D">
          <w:pPr>
            <w:rPr>
              <w:lang w:val="vi-VN"/>
            </w:rPr>
          </w:pPr>
          <w:r>
            <w:rPr>
              <w:lang w:val="vi-VN"/>
            </w:rPr>
            <w:t>Câu hỏi thảo luận trong nhóm:</w:t>
          </w:r>
        </w:p>
        <w:p w14:paraId="1300E5D0" w14:textId="77777777" w:rsidR="00ED666C" w:rsidRDefault="00ED666C" w:rsidP="00ED666C">
          <w:pPr>
            <w:pStyle w:val="ListParagraph"/>
            <w:numPr>
              <w:ilvl w:val="1"/>
              <w:numId w:val="12"/>
            </w:numPr>
            <w:rPr>
              <w:lang w:val="vi-VN"/>
            </w:rPr>
          </w:pPr>
          <w:r>
            <w:rPr>
              <w:lang w:val="vi-VN"/>
            </w:rPr>
            <w:t>Nếu yêu cầu AI coding ngay thì sẽ thiếu những thông tin gì ?</w:t>
          </w:r>
        </w:p>
        <w:p w14:paraId="247D0CE5" w14:textId="77777777" w:rsidR="00ED666C" w:rsidRDefault="00ED666C" w:rsidP="00ED666C">
          <w:pPr>
            <w:pStyle w:val="ListParagraph"/>
            <w:numPr>
              <w:ilvl w:val="1"/>
              <w:numId w:val="12"/>
            </w:numPr>
            <w:rPr>
              <w:lang w:val="vi-VN"/>
            </w:rPr>
          </w:pPr>
          <w:r>
            <w:rPr>
              <w:lang w:val="vi-VN"/>
            </w:rPr>
            <w:t>Thông tin nào AI không thể suy luận từ specification package ?</w:t>
          </w:r>
        </w:p>
        <w:p w14:paraId="6C6466BC" w14:textId="77777777" w:rsidR="00ED666C" w:rsidRPr="00ED666C" w:rsidRDefault="00ED666C" w:rsidP="00ED666C">
          <w:pPr>
            <w:pStyle w:val="ListParagraph"/>
            <w:numPr>
              <w:ilvl w:val="1"/>
              <w:numId w:val="12"/>
            </w:numPr>
            <w:rPr>
              <w:lang w:val="vi-VN"/>
            </w:rPr>
          </w:pPr>
          <w:r>
            <w:rPr>
              <w:lang w:val="vi-VN"/>
            </w:rPr>
            <w:t>Thông tin nào bắt buộc developer phải cung cấp ?</w:t>
          </w:r>
        </w:p>
        <w:p w14:paraId="62C62751" w14:textId="77777777" w:rsidR="0050383A" w:rsidRDefault="00000000" w:rsidP="000A3F4B"/>
      </w:sdtContent>
    </w:sdt>
    <w:p w14:paraId="66DF335A" w14:textId="77777777" w:rsidR="0050383A" w:rsidRDefault="0050383A" w:rsidP="000A3F4B">
      <w:pPr>
        <w:rPr>
          <w:rFonts w:ascii="Arial" w:hAnsi="Arial" w:cs="Arial"/>
          <w:b/>
          <w:bCs/>
          <w:color w:val="015876" w:themeColor="accent6" w:themeShade="BF"/>
          <w:sz w:val="22"/>
          <w:szCs w:val="22"/>
          <w:lang w:val="vi-VN"/>
        </w:rPr>
      </w:pPr>
      <w:r w:rsidRPr="00F55387">
        <w:rPr>
          <w:rFonts w:ascii="Arial" w:hAnsi="Arial" w:cs="Arial"/>
          <w:b/>
          <w:bCs/>
          <w:color w:val="015876" w:themeColor="accent6" w:themeShade="BF"/>
          <w:sz w:val="22"/>
          <w:szCs w:val="22"/>
        </w:rPr>
        <w:t>Bước</w:t>
      </w:r>
      <w:r w:rsidRPr="00F55387">
        <w:rPr>
          <w:rFonts w:ascii="Arial" w:hAnsi="Arial" w:cs="Arial"/>
          <w:b/>
          <w:bCs/>
          <w:color w:val="015876" w:themeColor="accent6" w:themeShade="BF"/>
          <w:sz w:val="22"/>
          <w:szCs w:val="22"/>
          <w:lang w:val="vi-VN"/>
        </w:rPr>
        <w:t xml:space="preserve"> </w:t>
      </w:r>
      <w:r w:rsidR="00C47265" w:rsidRPr="00F55387">
        <w:rPr>
          <w:rFonts w:ascii="Arial" w:hAnsi="Arial" w:cs="Arial"/>
          <w:b/>
          <w:bCs/>
          <w:color w:val="015876" w:themeColor="accent6" w:themeShade="BF"/>
          <w:sz w:val="22"/>
          <w:szCs w:val="22"/>
          <w:lang w:val="vi-VN"/>
        </w:rPr>
        <w:t>1</w:t>
      </w:r>
      <w:r w:rsidRPr="00F55387">
        <w:rPr>
          <w:rFonts w:ascii="Arial" w:hAnsi="Arial" w:cs="Arial"/>
          <w:b/>
          <w:bCs/>
          <w:color w:val="015876" w:themeColor="accent6" w:themeShade="BF"/>
          <w:sz w:val="22"/>
          <w:szCs w:val="22"/>
          <w:lang w:val="vi-VN"/>
        </w:rPr>
        <w:t xml:space="preserve">: </w:t>
      </w:r>
      <w:r w:rsidR="00F55387" w:rsidRPr="00F55387">
        <w:rPr>
          <w:rFonts w:ascii="Arial" w:hAnsi="Arial" w:cs="Arial"/>
          <w:b/>
          <w:bCs/>
          <w:color w:val="015876" w:themeColor="accent6" w:themeShade="BF"/>
          <w:sz w:val="22"/>
          <w:szCs w:val="22"/>
          <w:lang w:val="vi-VN"/>
        </w:rPr>
        <w:t>Xây dựng Development Context</w:t>
      </w:r>
    </w:p>
    <w:p w14:paraId="1BC1F73D" w14:textId="77777777" w:rsidR="00C47265" w:rsidRDefault="00F55387" w:rsidP="0050383A">
      <w:pPr>
        <w:rPr>
          <w:rFonts w:ascii="Arial" w:hAnsi="Arial" w:cs="Arial"/>
          <w:b/>
          <w:bCs/>
          <w:color w:val="000000" w:themeColor="text1"/>
          <w:sz w:val="22"/>
          <w:szCs w:val="22"/>
          <w:lang w:val="vi-VN"/>
        </w:rPr>
      </w:pPr>
      <w:r w:rsidRPr="00214E80">
        <w:rPr>
          <w:rFonts w:ascii="Arial" w:hAnsi="Arial" w:cs="Arial"/>
          <w:b/>
          <w:bCs/>
          <w:color w:val="000000" w:themeColor="text1"/>
          <w:sz w:val="22"/>
          <w:szCs w:val="22"/>
          <w:u w:val="single"/>
          <w:lang w:val="vi-VN"/>
        </w:rPr>
        <w:t>Mục tiêu:</w:t>
      </w:r>
      <w:r>
        <w:rPr>
          <w:rFonts w:ascii="Arial" w:hAnsi="Arial" w:cs="Arial"/>
          <w:b/>
          <w:bCs/>
          <w:color w:val="015876" w:themeColor="accent6" w:themeShade="BF"/>
          <w:sz w:val="22"/>
          <w:szCs w:val="22"/>
          <w:lang w:val="vi-VN"/>
        </w:rPr>
        <w:t xml:space="preserve"> </w:t>
      </w:r>
      <w:r w:rsidRPr="00F55387">
        <w:rPr>
          <w:rFonts w:ascii="Arial" w:hAnsi="Arial" w:cs="Arial"/>
          <w:color w:val="000000" w:themeColor="text1"/>
          <w:sz w:val="22"/>
          <w:szCs w:val="22"/>
          <w:lang w:val="vi-VN"/>
        </w:rPr>
        <w:t>Sử dụng</w:t>
      </w:r>
      <w:r>
        <w:rPr>
          <w:rFonts w:ascii="Arial" w:hAnsi="Arial" w:cs="Arial"/>
          <w:color w:val="000000" w:themeColor="text1"/>
          <w:sz w:val="22"/>
          <w:szCs w:val="22"/>
          <w:lang w:val="vi-VN"/>
        </w:rPr>
        <w:t xml:space="preserve"> AI chuyển đổi  AI-Ready Specification Package thành Development Context giúp Developer và AI cùng hiểu: </w:t>
      </w:r>
      <w:r w:rsidRPr="00F55387">
        <w:rPr>
          <w:rFonts w:ascii="Arial" w:hAnsi="Arial" w:cs="Arial"/>
          <w:b/>
          <w:bCs/>
          <w:color w:val="000000" w:themeColor="text1"/>
          <w:sz w:val="22"/>
          <w:szCs w:val="22"/>
          <w:lang w:val="vi-VN"/>
        </w:rPr>
        <w:t>phải sửa ở đâu, sửa cái gì và cần lưu ý điều gì trước khi coding</w:t>
      </w:r>
      <w:r>
        <w:rPr>
          <w:rFonts w:ascii="Arial" w:hAnsi="Arial" w:cs="Arial"/>
          <w:b/>
          <w:bCs/>
          <w:color w:val="000000" w:themeColor="text1"/>
          <w:sz w:val="22"/>
          <w:szCs w:val="22"/>
          <w:lang w:val="vi-VN"/>
        </w:rPr>
        <w:t>?</w:t>
      </w:r>
    </w:p>
    <w:p w14:paraId="7B369614" w14:textId="77777777" w:rsidR="00611445" w:rsidRDefault="00611445" w:rsidP="00F55387">
      <w:pPr>
        <w:rPr>
          <w:rFonts w:ascii="Arial" w:hAnsi="Arial" w:cs="Arial"/>
          <w:color w:val="000000" w:themeColor="text1"/>
          <w:sz w:val="22"/>
          <w:szCs w:val="22"/>
          <w:lang w:val="vi-VN"/>
        </w:rPr>
      </w:pPr>
    </w:p>
    <w:p w14:paraId="782882EF" w14:textId="77777777" w:rsidR="00F55387" w:rsidRDefault="00F55387" w:rsidP="00F55387">
      <w:pPr>
        <w:rPr>
          <w:rFonts w:ascii="Arial" w:hAnsi="Arial" w:cs="Arial"/>
          <w:color w:val="000000" w:themeColor="text1"/>
          <w:sz w:val="22"/>
          <w:szCs w:val="22"/>
          <w:lang w:val="vi-VN"/>
        </w:rPr>
      </w:pPr>
      <w:r w:rsidRPr="00F55387">
        <w:rPr>
          <w:rFonts w:ascii="Arial" w:hAnsi="Arial" w:cs="Arial"/>
          <w:color w:val="000000" w:themeColor="text1"/>
          <w:sz w:val="22"/>
          <w:szCs w:val="22"/>
          <w:lang w:val="vi-VN"/>
        </w:rPr>
        <w:t>Development Context cần trả lời được các câu hỏi sau:</w:t>
      </w:r>
    </w:p>
    <w:p w14:paraId="45340CD3"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Chức năng này ảnh hưởng đến những </w:t>
      </w:r>
      <w:r w:rsidRPr="00611445">
        <w:rPr>
          <w:rFonts w:ascii="Arial" w:hAnsi="Arial" w:cs="Arial"/>
          <w:b/>
          <w:bCs/>
          <w:color w:val="000000" w:themeColor="text1"/>
          <w:sz w:val="22"/>
          <w:szCs w:val="22"/>
          <w:lang w:val="vi-VN"/>
        </w:rPr>
        <w:t>module</w:t>
      </w:r>
      <w:r w:rsidRPr="00611445">
        <w:rPr>
          <w:rFonts w:ascii="Arial" w:hAnsi="Arial" w:cs="Arial"/>
          <w:color w:val="000000" w:themeColor="text1"/>
          <w:sz w:val="22"/>
          <w:szCs w:val="22"/>
          <w:lang w:val="vi-VN"/>
        </w:rPr>
        <w:t xml:space="preserve"> hoặc màn hình</w:t>
      </w:r>
      <w:r>
        <w:rPr>
          <w:rFonts w:ascii="Arial" w:hAnsi="Arial" w:cs="Arial"/>
          <w:color w:val="000000" w:themeColor="text1"/>
          <w:sz w:val="22"/>
          <w:szCs w:val="22"/>
          <w:lang w:val="vi-VN"/>
        </w:rPr>
        <w:t xml:space="preserve"> (</w:t>
      </w:r>
      <w:r w:rsidRPr="00611445">
        <w:rPr>
          <w:rFonts w:ascii="Arial" w:hAnsi="Arial" w:cs="Arial"/>
          <w:b/>
          <w:bCs/>
          <w:color w:val="000000" w:themeColor="text1"/>
          <w:sz w:val="22"/>
          <w:szCs w:val="22"/>
          <w:lang w:val="vi-VN"/>
        </w:rPr>
        <w:t>UI</w:t>
      </w:r>
      <w:r>
        <w:rPr>
          <w:rFonts w:ascii="Arial" w:hAnsi="Arial" w:cs="Arial"/>
          <w:color w:val="000000" w:themeColor="text1"/>
          <w:sz w:val="22"/>
          <w:szCs w:val="22"/>
          <w:lang w:val="vi-VN"/>
        </w:rPr>
        <w:t>)</w:t>
      </w:r>
      <w:r w:rsidRPr="00611445">
        <w:rPr>
          <w:rFonts w:ascii="Arial" w:hAnsi="Arial" w:cs="Arial"/>
          <w:color w:val="000000" w:themeColor="text1"/>
          <w:sz w:val="22"/>
          <w:szCs w:val="22"/>
          <w:lang w:val="vi-VN"/>
        </w:rPr>
        <w:t> nào?</w:t>
      </w:r>
    </w:p>
    <w:p w14:paraId="78DCDA2F"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UI component</w:t>
      </w:r>
      <w:r w:rsidRPr="00611445">
        <w:rPr>
          <w:rFonts w:ascii="Arial" w:hAnsi="Arial" w:cs="Arial"/>
          <w:color w:val="000000" w:themeColor="text1"/>
          <w:sz w:val="22"/>
          <w:szCs w:val="22"/>
          <w:lang w:val="vi-VN"/>
        </w:rPr>
        <w:t> nào cần tái sử dụng, mở rộng hoặc bổ sung?</w:t>
      </w:r>
    </w:p>
    <w:p w14:paraId="4BAB2D9E"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service</w:t>
      </w:r>
      <w:r w:rsidRPr="00611445">
        <w:rPr>
          <w:rFonts w:ascii="Arial" w:hAnsi="Arial" w:cs="Arial"/>
          <w:color w:val="000000" w:themeColor="text1"/>
          <w:sz w:val="22"/>
          <w:szCs w:val="22"/>
          <w:lang w:val="vi-VN"/>
        </w:rPr>
        <w:t> nào có thể tái sử dụng hoặc cần thay đổi?</w:t>
      </w:r>
    </w:p>
    <w:p w14:paraId="0101D980"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API</w:t>
      </w:r>
      <w:r w:rsidRPr="00611445">
        <w:rPr>
          <w:rFonts w:ascii="Arial" w:hAnsi="Arial" w:cs="Arial"/>
          <w:color w:val="000000" w:themeColor="text1"/>
          <w:sz w:val="22"/>
          <w:szCs w:val="22"/>
          <w:lang w:val="vi-VN"/>
        </w:rPr>
        <w:t> nào cần sử dụng, mở rộng hoặc bổ sung?</w:t>
      </w:r>
    </w:p>
    <w:p w14:paraId="3F01A179"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business rules</w:t>
      </w:r>
      <w:r w:rsidRPr="00611445">
        <w:rPr>
          <w:rFonts w:ascii="Arial" w:hAnsi="Arial" w:cs="Arial"/>
          <w:color w:val="000000" w:themeColor="text1"/>
          <w:sz w:val="22"/>
          <w:szCs w:val="22"/>
          <w:lang w:val="vi-VN"/>
        </w:rPr>
        <w:t> nào cần được hiện thực hóa?</w:t>
      </w:r>
    </w:p>
    <w:p w14:paraId="3C9C6B9C"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data entity</w:t>
      </w:r>
      <w:r>
        <w:rPr>
          <w:rFonts w:ascii="Arial" w:hAnsi="Arial" w:cs="Arial"/>
          <w:color w:val="000000" w:themeColor="text1"/>
          <w:sz w:val="22"/>
          <w:szCs w:val="22"/>
          <w:lang w:val="vi-VN"/>
        </w:rPr>
        <w:t xml:space="preserve"> </w:t>
      </w:r>
      <w:r w:rsidRPr="00611445">
        <w:rPr>
          <w:rFonts w:ascii="Arial" w:hAnsi="Arial" w:cs="Arial"/>
          <w:color w:val="000000" w:themeColor="text1"/>
          <w:sz w:val="22"/>
          <w:szCs w:val="22"/>
          <w:lang w:val="vi-VN"/>
        </w:rPr>
        <w:t>hoặc trạng thái dữ liệu nào bị ảnh hưởng?</w:t>
      </w:r>
    </w:p>
    <w:p w14:paraId="57D91E01"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ràng buộc kỹ thuật</w:t>
      </w:r>
      <w:r w:rsidRPr="00611445">
        <w:rPr>
          <w:rFonts w:ascii="Arial" w:hAnsi="Arial" w:cs="Arial"/>
          <w:color w:val="000000" w:themeColor="text1"/>
          <w:sz w:val="22"/>
          <w:szCs w:val="22"/>
          <w:lang w:val="vi-VN"/>
        </w:rPr>
        <w:t xml:space="preserve"> và </w:t>
      </w:r>
      <w:r w:rsidRPr="00611445">
        <w:rPr>
          <w:rFonts w:ascii="Arial" w:hAnsi="Arial" w:cs="Arial"/>
          <w:b/>
          <w:bCs/>
          <w:color w:val="000000" w:themeColor="text1"/>
          <w:sz w:val="22"/>
          <w:szCs w:val="22"/>
          <w:lang w:val="vi-VN"/>
        </w:rPr>
        <w:t>coding conventions</w:t>
      </w:r>
      <w:r w:rsidRPr="00611445">
        <w:rPr>
          <w:rFonts w:ascii="Arial" w:hAnsi="Arial" w:cs="Arial"/>
          <w:color w:val="000000" w:themeColor="text1"/>
          <w:sz w:val="22"/>
          <w:szCs w:val="22"/>
          <w:lang w:val="vi-VN"/>
        </w:rPr>
        <w:t> nào cần được tuân thủ?</w:t>
      </w:r>
    </w:p>
    <w:p w14:paraId="3F610081" w14:textId="77777777" w:rsidR="00611445" w:rsidRPr="00611445" w:rsidRDefault="00611445">
      <w:pPr>
        <w:numPr>
          <w:ilvl w:val="0"/>
          <w:numId w:val="29"/>
        </w:numPr>
        <w:spacing w:before="100" w:beforeAutospacing="1" w:after="100" w:afterAutospacing="1"/>
        <w:rPr>
          <w:rFonts w:ascii="Arial" w:hAnsi="Arial" w:cs="Arial"/>
          <w:color w:val="000000" w:themeColor="text1"/>
          <w:sz w:val="22"/>
          <w:szCs w:val="22"/>
          <w:lang w:val="vi-VN"/>
        </w:rPr>
      </w:pPr>
      <w:r w:rsidRPr="00611445">
        <w:rPr>
          <w:rFonts w:ascii="Arial" w:hAnsi="Arial" w:cs="Arial"/>
          <w:color w:val="000000" w:themeColor="text1"/>
          <w:sz w:val="22"/>
          <w:szCs w:val="22"/>
          <w:lang w:val="vi-VN"/>
        </w:rPr>
        <w:t>Những </w:t>
      </w:r>
      <w:r w:rsidRPr="00611445">
        <w:rPr>
          <w:rFonts w:ascii="Arial" w:hAnsi="Arial" w:cs="Arial"/>
          <w:b/>
          <w:bCs/>
          <w:color w:val="000000" w:themeColor="text1"/>
          <w:sz w:val="22"/>
          <w:szCs w:val="22"/>
          <w:lang w:val="vi-VN"/>
        </w:rPr>
        <w:t>rủi ro kỹ thuật</w:t>
      </w:r>
      <w:r w:rsidRPr="00611445">
        <w:rPr>
          <w:rFonts w:ascii="Arial" w:hAnsi="Arial" w:cs="Arial"/>
          <w:color w:val="000000" w:themeColor="text1"/>
          <w:sz w:val="22"/>
          <w:szCs w:val="22"/>
          <w:lang w:val="vi-VN"/>
        </w:rPr>
        <w:t xml:space="preserve"> hoặc </w:t>
      </w:r>
      <w:r w:rsidRPr="00611445">
        <w:rPr>
          <w:rFonts w:ascii="Arial" w:hAnsi="Arial" w:cs="Arial"/>
          <w:b/>
          <w:bCs/>
          <w:color w:val="000000" w:themeColor="text1"/>
          <w:sz w:val="22"/>
          <w:szCs w:val="22"/>
          <w:lang w:val="vi-VN"/>
        </w:rPr>
        <w:t>giả định</w:t>
      </w:r>
      <w:r w:rsidRPr="00611445">
        <w:rPr>
          <w:rFonts w:ascii="Arial" w:hAnsi="Arial" w:cs="Arial"/>
          <w:color w:val="000000" w:themeColor="text1"/>
          <w:sz w:val="22"/>
          <w:szCs w:val="22"/>
          <w:lang w:val="vi-VN"/>
        </w:rPr>
        <w:t> nào cần được làm rõ trước khi coding?</w:t>
      </w:r>
    </w:p>
    <w:p w14:paraId="075D1D2C" w14:textId="77777777" w:rsidR="00F55387" w:rsidRDefault="00F55387" w:rsidP="00F55387">
      <w:pPr>
        <w:rPr>
          <w:rFonts w:ascii="Arial" w:hAnsi="Arial" w:cs="Arial"/>
          <w:color w:val="000000" w:themeColor="text1"/>
          <w:sz w:val="22"/>
          <w:szCs w:val="22"/>
          <w:lang w:val="vi-VN"/>
        </w:rPr>
      </w:pPr>
    </w:p>
    <w:p w14:paraId="1A34DF54" w14:textId="77777777" w:rsidR="00F55387" w:rsidRPr="00F55387" w:rsidRDefault="00F55387" w:rsidP="00F55387">
      <w:pPr>
        <w:rPr>
          <w:rFonts w:ascii="Arial" w:hAnsi="Arial" w:cs="Arial"/>
          <w:b/>
          <w:bCs/>
          <w:color w:val="015876" w:themeColor="accent6" w:themeShade="BF"/>
          <w:sz w:val="22"/>
          <w:szCs w:val="22"/>
          <w:lang w:val="vi-VN"/>
        </w:rPr>
      </w:pPr>
      <w:r w:rsidRPr="00F55387">
        <w:rPr>
          <w:rFonts w:ascii="Arial" w:hAnsi="Arial" w:cs="Arial"/>
          <w:b/>
          <w:bCs/>
          <w:color w:val="015876" w:themeColor="accent6" w:themeShade="BF"/>
          <w:sz w:val="22"/>
          <w:szCs w:val="22"/>
          <w:lang w:val="vi-VN"/>
        </w:rPr>
        <w:t>Prompt gợi ý:</w:t>
      </w:r>
    </w:p>
    <w:p w14:paraId="796851C9"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Bạn là một </w:t>
      </w:r>
      <w:r w:rsidRPr="00C27D93">
        <w:rPr>
          <w:rFonts w:ascii="Arial" w:hAnsi="Arial" w:cs="Arial"/>
          <w:b/>
          <w:bCs/>
          <w:i/>
          <w:iCs/>
          <w:color w:val="000000"/>
          <w:sz w:val="22"/>
          <w:szCs w:val="22"/>
        </w:rPr>
        <w:t>Senior Full-Stack Software Engineer</w:t>
      </w:r>
      <w:r w:rsidRPr="00C27D93">
        <w:rPr>
          <w:rFonts w:ascii="Arial" w:hAnsi="Arial" w:cs="Arial"/>
          <w:i/>
          <w:iCs/>
          <w:color w:val="000000"/>
          <w:sz w:val="22"/>
          <w:szCs w:val="22"/>
        </w:rPr>
        <w:t> chuẩn bị hiện thực hóa chức năng </w:t>
      </w:r>
      <w:r w:rsidRPr="00C27D93">
        <w:rPr>
          <w:rFonts w:ascii="Arial" w:hAnsi="Arial" w:cs="Arial"/>
          <w:b/>
          <w:bCs/>
          <w:i/>
          <w:iCs/>
          <w:color w:val="000000"/>
          <w:sz w:val="22"/>
          <w:szCs w:val="22"/>
        </w:rPr>
        <w:t>Dynamic Appointment Rescheduling &amp; Waiting List Management</w:t>
      </w:r>
      <w:r w:rsidRPr="00C27D93">
        <w:rPr>
          <w:rFonts w:ascii="Arial" w:hAnsi="Arial" w:cs="Arial"/>
          <w:i/>
          <w:iCs/>
          <w:color w:val="000000"/>
          <w:sz w:val="22"/>
          <w:szCs w:val="22"/>
        </w:rPr>
        <w:t> trên hệ thống MedBook.</w:t>
      </w:r>
    </w:p>
    <w:p w14:paraId="321675AB"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Dựa trên:</w:t>
      </w:r>
    </w:p>
    <w:p w14:paraId="22ACFF4F"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AI-Ready Specification Package</w:t>
      </w:r>
    </w:p>
    <w:p w14:paraId="61CB3989"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Architecture Blueprint</w:t>
      </w:r>
    </w:p>
    <w:p w14:paraId="4C6B33AE"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User Interface</w:t>
      </w:r>
    </w:p>
    <w:p w14:paraId="47AA7E2A"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lastRenderedPageBreak/>
        <w:t>Existing APIs</w:t>
      </w:r>
    </w:p>
    <w:p w14:paraId="72B6F6EF"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Source Code</w:t>
      </w:r>
    </w:p>
    <w:p w14:paraId="702C1B51"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Data Model</w:t>
      </w:r>
    </w:p>
    <w:p w14:paraId="6720F33A"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Business Rules</w:t>
      </w:r>
    </w:p>
    <w:p w14:paraId="761FDB33" w14:textId="77777777" w:rsidR="00C27D93" w:rsidRPr="00C27D93" w:rsidRDefault="00C27D93">
      <w:pPr>
        <w:numPr>
          <w:ilvl w:val="0"/>
          <w:numId w:val="30"/>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Coding Standards</w:t>
      </w:r>
    </w:p>
    <w:p w14:paraId="3F291948"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Hãy xây dựng </w:t>
      </w:r>
      <w:r w:rsidRPr="00C27D93">
        <w:rPr>
          <w:rFonts w:ascii="Arial" w:hAnsi="Arial" w:cs="Arial"/>
          <w:b/>
          <w:bCs/>
          <w:i/>
          <w:iCs/>
          <w:color w:val="000000"/>
          <w:sz w:val="22"/>
          <w:szCs w:val="22"/>
        </w:rPr>
        <w:t>Development Context</w:t>
      </w:r>
      <w:r w:rsidRPr="00C27D93">
        <w:rPr>
          <w:rFonts w:ascii="Arial" w:hAnsi="Arial" w:cs="Arial"/>
          <w:i/>
          <w:iCs/>
          <w:color w:val="000000"/>
          <w:sz w:val="22"/>
          <w:szCs w:val="22"/>
        </w:rPr>
        <w:t> cho nhóm phát triển.</w:t>
      </w:r>
    </w:p>
    <w:p w14:paraId="26BBAC42"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b/>
          <w:bCs/>
          <w:i/>
          <w:iCs/>
          <w:color w:val="000000"/>
          <w:sz w:val="22"/>
          <w:szCs w:val="22"/>
        </w:rPr>
        <w:t>Không sinh mã nguồn ở bước này.</w:t>
      </w:r>
    </w:p>
    <w:p w14:paraId="08CC364C"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Chỉ tập trung xác định:</w:t>
      </w:r>
    </w:p>
    <w:p w14:paraId="1D4BBEAE"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Module và màn hình bị ảnh hưởng</w:t>
      </w:r>
    </w:p>
    <w:p w14:paraId="7DDECE1B"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UI component cần tái sử dụng, mở rộng hoặc bổ sung</w:t>
      </w:r>
    </w:p>
    <w:p w14:paraId="6795EB26"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Service cần tái sử dụng hoặc mở rộng</w:t>
      </w:r>
    </w:p>
    <w:p w14:paraId="7D6B0F0E"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API liên quan</w:t>
      </w:r>
    </w:p>
    <w:p w14:paraId="0F2D8EC4"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Data entity, DTO hoặc state bị ảnh hưởng</w:t>
      </w:r>
    </w:p>
    <w:p w14:paraId="61CAA049"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Business Rules cần hiện thực</w:t>
      </w:r>
    </w:p>
    <w:p w14:paraId="3573FB5E"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Coding Constraints</w:t>
      </w:r>
    </w:p>
    <w:p w14:paraId="3D7F1FBD"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Technical Risks</w:t>
      </w:r>
    </w:p>
    <w:p w14:paraId="50F1604A"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Assumptions cần Human xác nhận</w:t>
      </w:r>
    </w:p>
    <w:p w14:paraId="5707CD6D" w14:textId="77777777" w:rsidR="00C27D93" w:rsidRPr="00C27D93" w:rsidRDefault="00C27D93">
      <w:pPr>
        <w:numPr>
          <w:ilvl w:val="0"/>
          <w:numId w:val="31"/>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Các câu hỏi mở cần được làm rõ trước khi coding</w:t>
      </w:r>
    </w:p>
    <w:p w14:paraId="6160A091"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Với mỗi nội dung, hãy chỉ rõ:</w:t>
      </w:r>
    </w:p>
    <w:p w14:paraId="52FCCFF0" w14:textId="77777777" w:rsidR="00C27D93" w:rsidRPr="00C27D93" w:rsidRDefault="00C27D93">
      <w:pPr>
        <w:numPr>
          <w:ilvl w:val="0"/>
          <w:numId w:val="32"/>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Thành phần hiện có liên quan.</w:t>
      </w:r>
    </w:p>
    <w:p w14:paraId="47C20E4B" w14:textId="77777777" w:rsidR="00C27D93" w:rsidRPr="00C27D93" w:rsidRDefault="00C27D93">
      <w:pPr>
        <w:numPr>
          <w:ilvl w:val="0"/>
          <w:numId w:val="32"/>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Thay đổi dự kiến.</w:t>
      </w:r>
    </w:p>
    <w:p w14:paraId="7AAB207E" w14:textId="77777777" w:rsidR="00C27D93" w:rsidRPr="00C27D93" w:rsidRDefault="00C27D93">
      <w:pPr>
        <w:numPr>
          <w:ilvl w:val="0"/>
          <w:numId w:val="32"/>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Lý do thay đổi.</w:t>
      </w:r>
    </w:p>
    <w:p w14:paraId="120A8C65" w14:textId="77777777" w:rsidR="00C27D93" w:rsidRPr="00C27D93" w:rsidRDefault="00C27D93">
      <w:pPr>
        <w:numPr>
          <w:ilvl w:val="0"/>
          <w:numId w:val="32"/>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Requirement hoặc Acceptance Criteria liên quan.</w:t>
      </w:r>
    </w:p>
    <w:p w14:paraId="39B8B384" w14:textId="77777777" w:rsidR="00F55387" w:rsidRPr="00C27D93" w:rsidRDefault="00C27D93" w:rsidP="00C27D93">
      <w:pPr>
        <w:spacing w:before="100" w:beforeAutospacing="1" w:after="100" w:afterAutospacing="1"/>
        <w:rPr>
          <w:rFonts w:ascii="Arial" w:hAnsi="Arial" w:cs="Arial"/>
          <w:i/>
          <w:iCs/>
          <w:color w:val="000000"/>
          <w:sz w:val="22"/>
          <w:szCs w:val="22"/>
          <w:lang w:val="vi-VN"/>
        </w:rPr>
      </w:pPr>
      <w:r w:rsidRPr="00C27D93">
        <w:rPr>
          <w:rFonts w:ascii="Arial" w:hAnsi="Arial" w:cs="Arial"/>
          <w:i/>
          <w:iCs/>
          <w:color w:val="000000"/>
          <w:sz w:val="22"/>
          <w:szCs w:val="22"/>
        </w:rPr>
        <w:t>Không tự tạo thêm Business Rule hoặc giả định mới. Những nội dung chưa có đủ căn cứ phải được đánh dấu </w:t>
      </w:r>
      <w:r w:rsidRPr="00C27D93">
        <w:rPr>
          <w:rFonts w:ascii="Arial" w:hAnsi="Arial" w:cs="Arial"/>
          <w:b/>
          <w:bCs/>
          <w:i/>
          <w:iCs/>
          <w:color w:val="000000"/>
          <w:sz w:val="22"/>
          <w:szCs w:val="22"/>
        </w:rPr>
        <w:t>Cần xác nhận</w:t>
      </w:r>
      <w:r w:rsidRPr="00C27D93">
        <w:rPr>
          <w:rFonts w:ascii="Arial" w:hAnsi="Arial" w:cs="Arial"/>
          <w:i/>
          <w:iCs/>
          <w:color w:val="000000"/>
          <w:sz w:val="22"/>
          <w:szCs w:val="22"/>
        </w:rPr>
        <w:t>.</w:t>
      </w:r>
    </w:p>
    <w:p w14:paraId="48308449" w14:textId="7DAA9AD3" w:rsidR="00C27D93" w:rsidRPr="001A6681" w:rsidRDefault="00F55387" w:rsidP="001A6681">
      <w:pPr>
        <w:rPr>
          <w:rFonts w:ascii="Arial" w:hAnsi="Arial" w:cs="Arial"/>
          <w:color w:val="000000" w:themeColor="text1"/>
          <w:sz w:val="22"/>
          <w:szCs w:val="22"/>
          <w:lang w:val="vi-VN"/>
        </w:rPr>
      </w:pPr>
      <w:r w:rsidRPr="00F55387">
        <w:rPr>
          <w:rFonts w:ascii="Arial" w:hAnsi="Arial" w:cs="Arial"/>
          <w:b/>
          <w:bCs/>
          <w:color w:val="015876" w:themeColor="accent6" w:themeShade="BF"/>
          <w:sz w:val="22"/>
          <w:szCs w:val="22"/>
          <w:lang w:val="vi-VN"/>
        </w:rPr>
        <w:t>Output mong đợi:</w:t>
      </w:r>
      <w:r w:rsidR="001A6681">
        <w:rPr>
          <w:rFonts w:ascii="Arial" w:hAnsi="Arial" w:cs="Arial"/>
          <w:b/>
          <w:bCs/>
          <w:color w:val="015876" w:themeColor="accent6" w:themeShade="BF"/>
          <w:sz w:val="22"/>
          <w:szCs w:val="22"/>
          <w:lang w:val="vi-VN"/>
        </w:rPr>
        <w:t xml:space="preserve"> </w:t>
      </w:r>
      <w:r w:rsidR="001A6681" w:rsidRPr="001A6681">
        <w:rPr>
          <w:rFonts w:ascii="Arial" w:hAnsi="Arial" w:cs="Arial"/>
          <w:color w:val="000000" w:themeColor="text1"/>
          <w:sz w:val="22"/>
          <w:szCs w:val="22"/>
          <w:lang w:val="vi-VN"/>
        </w:rPr>
        <w:t xml:space="preserve">file </w:t>
      </w:r>
      <w:r w:rsidR="001A6681" w:rsidRPr="001A6681">
        <w:rPr>
          <w:rFonts w:ascii="Arial" w:hAnsi="Arial" w:cs="Arial"/>
          <w:color w:val="000000" w:themeColor="text1"/>
          <w:sz w:val="22"/>
          <w:szCs w:val="22"/>
          <w:lang w:val="vi-VN"/>
        </w:rPr>
        <w:t>Day03/activity1-development/development-context.md</w:t>
      </w:r>
    </w:p>
    <w:p w14:paraId="763E017B" w14:textId="77777777" w:rsidR="00C27D93" w:rsidRDefault="00C27D93" w:rsidP="0050383A">
      <w:pPr>
        <w:rPr>
          <w:rFonts w:ascii="Arial" w:hAnsi="Arial" w:cs="Arial"/>
          <w:b/>
          <w:bCs/>
          <w:color w:val="015876" w:themeColor="accent6" w:themeShade="BF"/>
          <w:lang w:val="vi-VN"/>
        </w:rPr>
      </w:pPr>
    </w:p>
    <w:p w14:paraId="43CBB170" w14:textId="77777777" w:rsidR="00171E67" w:rsidRDefault="00171E67" w:rsidP="0050383A">
      <w:pPr>
        <w:rPr>
          <w:rFonts w:ascii="Arial" w:hAnsi="Arial" w:cs="Arial"/>
          <w:color w:val="015876" w:themeColor="accent6" w:themeShade="BF"/>
          <w:lang w:val="vi-VN"/>
        </w:rPr>
      </w:pPr>
      <w:r>
        <w:rPr>
          <w:rFonts w:ascii="Arial" w:hAnsi="Arial" w:cs="Arial"/>
          <w:b/>
          <w:bCs/>
          <w:color w:val="015876" w:themeColor="accent6" w:themeShade="BF"/>
          <w:lang w:val="vi-VN"/>
        </w:rPr>
        <w:t xml:space="preserve">Human Review: </w:t>
      </w:r>
    </w:p>
    <w:p w14:paraId="7862E2C9"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Sau khi AI trả kết quả, nhóm cần review:</w:t>
      </w:r>
    </w:p>
    <w:p w14:paraId="04A335B4"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Module và màn hình bị ảnh hưởng đã đầy đủ chưa?</w:t>
      </w:r>
    </w:p>
    <w:p w14:paraId="044FF776"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AI có xác định đúng UI component cần tái sử dụng, mở rộng hoặc bổ sung không?</w:t>
      </w:r>
    </w:p>
    <w:p w14:paraId="0AD51EC5"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Có bỏ sót Business Rule quan trọng nào không?</w:t>
      </w:r>
    </w:p>
    <w:p w14:paraId="2D0A282F"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API cần thêm, sửa hoặc tái sử dụng có đúng không?</w:t>
      </w:r>
    </w:p>
    <w:p w14:paraId="79B46AE3"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UI, API, service và data model có nhất quán với nhau không?</w:t>
      </w:r>
    </w:p>
    <w:p w14:paraId="1975822D"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Có thay đổi nào vượt ra ngoài phạm vi của feature không?</w:t>
      </w:r>
    </w:p>
    <w:p w14:paraId="4C0FA7A1"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Coding Constraints có phù hợp với source code và conventions hiện tại không?</w:t>
      </w:r>
    </w:p>
    <w:p w14:paraId="0F9E9692"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Các Technical Risks đã được nhận diện đầy đủ chưa?</w:t>
      </w:r>
    </w:p>
    <w:p w14:paraId="520312AA"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Các assumption đã được Human xác nhận chưa?</w:t>
      </w:r>
    </w:p>
    <w:p w14:paraId="5AEFE35D" w14:textId="77777777" w:rsidR="00C27D93" w:rsidRPr="00C27D93" w:rsidRDefault="00C27D93" w:rsidP="00C27D93">
      <w:pPr>
        <w:rPr>
          <w:rFonts w:ascii="Arial" w:hAnsi="Arial" w:cs="Arial"/>
          <w:color w:val="000000"/>
          <w:sz w:val="22"/>
          <w:szCs w:val="22"/>
        </w:rPr>
      </w:pPr>
      <w:r w:rsidRPr="00C27D93">
        <w:rPr>
          <w:rFonts w:ascii="Arial" w:hAnsi="Arial" w:cs="Arial"/>
          <w:color w:val="000000"/>
          <w:sz w:val="22"/>
          <w:szCs w:val="22"/>
        </w:rPr>
        <w:t>□ Còn câu hỏi mở nào có thể làm AI sinh code sai không?</w:t>
      </w:r>
    </w:p>
    <w:p w14:paraId="3FF25E4C" w14:textId="77777777" w:rsidR="007131B8" w:rsidRPr="00C27D93" w:rsidRDefault="00C27D93" w:rsidP="00C27D93">
      <w:pPr>
        <w:rPr>
          <w:rFonts w:ascii="Arial" w:hAnsi="Arial" w:cs="Arial"/>
          <w:color w:val="000000"/>
          <w:sz w:val="22"/>
          <w:szCs w:val="22"/>
          <w:lang w:val="vi-VN"/>
        </w:rPr>
      </w:pPr>
      <w:r w:rsidRPr="00C27D93">
        <w:rPr>
          <w:rFonts w:ascii="Arial" w:hAnsi="Arial" w:cs="Arial"/>
          <w:color w:val="000000"/>
          <w:sz w:val="22"/>
          <w:szCs w:val="22"/>
        </w:rPr>
        <w:t>□ Development Context đã đủ để chuyển sang xây dựng Coding Blueprint chưa?</w:t>
      </w:r>
    </w:p>
    <w:p w14:paraId="50185895" w14:textId="77777777" w:rsidR="00171E67" w:rsidRDefault="00171E67" w:rsidP="00171E67">
      <w:pPr>
        <w:rPr>
          <w:rFonts w:ascii="Arial" w:hAnsi="Arial" w:cs="Arial"/>
          <w:color w:val="000000" w:themeColor="text1"/>
          <w:sz w:val="22"/>
          <w:szCs w:val="22"/>
          <w:lang w:val="vi-VN"/>
        </w:rPr>
      </w:pPr>
    </w:p>
    <w:p w14:paraId="510B3733" w14:textId="77777777" w:rsidR="00171E67" w:rsidRPr="00171E67" w:rsidRDefault="00171E67" w:rsidP="00171E67">
      <w:pPr>
        <w:rPr>
          <w:rFonts w:ascii="Arial" w:hAnsi="Arial" w:cs="Arial"/>
          <w:color w:val="000000" w:themeColor="text1"/>
          <w:sz w:val="22"/>
          <w:szCs w:val="22"/>
          <w:lang w:val="vi-VN"/>
        </w:rPr>
      </w:pPr>
    </w:p>
    <w:p w14:paraId="36518F06" w14:textId="77777777" w:rsidR="001A0CE4" w:rsidRDefault="0050383A" w:rsidP="0050383A">
      <w:pPr>
        <w:rPr>
          <w:rFonts w:ascii="Arial" w:hAnsi="Arial" w:cs="Arial"/>
          <w:b/>
          <w:bCs/>
          <w:color w:val="015876" w:themeColor="accent6" w:themeShade="BF"/>
          <w:lang w:val="vi-VN"/>
        </w:rPr>
      </w:pPr>
      <w:r w:rsidRPr="00F41949">
        <w:rPr>
          <w:rFonts w:ascii="Arial" w:hAnsi="Arial" w:cs="Arial"/>
          <w:b/>
          <w:bCs/>
          <w:color w:val="015876" w:themeColor="accent6" w:themeShade="BF"/>
          <w:lang w:val="vi-VN"/>
        </w:rPr>
        <w:t xml:space="preserve">Bước </w:t>
      </w:r>
      <w:r w:rsidR="00171E67">
        <w:rPr>
          <w:rFonts w:ascii="Arial" w:hAnsi="Arial" w:cs="Arial"/>
          <w:b/>
          <w:bCs/>
          <w:color w:val="015876" w:themeColor="accent6" w:themeShade="BF"/>
          <w:lang w:val="vi-VN"/>
        </w:rPr>
        <w:t>2</w:t>
      </w:r>
      <w:r w:rsidRPr="00F41949">
        <w:rPr>
          <w:rFonts w:ascii="Arial" w:hAnsi="Arial" w:cs="Arial"/>
          <w:b/>
          <w:bCs/>
          <w:color w:val="015876" w:themeColor="accent6" w:themeShade="BF"/>
          <w:lang w:val="vi-VN"/>
        </w:rPr>
        <w:t xml:space="preserve">: </w:t>
      </w:r>
      <w:r w:rsidR="004A4B81">
        <w:rPr>
          <w:rFonts w:ascii="Arial" w:hAnsi="Arial" w:cs="Arial"/>
          <w:b/>
          <w:bCs/>
          <w:color w:val="015876" w:themeColor="accent6" w:themeShade="BF"/>
          <w:lang w:val="vi-VN"/>
        </w:rPr>
        <w:t>Lập kế hoạch</w:t>
      </w:r>
    </w:p>
    <w:p w14:paraId="71E89771" w14:textId="77777777" w:rsidR="00C27D93" w:rsidRPr="00C27D93" w:rsidRDefault="004A4B81" w:rsidP="00C27D93">
      <w:pPr>
        <w:pStyle w:val="NormalWeb"/>
        <w:rPr>
          <w:color w:val="000000"/>
        </w:rPr>
      </w:pPr>
      <w:r w:rsidRPr="00214E80">
        <w:rPr>
          <w:rFonts w:ascii="Arial" w:hAnsi="Arial" w:cs="Arial"/>
          <w:b/>
          <w:bCs/>
          <w:color w:val="000000" w:themeColor="text1"/>
          <w:sz w:val="22"/>
          <w:szCs w:val="22"/>
          <w:u w:val="single"/>
          <w:lang w:val="vi-VN"/>
        </w:rPr>
        <w:lastRenderedPageBreak/>
        <w:t>Mục tiêu:</w:t>
      </w:r>
      <w:r w:rsidRPr="004A4B81">
        <w:rPr>
          <w:rFonts w:ascii="Arial" w:hAnsi="Arial" w:cs="Arial"/>
          <w:color w:val="000000" w:themeColor="text1"/>
          <w:sz w:val="22"/>
          <w:szCs w:val="22"/>
          <w:lang w:val="vi-VN"/>
        </w:rPr>
        <w:t xml:space="preserve"> </w:t>
      </w:r>
      <w:r w:rsidR="00C27D93" w:rsidRPr="00C27D93">
        <w:rPr>
          <w:rFonts w:ascii="Arial" w:hAnsi="Arial" w:cs="Arial"/>
          <w:color w:val="000000"/>
          <w:sz w:val="22"/>
          <w:szCs w:val="22"/>
        </w:rPr>
        <w:t>Sử dụng AI để chuyển </w:t>
      </w:r>
      <w:r w:rsidR="00C27D93" w:rsidRPr="00C27D93">
        <w:rPr>
          <w:rFonts w:ascii="Arial" w:hAnsi="Arial" w:cs="Arial"/>
          <w:b/>
          <w:bCs/>
          <w:color w:val="000000"/>
          <w:sz w:val="22"/>
          <w:szCs w:val="22"/>
        </w:rPr>
        <w:t>Development Context đã được Human xác nhận</w:t>
      </w:r>
      <w:r w:rsidR="00C27D93" w:rsidRPr="00C27D93">
        <w:rPr>
          <w:rFonts w:ascii="Arial" w:hAnsi="Arial" w:cs="Arial"/>
          <w:color w:val="000000"/>
          <w:sz w:val="22"/>
          <w:szCs w:val="22"/>
        </w:rPr>
        <w:t> thành một </w:t>
      </w:r>
      <w:r w:rsidR="00C27D93" w:rsidRPr="00C27D93">
        <w:rPr>
          <w:rFonts w:ascii="Arial" w:hAnsi="Arial" w:cs="Arial"/>
          <w:b/>
          <w:bCs/>
          <w:color w:val="000000"/>
          <w:sz w:val="22"/>
          <w:szCs w:val="22"/>
        </w:rPr>
        <w:t>Coding Plan có thể thực thi</w:t>
      </w:r>
      <w:r w:rsidR="00C27D93" w:rsidRPr="00C27D93">
        <w:rPr>
          <w:rFonts w:ascii="Arial" w:hAnsi="Arial" w:cs="Arial"/>
          <w:color w:val="000000"/>
          <w:sz w:val="22"/>
          <w:szCs w:val="22"/>
        </w:rPr>
        <w:t>, giúp Developer và AI cùng hiểu rõ:</w:t>
      </w:r>
      <w:r w:rsidR="00C27D93" w:rsidRPr="00C27D93">
        <w:rPr>
          <w:rFonts w:ascii="Arial" w:hAnsi="Arial" w:cs="Arial"/>
          <w:color w:val="000000"/>
          <w:sz w:val="22"/>
          <w:szCs w:val="22"/>
          <w:lang w:val="vi-VN"/>
        </w:rPr>
        <w:t xml:space="preserve"> </w:t>
      </w:r>
      <w:r w:rsidR="00C27D93" w:rsidRPr="00C27D93">
        <w:rPr>
          <w:rFonts w:ascii="Arial" w:hAnsi="Arial" w:cs="Arial"/>
          <w:b/>
          <w:bCs/>
          <w:color w:val="000000"/>
          <w:sz w:val="22"/>
          <w:szCs w:val="22"/>
        </w:rPr>
        <w:t>Sẽ hiện thực feature theo thứ tự nào, thay đổi những file nào, mỗi thành phần chịu trách nhiệm gì và kiểm chứng từng thay đổi ra sao?</w:t>
      </w:r>
    </w:p>
    <w:p w14:paraId="0306C816" w14:textId="77777777" w:rsidR="00C27D93" w:rsidRPr="00C27D93" w:rsidRDefault="00C27D93" w:rsidP="00C27D93">
      <w:p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Bước này chưa sinh mã nguồn. AI chỉ hỗ trợ chia nhỏ công việc và đề xuất cách hiện thực một </w:t>
      </w:r>
      <w:r w:rsidRPr="00C27D93">
        <w:rPr>
          <w:rFonts w:ascii="Arial" w:hAnsi="Arial" w:cs="Arial"/>
          <w:b/>
          <w:bCs/>
          <w:color w:val="000000"/>
          <w:sz w:val="22"/>
          <w:szCs w:val="22"/>
        </w:rPr>
        <w:t>vertical slice</w:t>
      </w:r>
      <w:r w:rsidRPr="00C27D93">
        <w:rPr>
          <w:rFonts w:ascii="Arial" w:hAnsi="Arial" w:cs="Arial"/>
          <w:color w:val="000000"/>
          <w:sz w:val="22"/>
          <w:szCs w:val="22"/>
        </w:rPr>
        <w:t> xuyên suốt:</w:t>
      </w:r>
    </w:p>
    <w:p w14:paraId="36369509" w14:textId="77777777" w:rsidR="00C27D93" w:rsidRPr="00C27D93" w:rsidRDefault="00C27D93" w:rsidP="00C27D93">
      <w:pPr>
        <w:spacing w:before="100" w:beforeAutospacing="1" w:after="100" w:afterAutospacing="1"/>
        <w:jc w:val="center"/>
        <w:rPr>
          <w:rFonts w:ascii="Arial" w:hAnsi="Arial" w:cs="Arial"/>
          <w:color w:val="000000"/>
          <w:sz w:val="22"/>
          <w:szCs w:val="22"/>
        </w:rPr>
      </w:pPr>
      <w:r w:rsidRPr="00C27D93">
        <w:rPr>
          <w:rFonts w:ascii="Arial" w:hAnsi="Arial" w:cs="Arial"/>
          <w:b/>
          <w:bCs/>
          <w:color w:val="000000"/>
          <w:sz w:val="22"/>
          <w:szCs w:val="22"/>
        </w:rPr>
        <w:t>UI → API Integration → Backend → Data</w:t>
      </w:r>
    </w:p>
    <w:p w14:paraId="67005814" w14:textId="77777777" w:rsidR="00C27D93" w:rsidRPr="00C27D93" w:rsidRDefault="00C27D93" w:rsidP="00C27D93">
      <w:pPr>
        <w:pStyle w:val="Heading2"/>
        <w:rPr>
          <w:rFonts w:ascii="Arial" w:hAnsi="Arial" w:cs="Arial"/>
          <w:color w:val="000000"/>
          <w:sz w:val="22"/>
          <w:szCs w:val="22"/>
        </w:rPr>
      </w:pPr>
      <w:r w:rsidRPr="00C27D93">
        <w:rPr>
          <w:rFonts w:ascii="Arial" w:hAnsi="Arial" w:cs="Arial"/>
          <w:color w:val="000000"/>
          <w:sz w:val="22"/>
          <w:szCs w:val="22"/>
        </w:rPr>
        <w:t>Coding Plan cần trả lời được các câu hỏi sau</w:t>
      </w:r>
    </w:p>
    <w:p w14:paraId="133FF7FF"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User flow nào sẽ được hiện thực trong activity?</w:t>
      </w:r>
    </w:p>
    <w:p w14:paraId="1819A75D"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Phạm vi coding gồm những thành phần nào?</w:t>
      </w:r>
    </w:p>
    <w:p w14:paraId="2B365754"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Những file, class hoặc component nào cần tạo mới hoặc chỉnh sửa?</w:t>
      </w:r>
    </w:p>
    <w:p w14:paraId="5EC1025D"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Mỗi thành phần chịu trách nhiệm gì?</w:t>
      </w:r>
    </w:p>
    <w:p w14:paraId="2D848340"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UI sẽ gọi API nào và ánh xạ request/response ra sao?</w:t>
      </w:r>
    </w:p>
    <w:p w14:paraId="4FAC0371"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Business Rule nào được hiện thực ở component nào?</w:t>
      </w:r>
    </w:p>
    <w:p w14:paraId="150CF40C"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Các task phụ thuộc nhau như thế nào?</w:t>
      </w:r>
    </w:p>
    <w:p w14:paraId="2CFB3CB6"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Nên coding theo thứ tự nào để giảm rework?</w:t>
      </w:r>
    </w:p>
    <w:p w14:paraId="3D54EF7A" w14:textId="77777777" w:rsidR="00C27D93"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Unit Test nào cần chuẩn bị cho từng component?</w:t>
      </w:r>
    </w:p>
    <w:p w14:paraId="7E740198" w14:textId="77777777" w:rsidR="0050383A" w:rsidRPr="00C27D93" w:rsidRDefault="00C27D93">
      <w:pPr>
        <w:numPr>
          <w:ilvl w:val="0"/>
          <w:numId w:val="33"/>
        </w:numPr>
        <w:spacing w:before="100" w:beforeAutospacing="1" w:after="100" w:afterAutospacing="1"/>
        <w:rPr>
          <w:rFonts w:ascii="Arial" w:hAnsi="Arial" w:cs="Arial"/>
          <w:color w:val="000000"/>
          <w:sz w:val="22"/>
          <w:szCs w:val="22"/>
        </w:rPr>
      </w:pPr>
      <w:r w:rsidRPr="00C27D93">
        <w:rPr>
          <w:rFonts w:ascii="Arial" w:hAnsi="Arial" w:cs="Arial"/>
          <w:color w:val="000000"/>
          <w:sz w:val="22"/>
          <w:szCs w:val="22"/>
        </w:rPr>
        <w:t>Những điểm nào cần Human phê duyệt trước khi bắt đầu coding?</w:t>
      </w:r>
    </w:p>
    <w:p w14:paraId="436E2219" w14:textId="77777777" w:rsidR="004A4B81" w:rsidRPr="004A4B81" w:rsidRDefault="004A4B81" w:rsidP="004A4B81">
      <w:pPr>
        <w:rPr>
          <w:rFonts w:ascii="Arial" w:hAnsi="Arial" w:cs="Arial"/>
          <w:lang w:val="vi-VN"/>
        </w:rPr>
      </w:pPr>
    </w:p>
    <w:p w14:paraId="731EF8EA" w14:textId="77777777" w:rsidR="00EC3455" w:rsidRPr="00EC3455" w:rsidRDefault="00EC3455" w:rsidP="0050383A">
      <w:pPr>
        <w:rPr>
          <w:rFonts w:ascii="Arial" w:hAnsi="Arial" w:cs="Arial"/>
          <w:b/>
          <w:bCs/>
          <w:color w:val="015876" w:themeColor="accent6" w:themeShade="BF"/>
          <w:lang w:val="vi-VN"/>
        </w:rPr>
      </w:pPr>
      <w:r w:rsidRPr="00EC3455">
        <w:rPr>
          <w:rFonts w:ascii="Arial" w:hAnsi="Arial" w:cs="Arial"/>
          <w:b/>
          <w:bCs/>
          <w:color w:val="015876" w:themeColor="accent6" w:themeShade="BF"/>
          <w:lang w:val="vi-VN"/>
        </w:rPr>
        <w:t>Prompt gợi ý:</w:t>
      </w:r>
    </w:p>
    <w:p w14:paraId="06400F10"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Bạn là một </w:t>
      </w:r>
      <w:r w:rsidRPr="00C27D93">
        <w:rPr>
          <w:rFonts w:ascii="Arial" w:hAnsi="Arial" w:cs="Arial"/>
          <w:b/>
          <w:bCs/>
          <w:i/>
          <w:iCs/>
          <w:color w:val="000000"/>
          <w:sz w:val="22"/>
          <w:szCs w:val="22"/>
        </w:rPr>
        <w:t>Senior Full-Stack Software Engineer</w:t>
      </w:r>
      <w:r w:rsidRPr="00C27D93">
        <w:rPr>
          <w:rFonts w:ascii="Arial" w:hAnsi="Arial" w:cs="Arial"/>
          <w:i/>
          <w:iCs/>
          <w:color w:val="000000"/>
          <w:sz w:val="22"/>
          <w:szCs w:val="22"/>
        </w:rPr>
        <w:t> chuẩn bị lập kế hoạch coding cho chức năng </w:t>
      </w:r>
      <w:r w:rsidRPr="00C27D93">
        <w:rPr>
          <w:rFonts w:ascii="Arial" w:hAnsi="Arial" w:cs="Arial"/>
          <w:b/>
          <w:bCs/>
          <w:i/>
          <w:iCs/>
          <w:color w:val="000000"/>
          <w:sz w:val="22"/>
          <w:szCs w:val="22"/>
        </w:rPr>
        <w:t>Dynamic Appointment Rescheduling &amp; Waiting List Management</w:t>
      </w:r>
      <w:r w:rsidRPr="00C27D93">
        <w:rPr>
          <w:rFonts w:ascii="Arial" w:hAnsi="Arial" w:cs="Arial"/>
          <w:i/>
          <w:iCs/>
          <w:color w:val="000000"/>
          <w:sz w:val="22"/>
          <w:szCs w:val="22"/>
        </w:rPr>
        <w:t> trên hệ thống MedBook.</w:t>
      </w:r>
    </w:p>
    <w:p w14:paraId="628E9B6C"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Dựa trên:</w:t>
      </w:r>
    </w:p>
    <w:p w14:paraId="13ED6A6F"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development-context.md</w:t>
      </w:r>
    </w:p>
    <w:p w14:paraId="1618E2E4"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AI-Ready Specification Package</w:t>
      </w:r>
    </w:p>
    <w:p w14:paraId="53C51201"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Architecture Blueprint</w:t>
      </w:r>
    </w:p>
    <w:p w14:paraId="4A508DA6"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Source Code</w:t>
      </w:r>
    </w:p>
    <w:p w14:paraId="0F56F89E"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UI Components</w:t>
      </w:r>
    </w:p>
    <w:p w14:paraId="168C7AAD"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APIs</w:t>
      </w:r>
    </w:p>
    <w:p w14:paraId="264AF7F2"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Existing Data Model</w:t>
      </w:r>
    </w:p>
    <w:p w14:paraId="2516C220" w14:textId="77777777" w:rsidR="00C27D93" w:rsidRPr="00C27D93" w:rsidRDefault="00C27D93">
      <w:pPr>
        <w:numPr>
          <w:ilvl w:val="0"/>
          <w:numId w:val="34"/>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Coding Standards</w:t>
      </w:r>
    </w:p>
    <w:p w14:paraId="75221CD7"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Hãy xây dựng một </w:t>
      </w:r>
      <w:r w:rsidRPr="00C27D93">
        <w:rPr>
          <w:rFonts w:ascii="Arial" w:hAnsi="Arial" w:cs="Arial"/>
          <w:b/>
          <w:bCs/>
          <w:i/>
          <w:iCs/>
          <w:color w:val="000000"/>
          <w:sz w:val="22"/>
          <w:szCs w:val="22"/>
        </w:rPr>
        <w:t>Coding Plan</w:t>
      </w:r>
      <w:r w:rsidRPr="00C27D93">
        <w:rPr>
          <w:rFonts w:ascii="Arial" w:hAnsi="Arial" w:cs="Arial"/>
          <w:i/>
          <w:iCs/>
          <w:color w:val="000000"/>
          <w:sz w:val="22"/>
          <w:szCs w:val="22"/>
        </w:rPr>
        <w:t> cho một vertical slice có thể hoàn thành trong phạm vi activity.</w:t>
      </w:r>
    </w:p>
    <w:p w14:paraId="38B94E6E"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b/>
          <w:bCs/>
          <w:i/>
          <w:iCs/>
          <w:color w:val="000000"/>
          <w:sz w:val="22"/>
          <w:szCs w:val="22"/>
        </w:rPr>
        <w:t>Không sinh mã nguồn ở bước này.</w:t>
      </w:r>
    </w:p>
    <w:p w14:paraId="3802A236"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Coding Plan cần:</w:t>
      </w:r>
    </w:p>
    <w:p w14:paraId="5815B9B2"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Xác định user flow được hiện thực.</w:t>
      </w:r>
    </w:p>
    <w:p w14:paraId="5481D7D3"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Xác định rõ phạm vi In Scope và Out of Scope.</w:t>
      </w:r>
    </w:p>
    <w:p w14:paraId="1441A4A7"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Chia công việc theo UI, API Integration, Backend và Data.</w:t>
      </w:r>
    </w:p>
    <w:p w14:paraId="35565CD5"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Chỉ ra file, class hoặc component cần tạo mới hay chỉnh sửa.</w:t>
      </w:r>
    </w:p>
    <w:p w14:paraId="4D3419C4"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Phân bổ Business Rules vào đúng thành phần.</w:t>
      </w:r>
    </w:p>
    <w:p w14:paraId="62CD4B7E"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Xác định dependency và thứ tự coding.</w:t>
      </w:r>
    </w:p>
    <w:p w14:paraId="78D61210"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Đề xuất Unit Test cần có cho từng task.</w:t>
      </w:r>
    </w:p>
    <w:p w14:paraId="477FE23A" w14:textId="77777777" w:rsidR="00C27D93" w:rsidRPr="00C27D93" w:rsidRDefault="00C27D93">
      <w:pPr>
        <w:numPr>
          <w:ilvl w:val="0"/>
          <w:numId w:val="35"/>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lastRenderedPageBreak/>
        <w:t>Chỉ ra assumptions hoặc quyết định cần Human xác nhận.</w:t>
      </w:r>
    </w:p>
    <w:p w14:paraId="1016B300" w14:textId="77777777" w:rsidR="00C27D93" w:rsidRPr="00C27D93" w:rsidRDefault="00C27D93" w:rsidP="00C27D93">
      <w:p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Với mỗi coding task, hãy cung cấp:</w:t>
      </w:r>
    </w:p>
    <w:p w14:paraId="51DDB801"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Mục tiêu của task.</w:t>
      </w:r>
    </w:p>
    <w:p w14:paraId="41E8D043"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Thành phần và file bị ảnh hưởng.</w:t>
      </w:r>
    </w:p>
    <w:p w14:paraId="1B8A6246"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Input và output.</w:t>
      </w:r>
    </w:p>
    <w:p w14:paraId="26E8D94B"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Business Rules liên quan.</w:t>
      </w:r>
    </w:p>
    <w:p w14:paraId="4DE4DF1F"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Dependency.</w:t>
      </w:r>
    </w:p>
    <w:p w14:paraId="60509009"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Tiêu chí hoàn thành.</w:t>
      </w:r>
    </w:p>
    <w:p w14:paraId="0DB29911" w14:textId="77777777" w:rsidR="00C27D93" w:rsidRPr="00C27D93" w:rsidRDefault="00C27D93">
      <w:pPr>
        <w:numPr>
          <w:ilvl w:val="0"/>
          <w:numId w:val="36"/>
        </w:numPr>
        <w:spacing w:before="100" w:beforeAutospacing="1" w:after="100" w:afterAutospacing="1"/>
        <w:rPr>
          <w:rFonts w:ascii="Arial" w:hAnsi="Arial" w:cs="Arial"/>
          <w:i/>
          <w:iCs/>
          <w:color w:val="000000"/>
          <w:sz w:val="22"/>
          <w:szCs w:val="22"/>
        </w:rPr>
      </w:pPr>
      <w:r w:rsidRPr="00C27D93">
        <w:rPr>
          <w:rFonts w:ascii="Arial" w:hAnsi="Arial" w:cs="Arial"/>
          <w:i/>
          <w:iCs/>
          <w:color w:val="000000"/>
          <w:sz w:val="22"/>
          <w:szCs w:val="22"/>
        </w:rPr>
        <w:t>Unit Test dự kiến.</w:t>
      </w:r>
    </w:p>
    <w:p w14:paraId="17A6D4F4" w14:textId="77777777" w:rsidR="00EC3455" w:rsidRPr="00C27D93" w:rsidRDefault="00C27D93" w:rsidP="00C27D93">
      <w:pPr>
        <w:spacing w:before="100" w:beforeAutospacing="1" w:after="100" w:afterAutospacing="1"/>
        <w:rPr>
          <w:rFonts w:ascii="Arial" w:hAnsi="Arial" w:cs="Arial"/>
          <w:i/>
          <w:iCs/>
          <w:color w:val="000000"/>
          <w:sz w:val="22"/>
          <w:szCs w:val="22"/>
          <w:lang w:val="vi-VN"/>
        </w:rPr>
      </w:pPr>
      <w:r w:rsidRPr="00C27D93">
        <w:rPr>
          <w:rFonts w:ascii="Arial" w:hAnsi="Arial" w:cs="Arial"/>
          <w:i/>
          <w:iCs/>
          <w:color w:val="000000"/>
          <w:sz w:val="22"/>
          <w:szCs w:val="22"/>
        </w:rPr>
        <w:t>Không mở rộng phạm vi ngoài Development Context. Nội dung chưa đủ căn cứ phải được đánh dấu </w:t>
      </w:r>
      <w:r w:rsidRPr="00C27D93">
        <w:rPr>
          <w:rFonts w:ascii="Arial" w:hAnsi="Arial" w:cs="Arial"/>
          <w:b/>
          <w:bCs/>
          <w:i/>
          <w:iCs/>
          <w:color w:val="000000"/>
          <w:sz w:val="22"/>
          <w:szCs w:val="22"/>
        </w:rPr>
        <w:t>Cần xác nhận</w:t>
      </w:r>
      <w:r w:rsidRPr="00C27D93">
        <w:rPr>
          <w:rFonts w:ascii="Arial" w:hAnsi="Arial" w:cs="Arial"/>
          <w:i/>
          <w:iCs/>
          <w:color w:val="000000"/>
          <w:sz w:val="22"/>
          <w:szCs w:val="22"/>
        </w:rPr>
        <w:t>.</w:t>
      </w:r>
    </w:p>
    <w:p w14:paraId="4FDA8391" w14:textId="03FC9207" w:rsidR="001A6681" w:rsidRDefault="00EC3455" w:rsidP="00C27D93">
      <w:pPr>
        <w:rPr>
          <w:rFonts w:ascii="Arial" w:hAnsi="Arial" w:cs="Arial"/>
          <w:b/>
          <w:bCs/>
          <w:color w:val="02779E" w:themeColor="accent6"/>
          <w:lang w:val="vi-VN"/>
        </w:rPr>
      </w:pPr>
      <w:r>
        <w:rPr>
          <w:rFonts w:ascii="Arial" w:hAnsi="Arial" w:cs="Arial"/>
          <w:b/>
          <w:bCs/>
          <w:color w:val="02779E" w:themeColor="accent6"/>
          <w:lang w:val="vi-VN"/>
        </w:rPr>
        <w:t xml:space="preserve">Output: </w:t>
      </w:r>
      <w:r w:rsidR="001A6681" w:rsidRPr="001A6681">
        <w:rPr>
          <w:rFonts w:ascii="Arial" w:hAnsi="Arial" w:cs="Arial"/>
          <w:color w:val="000000" w:themeColor="text1"/>
          <w:sz w:val="22"/>
          <w:szCs w:val="22"/>
          <w:lang w:val="vi-VN"/>
        </w:rPr>
        <w:t>file Day03/activity1-development/coding-plan.md</w:t>
      </w:r>
    </w:p>
    <w:p w14:paraId="1046ACB1" w14:textId="522AD281" w:rsidR="00C27D93" w:rsidRPr="001A6681" w:rsidRDefault="00C27D93" w:rsidP="00C27D93">
      <w:pPr>
        <w:rPr>
          <w:rFonts w:ascii="Arial" w:hAnsi="Arial" w:cs="Arial"/>
          <w:b/>
          <w:bCs/>
          <w:color w:val="02779E" w:themeColor="accent6"/>
          <w:lang w:val="vi-VN"/>
        </w:rPr>
      </w:pPr>
      <w:r>
        <w:rPr>
          <w:rFonts w:ascii="Arial" w:hAnsi="Arial" w:cs="Arial"/>
          <w:b/>
          <w:bCs/>
          <w:color w:val="02779E" w:themeColor="accent6"/>
          <w:lang w:val="vi-VN"/>
        </w:rPr>
        <w:t>Coding plan cũng nên được tổ chức thành file markdown để dễ dàng làm input cho các bước sau.</w:t>
      </w:r>
    </w:p>
    <w:p w14:paraId="025BAC57" w14:textId="77777777" w:rsidR="00EC3455" w:rsidRDefault="00364F67" w:rsidP="00891B92">
      <w:pPr>
        <w:spacing w:before="100" w:beforeAutospacing="1" w:after="100" w:afterAutospacing="1"/>
        <w:outlineLvl w:val="0"/>
        <w:rPr>
          <w:rFonts w:ascii="Arial" w:hAnsi="Arial" w:cs="Arial"/>
          <w:b/>
          <w:bCs/>
          <w:color w:val="02779E" w:themeColor="accent6"/>
          <w:lang w:val="vi-VN"/>
        </w:rPr>
      </w:pPr>
      <w:r w:rsidRPr="00364F67">
        <w:rPr>
          <w:rFonts w:ascii="Arial" w:hAnsi="Arial" w:cs="Arial"/>
          <w:b/>
          <w:bCs/>
          <w:color w:val="02779E" w:themeColor="accent6"/>
          <w:lang w:val="vi-VN"/>
        </w:rPr>
        <w:t>Human Review</w:t>
      </w:r>
    </w:p>
    <w:p w14:paraId="11EF3543"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Sau khi AI trả kết quả, nhóm cần review:</w:t>
      </w:r>
    </w:p>
    <w:p w14:paraId="20DB12E7"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Vertical slice có đủ nhỏ để hoàn thành trong thời gian activity không?</w:t>
      </w:r>
    </w:p>
    <w:p w14:paraId="0F70DDF2"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Vertical slice có đi xuyên suốt từ UI đến backend không?</w:t>
      </w:r>
    </w:p>
    <w:p w14:paraId="77FF3EF7"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User flow có bám sát Requirement và Acceptance Criteria không?</w:t>
      </w:r>
    </w:p>
    <w:p w14:paraId="161F7076"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Phạm vi In Scope và Out of Scope đã rõ chưa?</w:t>
      </w:r>
    </w:p>
    <w:p w14:paraId="4F2A138B"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AI có đề xuất thay đổi component nào ngoài Development Context không?</w:t>
      </w:r>
    </w:p>
    <w:p w14:paraId="1C3C8993"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File, class và component cần thay đổi đã được xác định đúng chưa?</w:t>
      </w:r>
    </w:p>
    <w:p w14:paraId="59768A38"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Business Rules đã được phân bổ vào đúng layer chưa?</w:t>
      </w:r>
    </w:p>
    <w:p w14:paraId="33A15A90"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UI và API Contract có nhất quán không?</w:t>
      </w:r>
    </w:p>
    <w:p w14:paraId="501C2672"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Thứ tự coding có phản ánh đúng dependency không?</w:t>
      </w:r>
    </w:p>
    <w:p w14:paraId="62FBBEFA"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Có task nào quá lớn và cần chia nhỏ thêm không?</w:t>
      </w:r>
    </w:p>
    <w:p w14:paraId="6EDA554F"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Unit Test dự kiến có bao phủ các Business Rules quan trọng không?</w:t>
      </w:r>
    </w:p>
    <w:p w14:paraId="4907A565" w14:textId="77777777" w:rsidR="00891B92" w:rsidRPr="00891B92" w:rsidRDefault="00891B92" w:rsidP="00891B92">
      <w:pPr>
        <w:rPr>
          <w:rFonts w:ascii="Arial" w:hAnsi="Arial" w:cs="Arial"/>
          <w:color w:val="000000"/>
          <w:sz w:val="22"/>
          <w:szCs w:val="22"/>
        </w:rPr>
      </w:pPr>
      <w:r w:rsidRPr="00891B92">
        <w:rPr>
          <w:rFonts w:ascii="Arial" w:hAnsi="Arial" w:cs="Arial"/>
          <w:color w:val="000000"/>
          <w:sz w:val="22"/>
          <w:szCs w:val="22"/>
        </w:rPr>
        <w:t>□ Các assumptions và open decisions đã được Human xác nhận chưa?</w:t>
      </w:r>
    </w:p>
    <w:p w14:paraId="4560EA89" w14:textId="77777777" w:rsidR="00891B92" w:rsidRPr="00891B92" w:rsidRDefault="00891B92" w:rsidP="00891B92">
      <w:pPr>
        <w:rPr>
          <w:rFonts w:ascii="Arial" w:hAnsi="Arial" w:cs="Arial"/>
          <w:color w:val="000000"/>
          <w:sz w:val="22"/>
          <w:szCs w:val="22"/>
          <w:lang w:val="vi-VN"/>
        </w:rPr>
      </w:pPr>
      <w:r w:rsidRPr="00891B92">
        <w:rPr>
          <w:rFonts w:ascii="Arial" w:hAnsi="Arial" w:cs="Arial"/>
          <w:color w:val="000000"/>
          <w:sz w:val="22"/>
          <w:szCs w:val="22"/>
        </w:rPr>
        <w:t>□ Coding Plan đã đủ rõ để chuyển sang sinh code chưa?</w:t>
      </w:r>
    </w:p>
    <w:p w14:paraId="32125141" w14:textId="77777777" w:rsidR="00891B92" w:rsidRDefault="00891B92" w:rsidP="0050383A">
      <w:pPr>
        <w:rPr>
          <w:rFonts w:ascii="Arial" w:hAnsi="Arial" w:cs="Arial"/>
          <w:b/>
          <w:bCs/>
          <w:color w:val="015876" w:themeColor="accent6" w:themeShade="BF"/>
          <w:lang w:val="vi-VN"/>
        </w:rPr>
      </w:pPr>
    </w:p>
    <w:p w14:paraId="03C3E908" w14:textId="77777777" w:rsidR="001A0CE4" w:rsidRPr="00F41949" w:rsidRDefault="001A0CE4" w:rsidP="0050383A">
      <w:pPr>
        <w:rPr>
          <w:rFonts w:ascii="Arial" w:hAnsi="Arial" w:cs="Arial"/>
          <w:color w:val="015876" w:themeColor="accent6" w:themeShade="BF"/>
          <w:lang w:val="vi-VN"/>
        </w:rPr>
      </w:pPr>
      <w:r w:rsidRPr="00F41949">
        <w:rPr>
          <w:rFonts w:ascii="Arial" w:hAnsi="Arial" w:cs="Arial"/>
          <w:b/>
          <w:bCs/>
          <w:color w:val="015876" w:themeColor="accent6" w:themeShade="BF"/>
          <w:lang w:val="vi-VN"/>
        </w:rPr>
        <w:t xml:space="preserve">Bước </w:t>
      </w:r>
      <w:r w:rsidR="00893171">
        <w:rPr>
          <w:rFonts w:ascii="Arial" w:hAnsi="Arial" w:cs="Arial"/>
          <w:b/>
          <w:bCs/>
          <w:color w:val="015876" w:themeColor="accent6" w:themeShade="BF"/>
          <w:lang w:val="vi-VN"/>
        </w:rPr>
        <w:t>3</w:t>
      </w:r>
      <w:r w:rsidRPr="00F41949">
        <w:rPr>
          <w:rFonts w:ascii="Arial" w:hAnsi="Arial" w:cs="Arial"/>
          <w:b/>
          <w:bCs/>
          <w:color w:val="015876" w:themeColor="accent6" w:themeShade="BF"/>
          <w:lang w:val="vi-VN"/>
        </w:rPr>
        <w:t>:</w:t>
      </w:r>
      <w:r w:rsidRPr="00F41949">
        <w:rPr>
          <w:rFonts w:ascii="Arial" w:hAnsi="Arial" w:cs="Arial"/>
          <w:color w:val="015876" w:themeColor="accent6" w:themeShade="BF"/>
          <w:lang w:val="vi-VN"/>
        </w:rPr>
        <w:t xml:space="preserve"> </w:t>
      </w:r>
      <w:r w:rsidR="00214E80" w:rsidRPr="00214E80">
        <w:rPr>
          <w:rFonts w:ascii="Arial" w:hAnsi="Arial" w:cs="Arial"/>
          <w:b/>
          <w:bCs/>
          <w:color w:val="015876" w:themeColor="accent6" w:themeShade="BF"/>
          <w:lang w:val="vi-VN"/>
        </w:rPr>
        <w:t>AI-Assisted Coding</w:t>
      </w:r>
      <w:r w:rsidR="00214E80">
        <w:rPr>
          <w:rFonts w:ascii="Arial" w:hAnsi="Arial" w:cs="Arial"/>
          <w:color w:val="015876" w:themeColor="accent6" w:themeShade="BF"/>
          <w:lang w:val="vi-VN"/>
        </w:rPr>
        <w:t xml:space="preserve"> </w:t>
      </w:r>
    </w:p>
    <w:p w14:paraId="0DCF9726" w14:textId="77777777" w:rsidR="00891B92" w:rsidRPr="00891B92" w:rsidRDefault="00214E80" w:rsidP="00891B92">
      <w:pPr>
        <w:pStyle w:val="NormalWeb"/>
        <w:rPr>
          <w:rFonts w:ascii="Arial" w:hAnsi="Arial" w:cs="Arial"/>
          <w:color w:val="000000"/>
          <w:sz w:val="22"/>
          <w:szCs w:val="22"/>
        </w:rPr>
      </w:pPr>
      <w:r w:rsidRPr="00891B92">
        <w:rPr>
          <w:rFonts w:ascii="Arial" w:hAnsi="Arial" w:cs="Arial"/>
          <w:b/>
          <w:bCs/>
          <w:color w:val="000000"/>
          <w:sz w:val="22"/>
          <w:szCs w:val="22"/>
          <w:u w:val="single"/>
        </w:rPr>
        <w:t>Mục tiêu</w:t>
      </w:r>
      <w:r w:rsidRPr="00891B92">
        <w:rPr>
          <w:rFonts w:ascii="Arial" w:hAnsi="Arial" w:cs="Arial"/>
          <w:b/>
          <w:bCs/>
          <w:color w:val="000000"/>
          <w:sz w:val="22"/>
          <w:szCs w:val="22"/>
          <w:u w:val="single"/>
          <w:lang w:val="vi-VN"/>
        </w:rPr>
        <w:t>:</w:t>
      </w:r>
      <w:r w:rsidRPr="00891B92">
        <w:rPr>
          <w:rFonts w:ascii="Arial" w:hAnsi="Arial" w:cs="Arial"/>
          <w:b/>
          <w:bCs/>
          <w:color w:val="000000"/>
          <w:sz w:val="22"/>
          <w:szCs w:val="22"/>
          <w:lang w:val="vi-VN"/>
        </w:rPr>
        <w:t xml:space="preserve"> </w:t>
      </w:r>
      <w:r w:rsidR="00891B92" w:rsidRPr="00891B92">
        <w:rPr>
          <w:rFonts w:ascii="Arial" w:hAnsi="Arial" w:cs="Arial"/>
          <w:color w:val="000000"/>
          <w:sz w:val="22"/>
          <w:szCs w:val="22"/>
        </w:rPr>
        <w:t>Sử dụng AI để hiện thực hóa </w:t>
      </w:r>
      <w:r w:rsidR="00891B92" w:rsidRPr="00891B92">
        <w:rPr>
          <w:rFonts w:ascii="Arial" w:hAnsi="Arial" w:cs="Arial"/>
          <w:b/>
          <w:bCs/>
          <w:color w:val="000000"/>
          <w:sz w:val="22"/>
          <w:szCs w:val="22"/>
        </w:rPr>
        <w:t>vertical slice đã được phê duyệt trong Coding Plan</w:t>
      </w:r>
      <w:r w:rsidR="00891B92" w:rsidRPr="00891B92">
        <w:rPr>
          <w:rFonts w:ascii="Arial" w:hAnsi="Arial" w:cs="Arial"/>
          <w:color w:val="000000"/>
          <w:sz w:val="22"/>
          <w:szCs w:val="22"/>
        </w:rPr>
        <w:t>, tạo ra mã nguồn nhất quán trên các thành phần:</w:t>
      </w:r>
    </w:p>
    <w:p w14:paraId="6FE64BF7" w14:textId="77777777" w:rsidR="00891B92" w:rsidRPr="00891B92" w:rsidRDefault="00891B92" w:rsidP="00891B92">
      <w:pPr>
        <w:spacing w:before="100" w:beforeAutospacing="1" w:after="100" w:afterAutospacing="1"/>
        <w:jc w:val="center"/>
        <w:rPr>
          <w:rFonts w:ascii="Arial" w:hAnsi="Arial" w:cs="Arial"/>
          <w:color w:val="000000"/>
          <w:sz w:val="22"/>
          <w:szCs w:val="22"/>
        </w:rPr>
      </w:pPr>
      <w:r w:rsidRPr="00891B92">
        <w:rPr>
          <w:rFonts w:ascii="Arial" w:hAnsi="Arial" w:cs="Arial"/>
          <w:b/>
          <w:bCs/>
          <w:color w:val="000000"/>
          <w:sz w:val="22"/>
          <w:szCs w:val="22"/>
        </w:rPr>
        <w:t>UI → API Integration → Backend → Data</w:t>
      </w:r>
    </w:p>
    <w:p w14:paraId="70FD47A7" w14:textId="77777777" w:rsidR="00891B92" w:rsidRDefault="00891B92" w:rsidP="00891B92">
      <w:pPr>
        <w:spacing w:before="100" w:beforeAutospacing="1" w:after="100" w:afterAutospacing="1"/>
        <w:jc w:val="both"/>
        <w:rPr>
          <w:rFonts w:ascii="Arial" w:hAnsi="Arial" w:cs="Arial"/>
          <w:color w:val="000000"/>
          <w:sz w:val="22"/>
          <w:szCs w:val="22"/>
          <w:lang w:val="vi-VN"/>
        </w:rPr>
      </w:pPr>
      <w:r w:rsidRPr="00891B92">
        <w:rPr>
          <w:rFonts w:ascii="Arial" w:hAnsi="Arial" w:cs="Arial"/>
          <w:color w:val="000000"/>
          <w:sz w:val="22"/>
          <w:szCs w:val="22"/>
        </w:rPr>
        <w:t>Developer không yêu cầu AI sinh toàn bộ feature trong một lần. Thay vào đó, AI thực hiện từng coding task theo kế hoạch, Developer review và xác nhận trước khi chuyển sang task tiếp theo.</w:t>
      </w:r>
    </w:p>
    <w:p w14:paraId="3FB2B459" w14:textId="77777777" w:rsidR="00891B92" w:rsidRPr="00891B92" w:rsidRDefault="00891B92" w:rsidP="00891B92">
      <w:pPr>
        <w:pStyle w:val="Heading2"/>
        <w:rPr>
          <w:rFonts w:ascii="Arial" w:hAnsi="Arial" w:cs="Arial"/>
          <w:color w:val="000000"/>
          <w:sz w:val="22"/>
          <w:szCs w:val="22"/>
        </w:rPr>
      </w:pPr>
      <w:r w:rsidRPr="00891B92">
        <w:rPr>
          <w:rFonts w:ascii="Arial" w:hAnsi="Arial" w:cs="Arial"/>
          <w:color w:val="000000"/>
          <w:sz w:val="22"/>
          <w:szCs w:val="22"/>
        </w:rPr>
        <w:t>AI-Assisted Coding cần trả lời được các câu hỏi sau</w:t>
      </w:r>
    </w:p>
    <w:p w14:paraId="45BD9CB6"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Coding task nào đang được thực hiện?</w:t>
      </w:r>
    </w:p>
    <w:p w14:paraId="1631DEEA"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Task này liên quan đến Requirement và Acceptance Criteria nào?</w:t>
      </w:r>
    </w:p>
    <w:p w14:paraId="124186F6"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Những file nào được tạo mới hoặc chỉnh sửa?</w:t>
      </w:r>
    </w:p>
    <w:p w14:paraId="76E33792"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Có thành phần hiện có nào cần tái sử dụng không?</w:t>
      </w:r>
    </w:p>
    <w:p w14:paraId="05D7E2B0"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Business Rule nào được hiện thực trong đoạn code này?</w:t>
      </w:r>
    </w:p>
    <w:p w14:paraId="46203D26"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lastRenderedPageBreak/>
        <w:t>UI, API và backend có nhất quán về dữ liệu và trạng thái không?</w:t>
      </w:r>
    </w:p>
    <w:p w14:paraId="5DD6B205"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Code có tuân thủ architecture và coding conventions hiện tại không?</w:t>
      </w:r>
    </w:p>
    <w:p w14:paraId="10785425"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Có assumption hoặc thay đổi ngoài Coding Plan hay không?</w:t>
      </w:r>
    </w:p>
    <w:p w14:paraId="7340B940" w14:textId="77777777" w:rsidR="00891B92" w:rsidRPr="00891B92" w:rsidRDefault="00891B92">
      <w:pPr>
        <w:numPr>
          <w:ilvl w:val="0"/>
          <w:numId w:val="37"/>
        </w:numPr>
        <w:spacing w:before="100" w:beforeAutospacing="1" w:after="100" w:afterAutospacing="1"/>
        <w:rPr>
          <w:rFonts w:ascii="Arial" w:hAnsi="Arial" w:cs="Arial"/>
          <w:color w:val="000000"/>
          <w:sz w:val="22"/>
          <w:szCs w:val="22"/>
        </w:rPr>
      </w:pPr>
      <w:r w:rsidRPr="00891B92">
        <w:rPr>
          <w:rFonts w:ascii="Arial" w:hAnsi="Arial" w:cs="Arial"/>
          <w:color w:val="000000"/>
          <w:sz w:val="22"/>
          <w:szCs w:val="22"/>
        </w:rPr>
        <w:t>Code đã sẵn sàng để chuyển sang Unit Testing chưa</w:t>
      </w:r>
      <w:r w:rsidRPr="00891B92">
        <w:rPr>
          <w:rFonts w:ascii="Arial" w:hAnsi="Arial" w:cs="Arial"/>
          <w:color w:val="000000"/>
          <w:sz w:val="22"/>
          <w:szCs w:val="22"/>
          <w:lang w:val="vi-VN"/>
        </w:rPr>
        <w:t>?</w:t>
      </w:r>
    </w:p>
    <w:p w14:paraId="150FB3BB" w14:textId="77777777" w:rsidR="004A0B62" w:rsidRPr="004A0B62" w:rsidRDefault="004A0B62" w:rsidP="004A0B62">
      <w:pPr>
        <w:pStyle w:val="Heading2"/>
        <w:rPr>
          <w:rFonts w:ascii="Arial" w:eastAsia="Times New Roman" w:hAnsi="Arial" w:cs="Arial"/>
          <w:color w:val="000000"/>
          <w:sz w:val="22"/>
          <w:szCs w:val="22"/>
          <w:u w:val="single"/>
          <w:lang w:val="vi-VN"/>
        </w:rPr>
      </w:pPr>
      <w:r w:rsidRPr="004A0B62">
        <w:rPr>
          <w:rFonts w:ascii="Arial" w:eastAsia="Times New Roman" w:hAnsi="Arial" w:cs="Arial"/>
          <w:color w:val="000000"/>
          <w:sz w:val="22"/>
          <w:szCs w:val="22"/>
          <w:u w:val="single"/>
          <w:lang w:val="vi-VN"/>
        </w:rPr>
        <w:t>Phạm vi coding</w:t>
      </w:r>
    </w:p>
    <w:p w14:paraId="166EBA91" w14:textId="77777777" w:rsidR="004A0B62" w:rsidRPr="004A0B62" w:rsidRDefault="004A0B62" w:rsidP="004A0B62">
      <w:pPr>
        <w:pStyle w:val="NormalWeb"/>
        <w:rPr>
          <w:rFonts w:ascii="Arial" w:hAnsi="Arial" w:cs="Arial"/>
          <w:color w:val="000000"/>
          <w:sz w:val="22"/>
          <w:szCs w:val="22"/>
          <w:lang w:val="vi-VN"/>
        </w:rPr>
      </w:pPr>
      <w:r w:rsidRPr="004A0B62">
        <w:rPr>
          <w:rFonts w:ascii="Arial" w:hAnsi="Arial" w:cs="Arial"/>
          <w:color w:val="000000"/>
          <w:sz w:val="22"/>
          <w:szCs w:val="22"/>
          <w:lang w:val="vi-VN"/>
        </w:rPr>
        <w:t>Để activity đủ sâu trong thời gian giới hạn, mỗi nhóm chỉ chọn</w:t>
      </w:r>
      <w:r w:rsidRPr="004A0B62">
        <w:rPr>
          <w:rFonts w:ascii="Arial" w:hAnsi="Arial" w:cs="Arial"/>
          <w:sz w:val="22"/>
          <w:szCs w:val="22"/>
          <w:lang w:val="vi-VN"/>
        </w:rPr>
        <w:t> </w:t>
      </w:r>
      <w:r w:rsidRPr="004A0B62">
        <w:rPr>
          <w:rFonts w:ascii="Arial" w:hAnsi="Arial" w:cs="Arial"/>
          <w:b/>
          <w:bCs/>
          <w:sz w:val="22"/>
          <w:szCs w:val="22"/>
          <w:lang w:val="vi-VN"/>
        </w:rPr>
        <w:t>một coding task quan trọng</w:t>
      </w:r>
      <w:r w:rsidRPr="004A0B62">
        <w:rPr>
          <w:rFonts w:ascii="Arial" w:hAnsi="Arial" w:cs="Arial"/>
          <w:color w:val="000000"/>
          <w:sz w:val="22"/>
          <w:szCs w:val="22"/>
          <w:lang w:val="vi-VN"/>
        </w:rPr>
        <w:t>, chẳng hạn:</w:t>
      </w:r>
    </w:p>
    <w:p w14:paraId="30F817E8" w14:textId="77777777" w:rsidR="004A0B62" w:rsidRPr="004A0B62" w:rsidRDefault="004A0B62">
      <w:pPr>
        <w:numPr>
          <w:ilvl w:val="0"/>
          <w:numId w:val="27"/>
        </w:numPr>
        <w:spacing w:before="100" w:beforeAutospacing="1" w:after="100" w:afterAutospacing="1"/>
        <w:rPr>
          <w:rFonts w:ascii="Arial" w:hAnsi="Arial" w:cs="Arial"/>
          <w:color w:val="000000"/>
          <w:sz w:val="22"/>
          <w:szCs w:val="22"/>
          <w:lang w:val="vi-VN"/>
        </w:rPr>
      </w:pPr>
      <w:r w:rsidRPr="004A0B62">
        <w:rPr>
          <w:rFonts w:ascii="Arial" w:hAnsi="Arial" w:cs="Arial"/>
          <w:color w:val="000000"/>
          <w:sz w:val="22"/>
          <w:szCs w:val="22"/>
          <w:lang w:val="vi-VN"/>
        </w:rPr>
        <w:t>Tạo offer khi có slot trống.</w:t>
      </w:r>
    </w:p>
    <w:p w14:paraId="38B9E0D8" w14:textId="77777777" w:rsidR="004A0B62" w:rsidRPr="004A0B62" w:rsidRDefault="004A0B62">
      <w:pPr>
        <w:numPr>
          <w:ilvl w:val="0"/>
          <w:numId w:val="27"/>
        </w:numPr>
        <w:spacing w:before="100" w:beforeAutospacing="1" w:after="100" w:afterAutospacing="1"/>
        <w:rPr>
          <w:rFonts w:ascii="Arial" w:hAnsi="Arial" w:cs="Arial"/>
          <w:color w:val="000000"/>
          <w:sz w:val="22"/>
          <w:szCs w:val="22"/>
          <w:lang w:val="vi-VN"/>
        </w:rPr>
      </w:pPr>
      <w:r w:rsidRPr="004A0B62">
        <w:rPr>
          <w:rFonts w:ascii="Arial" w:hAnsi="Arial" w:cs="Arial"/>
          <w:color w:val="000000"/>
          <w:sz w:val="22"/>
          <w:szCs w:val="22"/>
          <w:lang w:val="vi-VN"/>
        </w:rPr>
        <w:t>Chọn bệnh nhân tiếp theo từ waiting list.</w:t>
      </w:r>
    </w:p>
    <w:p w14:paraId="4DF395D6" w14:textId="77777777" w:rsidR="004A0B62" w:rsidRPr="004A0B62" w:rsidRDefault="004A0B62">
      <w:pPr>
        <w:numPr>
          <w:ilvl w:val="0"/>
          <w:numId w:val="27"/>
        </w:numPr>
        <w:spacing w:before="100" w:beforeAutospacing="1" w:after="100" w:afterAutospacing="1"/>
        <w:rPr>
          <w:rFonts w:ascii="Arial" w:hAnsi="Arial" w:cs="Arial"/>
          <w:color w:val="000000"/>
          <w:sz w:val="22"/>
          <w:szCs w:val="22"/>
          <w:lang w:val="vi-VN"/>
        </w:rPr>
      </w:pPr>
      <w:r w:rsidRPr="004A0B62">
        <w:rPr>
          <w:rFonts w:ascii="Arial" w:hAnsi="Arial" w:cs="Arial"/>
          <w:color w:val="000000"/>
          <w:sz w:val="22"/>
          <w:szCs w:val="22"/>
          <w:lang w:val="vi-VN"/>
        </w:rPr>
        <w:t>Xử lý bệnh nhân chấp nhận offer.</w:t>
      </w:r>
    </w:p>
    <w:p w14:paraId="14C804A4" w14:textId="77777777" w:rsidR="004A0B62" w:rsidRPr="004A0B62" w:rsidRDefault="004A0B62">
      <w:pPr>
        <w:numPr>
          <w:ilvl w:val="0"/>
          <w:numId w:val="27"/>
        </w:numPr>
        <w:spacing w:before="100" w:beforeAutospacing="1" w:after="100" w:afterAutospacing="1"/>
        <w:rPr>
          <w:rFonts w:ascii="Arial" w:hAnsi="Arial" w:cs="Arial"/>
          <w:color w:val="000000"/>
          <w:sz w:val="22"/>
          <w:szCs w:val="22"/>
          <w:lang w:val="vi-VN"/>
        </w:rPr>
      </w:pPr>
      <w:r w:rsidRPr="004A0B62">
        <w:rPr>
          <w:rFonts w:ascii="Arial" w:hAnsi="Arial" w:cs="Arial"/>
          <w:color w:val="000000"/>
          <w:sz w:val="22"/>
          <w:szCs w:val="22"/>
          <w:lang w:val="vi-VN"/>
        </w:rPr>
        <w:t>Xử lý timeout và chuyển sang bệnh nhân tiếp theo.</w:t>
      </w:r>
    </w:p>
    <w:p w14:paraId="5866CF82" w14:textId="77777777" w:rsidR="004A0B62" w:rsidRPr="004A0B62" w:rsidRDefault="004A0B62">
      <w:pPr>
        <w:numPr>
          <w:ilvl w:val="0"/>
          <w:numId w:val="27"/>
        </w:numPr>
        <w:spacing w:before="100" w:beforeAutospacing="1" w:after="100" w:afterAutospacing="1"/>
        <w:rPr>
          <w:rFonts w:ascii="Arial" w:hAnsi="Arial" w:cs="Arial"/>
          <w:color w:val="000000"/>
          <w:sz w:val="22"/>
          <w:szCs w:val="22"/>
          <w:lang w:val="vi-VN"/>
        </w:rPr>
      </w:pPr>
      <w:r w:rsidRPr="004A0B62">
        <w:rPr>
          <w:rFonts w:ascii="Arial" w:hAnsi="Arial" w:cs="Arial"/>
          <w:color w:val="000000"/>
          <w:sz w:val="22"/>
          <w:szCs w:val="22"/>
          <w:lang w:val="vi-VN"/>
        </w:rPr>
        <w:t>Ngăn hai bệnh nhân cùng nhận một slot.</w:t>
      </w:r>
    </w:p>
    <w:p w14:paraId="7B339673" w14:textId="77777777" w:rsidR="004A0B62" w:rsidRPr="004A0B62" w:rsidRDefault="004A0B62" w:rsidP="004A0B62">
      <w:pPr>
        <w:pStyle w:val="NormalWeb"/>
        <w:rPr>
          <w:rFonts w:ascii="Arial" w:hAnsi="Arial" w:cs="Arial"/>
          <w:color w:val="000000"/>
          <w:sz w:val="22"/>
          <w:szCs w:val="22"/>
          <w:lang w:val="vi-VN"/>
        </w:rPr>
      </w:pPr>
      <w:r w:rsidRPr="004A0B62">
        <w:rPr>
          <w:rFonts w:ascii="Arial" w:hAnsi="Arial" w:cs="Arial"/>
          <w:color w:val="000000"/>
          <w:sz w:val="22"/>
          <w:szCs w:val="22"/>
          <w:lang w:val="vi-VN"/>
        </w:rPr>
        <w:t>Nhóm không cần coding toàn bộ chức năng Dynamic Appointment Rescheduling &amp; Waiting List Management.</w:t>
      </w:r>
    </w:p>
    <w:p w14:paraId="051FAD05" w14:textId="77777777" w:rsidR="004A0B62" w:rsidRPr="004A0B62" w:rsidRDefault="004A0B62" w:rsidP="00DC749A">
      <w:pPr>
        <w:pStyle w:val="NormalWeb"/>
        <w:rPr>
          <w:rFonts w:ascii="Arial" w:hAnsi="Arial" w:cs="Arial"/>
          <w:color w:val="000000"/>
          <w:sz w:val="22"/>
          <w:szCs w:val="22"/>
          <w:lang w:val="vi-VN"/>
        </w:rPr>
      </w:pPr>
    </w:p>
    <w:p w14:paraId="2B3D5A3B" w14:textId="77777777" w:rsidR="00893171" w:rsidRPr="00893171" w:rsidRDefault="00893171" w:rsidP="0050383A">
      <w:pPr>
        <w:rPr>
          <w:rFonts w:ascii="Arial" w:hAnsi="Arial" w:cs="Arial"/>
          <w:b/>
          <w:bCs/>
          <w:color w:val="015876" w:themeColor="accent6" w:themeShade="BF"/>
          <w:lang w:val="vi-VN"/>
        </w:rPr>
      </w:pPr>
      <w:r w:rsidRPr="00893171">
        <w:rPr>
          <w:rFonts w:ascii="Arial" w:hAnsi="Arial" w:cs="Arial"/>
          <w:b/>
          <w:bCs/>
          <w:color w:val="015876" w:themeColor="accent6" w:themeShade="BF"/>
          <w:lang w:val="vi-VN"/>
        </w:rPr>
        <w:t>Prompt gợi ý:</w:t>
      </w:r>
    </w:p>
    <w:p w14:paraId="6BBB52DC"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Bạn là một </w:t>
      </w:r>
      <w:r w:rsidRPr="00891B92">
        <w:rPr>
          <w:rFonts w:ascii="Arial" w:hAnsi="Arial" w:cs="Arial"/>
          <w:b/>
          <w:bCs/>
          <w:i/>
          <w:iCs/>
          <w:color w:val="000000"/>
          <w:sz w:val="22"/>
          <w:szCs w:val="22"/>
        </w:rPr>
        <w:t>Senior Full-Stack Software Engineer</w:t>
      </w:r>
      <w:r w:rsidRPr="00891B92">
        <w:rPr>
          <w:rFonts w:ascii="Arial" w:hAnsi="Arial" w:cs="Arial"/>
          <w:i/>
          <w:iCs/>
          <w:color w:val="000000"/>
          <w:sz w:val="22"/>
          <w:szCs w:val="22"/>
        </w:rPr>
        <w:t> đang hiện thực hóa chức năng </w:t>
      </w:r>
      <w:r w:rsidRPr="00891B92">
        <w:rPr>
          <w:rFonts w:ascii="Arial" w:hAnsi="Arial" w:cs="Arial"/>
          <w:b/>
          <w:bCs/>
          <w:i/>
          <w:iCs/>
          <w:color w:val="000000"/>
          <w:sz w:val="22"/>
          <w:szCs w:val="22"/>
        </w:rPr>
        <w:t>Dynamic Appointment Rescheduling &amp; Waiting List Management</w:t>
      </w:r>
      <w:r w:rsidRPr="00891B92">
        <w:rPr>
          <w:rFonts w:ascii="Arial" w:hAnsi="Arial" w:cs="Arial"/>
          <w:i/>
          <w:iCs/>
          <w:color w:val="000000"/>
          <w:sz w:val="22"/>
          <w:szCs w:val="22"/>
        </w:rPr>
        <w:t> trên hệ thống MedBook.</w:t>
      </w:r>
    </w:p>
    <w:p w14:paraId="0C66C26D"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Dựa trên:</w:t>
      </w:r>
    </w:p>
    <w:p w14:paraId="5D3D96DA" w14:textId="77777777" w:rsidR="00891B92" w:rsidRPr="00891B92" w:rsidRDefault="00891B92">
      <w:pPr>
        <w:numPr>
          <w:ilvl w:val="0"/>
          <w:numId w:val="38"/>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development-context.md</w:t>
      </w:r>
    </w:p>
    <w:p w14:paraId="1ED11F6F" w14:textId="77777777" w:rsidR="00891B92" w:rsidRPr="00891B92" w:rsidRDefault="00891B92">
      <w:pPr>
        <w:numPr>
          <w:ilvl w:val="0"/>
          <w:numId w:val="38"/>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coding-plan.md</w:t>
      </w:r>
    </w:p>
    <w:p w14:paraId="57AFB0ED" w14:textId="77777777" w:rsidR="00891B92" w:rsidRPr="00891B92" w:rsidRDefault="00891B92">
      <w:pPr>
        <w:numPr>
          <w:ilvl w:val="0"/>
          <w:numId w:val="38"/>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AI-Ready Specification Package</w:t>
      </w:r>
    </w:p>
    <w:p w14:paraId="0A235881" w14:textId="77777777" w:rsidR="00891B92" w:rsidRPr="00891B92" w:rsidRDefault="00891B92">
      <w:pPr>
        <w:numPr>
          <w:ilvl w:val="0"/>
          <w:numId w:val="38"/>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Architecture Blueprint</w:t>
      </w:r>
    </w:p>
    <w:p w14:paraId="09070FA1" w14:textId="77777777" w:rsidR="00891B92" w:rsidRPr="00891B92" w:rsidRDefault="00891B92">
      <w:pPr>
        <w:numPr>
          <w:ilvl w:val="0"/>
          <w:numId w:val="38"/>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Existing Source Code</w:t>
      </w:r>
    </w:p>
    <w:p w14:paraId="6EEF40E4" w14:textId="77777777" w:rsidR="00891B92" w:rsidRPr="00891B92" w:rsidRDefault="00891B92">
      <w:pPr>
        <w:numPr>
          <w:ilvl w:val="0"/>
          <w:numId w:val="38"/>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Coding Standards</w:t>
      </w:r>
    </w:p>
    <w:p w14:paraId="6B996DE0"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Hãy thực hiện coding task sau:</w:t>
      </w:r>
    </w:p>
    <w:p w14:paraId="78191EBC"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b/>
          <w:bCs/>
          <w:i/>
          <w:iCs/>
          <w:color w:val="000000"/>
          <w:sz w:val="22"/>
          <w:szCs w:val="22"/>
        </w:rPr>
        <w:t>Task ID:</w:t>
      </w:r>
      <w:r w:rsidRPr="00891B92">
        <w:rPr>
          <w:rFonts w:ascii="Arial" w:hAnsi="Arial" w:cs="Arial"/>
          <w:i/>
          <w:iCs/>
          <w:color w:val="000000"/>
          <w:sz w:val="22"/>
          <w:szCs w:val="22"/>
        </w:rPr>
        <w:t> [ID của task]</w:t>
      </w:r>
      <w:r w:rsidRPr="00891B92">
        <w:rPr>
          <w:rFonts w:ascii="Arial" w:hAnsi="Arial" w:cs="Arial"/>
          <w:i/>
          <w:iCs/>
          <w:color w:val="000000"/>
          <w:sz w:val="22"/>
          <w:szCs w:val="22"/>
        </w:rPr>
        <w:br/>
      </w:r>
      <w:r w:rsidRPr="00891B92">
        <w:rPr>
          <w:rFonts w:ascii="Arial" w:hAnsi="Arial" w:cs="Arial"/>
          <w:b/>
          <w:bCs/>
          <w:i/>
          <w:iCs/>
          <w:color w:val="000000"/>
          <w:sz w:val="22"/>
          <w:szCs w:val="22"/>
        </w:rPr>
        <w:t>Task name:</w:t>
      </w:r>
      <w:r w:rsidRPr="00891B92">
        <w:rPr>
          <w:rFonts w:ascii="Arial" w:hAnsi="Arial" w:cs="Arial"/>
          <w:i/>
          <w:iCs/>
          <w:color w:val="000000"/>
          <w:sz w:val="22"/>
          <w:szCs w:val="22"/>
        </w:rPr>
        <w:t> [Tên task]</w:t>
      </w:r>
    </w:p>
    <w:p w14:paraId="76BD15F1"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Chỉ thực hiện đúng phạm vi của task này.</w:t>
      </w:r>
    </w:p>
    <w:p w14:paraId="4EFFC44C"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Trước khi sinh code, hãy:</w:t>
      </w:r>
    </w:p>
    <w:p w14:paraId="451A7A4A" w14:textId="77777777" w:rsidR="00891B92" w:rsidRPr="00891B92" w:rsidRDefault="00891B92">
      <w:pPr>
        <w:numPr>
          <w:ilvl w:val="0"/>
          <w:numId w:val="39"/>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Xác định các file cần tạo mới hoặc chỉnh sửa.</w:t>
      </w:r>
    </w:p>
    <w:p w14:paraId="23D24B31" w14:textId="77777777" w:rsidR="00891B92" w:rsidRPr="00891B92" w:rsidRDefault="00891B92">
      <w:pPr>
        <w:numPr>
          <w:ilvl w:val="0"/>
          <w:numId w:val="39"/>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Xác định component hoặc service hiện có có thể tái sử dụng.</w:t>
      </w:r>
    </w:p>
    <w:p w14:paraId="559B5644" w14:textId="77777777" w:rsidR="00891B92" w:rsidRPr="00891B92" w:rsidRDefault="00891B92">
      <w:pPr>
        <w:numPr>
          <w:ilvl w:val="0"/>
          <w:numId w:val="39"/>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Liệt kê Business Rules và Acceptance Criteria liên quan.</w:t>
      </w:r>
    </w:p>
    <w:p w14:paraId="434942C6" w14:textId="77777777" w:rsidR="00891B92" w:rsidRPr="00891B92" w:rsidRDefault="00891B92">
      <w:pPr>
        <w:numPr>
          <w:ilvl w:val="0"/>
          <w:numId w:val="39"/>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Chỉ ra assumptions hoặc thông tin còn thiếu.</w:t>
      </w:r>
    </w:p>
    <w:p w14:paraId="6C937820"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Sau đó:</w:t>
      </w:r>
    </w:p>
    <w:p w14:paraId="7074476D"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Sinh code theo architecture và coding conventions hiện tại.</w:t>
      </w:r>
    </w:p>
    <w:p w14:paraId="37E51EB4"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Không thay đổi các thành phần ngoài Coding Plan.</w:t>
      </w:r>
    </w:p>
    <w:p w14:paraId="6BD7ADD7"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Không tự tạo thêm Business Rule.</w:t>
      </w:r>
    </w:p>
    <w:p w14:paraId="4C34F1C3"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Không thay đổi API contract nếu chưa được phê duyệt.</w:t>
      </w:r>
    </w:p>
    <w:p w14:paraId="262BABD2"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Tái sử dụng component, service và utility hiện có khi phù hợp.</w:t>
      </w:r>
    </w:p>
    <w:p w14:paraId="746B52EE"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lastRenderedPageBreak/>
        <w:t>Xử lý đầy đủ validation, loading, success và error states.</w:t>
      </w:r>
    </w:p>
    <w:p w14:paraId="545964C7" w14:textId="77777777" w:rsidR="00891B92" w:rsidRPr="00891B92" w:rsidRDefault="00891B92">
      <w:pPr>
        <w:numPr>
          <w:ilvl w:val="0"/>
          <w:numId w:val="40"/>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Chỉ thêm comment cho các quyết định kỹ thuật không hiển nhiên.</w:t>
      </w:r>
    </w:p>
    <w:p w14:paraId="047C0AED" w14:textId="77777777" w:rsidR="00891B92" w:rsidRPr="00891B92" w:rsidRDefault="00891B92" w:rsidP="00891B92">
      <w:p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Sau khi sinh code, hãy cung cấp:</w:t>
      </w:r>
    </w:p>
    <w:p w14:paraId="25BBD767" w14:textId="77777777" w:rsidR="00891B92" w:rsidRPr="00891B92" w:rsidRDefault="00891B92">
      <w:pPr>
        <w:numPr>
          <w:ilvl w:val="0"/>
          <w:numId w:val="41"/>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Danh sách file đã tạo hoặc chỉnh sửa.</w:t>
      </w:r>
    </w:p>
    <w:p w14:paraId="324351D3" w14:textId="77777777" w:rsidR="00891B92" w:rsidRPr="00891B92" w:rsidRDefault="00891B92">
      <w:pPr>
        <w:numPr>
          <w:ilvl w:val="0"/>
          <w:numId w:val="41"/>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Tóm tắt thay đổi trong từng file.</w:t>
      </w:r>
    </w:p>
    <w:p w14:paraId="5BA6E976" w14:textId="77777777" w:rsidR="00891B92" w:rsidRPr="00891B92" w:rsidRDefault="00891B92">
      <w:pPr>
        <w:numPr>
          <w:ilvl w:val="0"/>
          <w:numId w:val="41"/>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Business Rules đã được hiện thực.</w:t>
      </w:r>
    </w:p>
    <w:p w14:paraId="2D573D98" w14:textId="77777777" w:rsidR="00891B92" w:rsidRPr="00891B92" w:rsidRDefault="00891B92">
      <w:pPr>
        <w:numPr>
          <w:ilvl w:val="0"/>
          <w:numId w:val="41"/>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Những nội dung chưa được hiện thực.</w:t>
      </w:r>
    </w:p>
    <w:p w14:paraId="06E2AF03" w14:textId="77777777" w:rsidR="00891B92" w:rsidRPr="00891B92" w:rsidRDefault="00891B92">
      <w:pPr>
        <w:numPr>
          <w:ilvl w:val="0"/>
          <w:numId w:val="41"/>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Rủi ro hoặc assumptions cần Human xác nhận.</w:t>
      </w:r>
    </w:p>
    <w:p w14:paraId="4160C1CF" w14:textId="77777777" w:rsidR="00891B92" w:rsidRPr="00891B92" w:rsidRDefault="00891B92">
      <w:pPr>
        <w:numPr>
          <w:ilvl w:val="0"/>
          <w:numId w:val="41"/>
        </w:numPr>
        <w:spacing w:before="100" w:beforeAutospacing="1" w:after="100" w:afterAutospacing="1"/>
        <w:rPr>
          <w:rFonts w:ascii="Arial" w:hAnsi="Arial" w:cs="Arial"/>
          <w:i/>
          <w:iCs/>
          <w:color w:val="000000"/>
          <w:sz w:val="22"/>
          <w:szCs w:val="22"/>
        </w:rPr>
      </w:pPr>
      <w:r w:rsidRPr="00891B92">
        <w:rPr>
          <w:rFonts w:ascii="Arial" w:hAnsi="Arial" w:cs="Arial"/>
          <w:i/>
          <w:iCs/>
          <w:color w:val="000000"/>
          <w:sz w:val="22"/>
          <w:szCs w:val="22"/>
        </w:rPr>
        <w:t>Unit Tests cần được tạo ở bước tiếp theo.</w:t>
      </w:r>
    </w:p>
    <w:p w14:paraId="37F7F31F" w14:textId="77777777" w:rsidR="00DC749A" w:rsidRDefault="00891B92" w:rsidP="00891B92">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Output gồm 2 phần: Source Code và coding-log.md</w:t>
      </w:r>
    </w:p>
    <w:p w14:paraId="3E36CCB2" w14:textId="77777777" w:rsidR="00891B92" w:rsidRDefault="00891B92" w:rsidP="00891B92">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Source Code là phần code liên quan đến task đã lựa chọn.</w:t>
      </w:r>
    </w:p>
    <w:p w14:paraId="575799BC" w14:textId="77777777" w:rsidR="00891B92" w:rsidRDefault="00891B92" w:rsidP="00891B92">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Coding-log.md giúp theo dõi AI đã thay đổi gì, tại sao, thay đổi đó liên quan đến requirement nào?</w:t>
      </w:r>
    </w:p>
    <w:p w14:paraId="2CED12DB" w14:textId="77777777" w:rsidR="00893171" w:rsidRDefault="00DC749A" w:rsidP="0050383A">
      <w:pPr>
        <w:rPr>
          <w:rFonts w:ascii="Arial" w:hAnsi="Arial" w:cs="Arial"/>
          <w:lang w:val="vi-VN"/>
        </w:rPr>
      </w:pPr>
      <w:r w:rsidRPr="001A6681">
        <w:rPr>
          <w:rFonts w:ascii="Arial" w:hAnsi="Arial" w:cs="Arial"/>
          <w:b/>
          <w:bCs/>
          <w:color w:val="02779E" w:themeColor="accent6"/>
          <w:lang w:val="vi-VN"/>
        </w:rPr>
        <w:t>Output 1:</w:t>
      </w:r>
      <w:r>
        <w:rPr>
          <w:rFonts w:ascii="Arial" w:hAnsi="Arial" w:cs="Arial"/>
          <w:lang w:val="vi-VN"/>
        </w:rPr>
        <w:t xml:space="preserve"> Coding Task Brief </w:t>
      </w:r>
    </w:p>
    <w:tbl>
      <w:tblPr>
        <w:tblStyle w:val="SyllabusTable-withBorders"/>
        <w:tblW w:w="10499" w:type="dxa"/>
        <w:tblLook w:val="04A0" w:firstRow="1" w:lastRow="0" w:firstColumn="1" w:lastColumn="0" w:noHBand="0" w:noVBand="1"/>
      </w:tblPr>
      <w:tblGrid>
        <w:gridCol w:w="5387"/>
        <w:gridCol w:w="5112"/>
      </w:tblGrid>
      <w:tr w:rsidR="00DC749A" w14:paraId="4E028233" w14:textId="77777777" w:rsidTr="003A5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7" w:type="dxa"/>
          </w:tcPr>
          <w:p w14:paraId="1DF9236B" w14:textId="77777777" w:rsidR="00DC749A" w:rsidRPr="004A4B81" w:rsidRDefault="00DC749A" w:rsidP="003A5D4E">
            <w:pPr>
              <w:rPr>
                <w:rFonts w:ascii="Arial" w:hAnsi="Arial" w:cs="Arial"/>
                <w:color w:val="B6332E" w:themeColor="accent1" w:themeShade="BF"/>
                <w:sz w:val="22"/>
                <w:szCs w:val="22"/>
                <w:lang w:val="vi-VN"/>
              </w:rPr>
            </w:pPr>
            <w:r w:rsidRPr="004A4B81">
              <w:rPr>
                <w:rFonts w:ascii="Arial" w:hAnsi="Arial" w:cs="Arial"/>
                <w:color w:val="B6332E" w:themeColor="accent1" w:themeShade="BF"/>
                <w:sz w:val="22"/>
                <w:szCs w:val="22"/>
                <w:lang w:val="vi-VN"/>
              </w:rPr>
              <w:t>Nội dung</w:t>
            </w:r>
          </w:p>
        </w:tc>
        <w:tc>
          <w:tcPr>
            <w:tcW w:w="5112" w:type="dxa"/>
          </w:tcPr>
          <w:p w14:paraId="79D07AC3" w14:textId="77777777" w:rsidR="00DC749A" w:rsidRPr="004A4B81" w:rsidRDefault="00DC749A" w:rsidP="003A5D4E">
            <w:pPr>
              <w:cnfStyle w:val="100000000000" w:firstRow="1" w:lastRow="0" w:firstColumn="0" w:lastColumn="0" w:oddVBand="0" w:evenVBand="0" w:oddHBand="0" w:evenHBand="0" w:firstRowFirstColumn="0" w:firstRowLastColumn="0" w:lastRowFirstColumn="0" w:lastRowLastColumn="0"/>
              <w:rPr>
                <w:rFonts w:ascii="Arial" w:hAnsi="Arial" w:cs="Arial"/>
                <w:color w:val="B6332E" w:themeColor="accent1" w:themeShade="BF"/>
                <w:sz w:val="22"/>
                <w:szCs w:val="22"/>
                <w:lang w:val="vi-VN"/>
              </w:rPr>
            </w:pPr>
            <w:r w:rsidRPr="004A4B81">
              <w:rPr>
                <w:rFonts w:ascii="Arial" w:hAnsi="Arial" w:cs="Arial"/>
                <w:color w:val="B6332E" w:themeColor="accent1" w:themeShade="BF"/>
                <w:sz w:val="22"/>
                <w:szCs w:val="22"/>
                <w:lang w:val="vi-VN"/>
              </w:rPr>
              <w:t>Kết quả</w:t>
            </w:r>
          </w:p>
        </w:tc>
      </w:tr>
      <w:tr w:rsidR="00DC749A" w14:paraId="6004FCC7"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5149C601"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Coding task</w:t>
            </w:r>
          </w:p>
        </w:tc>
        <w:tc>
          <w:tcPr>
            <w:tcW w:w="5112" w:type="dxa"/>
          </w:tcPr>
          <w:p w14:paraId="163DE849"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68983D00"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3A624A57" w14:textId="77777777" w:rsidR="00DC749A" w:rsidRPr="004A4B81"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Component / Service</w:t>
            </w:r>
          </w:p>
        </w:tc>
        <w:tc>
          <w:tcPr>
            <w:tcW w:w="5112" w:type="dxa"/>
          </w:tcPr>
          <w:p w14:paraId="67CAC298"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0DB066C0"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3369058A"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Business rules đã code</w:t>
            </w:r>
          </w:p>
        </w:tc>
        <w:tc>
          <w:tcPr>
            <w:tcW w:w="5112" w:type="dxa"/>
          </w:tcPr>
          <w:p w14:paraId="5F063F1F"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472CE2AE"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43628919"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API liên quan</w:t>
            </w:r>
          </w:p>
        </w:tc>
        <w:tc>
          <w:tcPr>
            <w:tcW w:w="5112" w:type="dxa"/>
          </w:tcPr>
          <w:p w14:paraId="36326A83"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504A465C"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200104CE"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 xml:space="preserve">Files/Classes cần thay đổi </w:t>
            </w:r>
          </w:p>
        </w:tc>
        <w:tc>
          <w:tcPr>
            <w:tcW w:w="5112" w:type="dxa"/>
          </w:tcPr>
          <w:p w14:paraId="62221346"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5B5730D8"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4C7A20C5"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Acceptance Criteria</w:t>
            </w:r>
          </w:p>
        </w:tc>
        <w:tc>
          <w:tcPr>
            <w:tcW w:w="5112" w:type="dxa"/>
          </w:tcPr>
          <w:p w14:paraId="04480E3F"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18453DAB"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3AF9C3E2"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Coding constraints</w:t>
            </w:r>
          </w:p>
        </w:tc>
        <w:tc>
          <w:tcPr>
            <w:tcW w:w="5112" w:type="dxa"/>
          </w:tcPr>
          <w:p w14:paraId="1ADC80C8"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r w:rsidR="00DC749A" w14:paraId="55C8F7B6" w14:textId="77777777" w:rsidTr="003A5D4E">
        <w:tc>
          <w:tcPr>
            <w:cnfStyle w:val="001000000000" w:firstRow="0" w:lastRow="0" w:firstColumn="1" w:lastColumn="0" w:oddVBand="0" w:evenVBand="0" w:oddHBand="0" w:evenHBand="0" w:firstRowFirstColumn="0" w:firstRowLastColumn="0" w:lastRowFirstColumn="0" w:lastRowLastColumn="0"/>
            <w:tcW w:w="5387" w:type="dxa"/>
          </w:tcPr>
          <w:p w14:paraId="335B87C3" w14:textId="77777777" w:rsidR="00DC749A" w:rsidRDefault="00DC749A" w:rsidP="003A5D4E">
            <w:pPr>
              <w:rPr>
                <w:rFonts w:ascii="Arial" w:hAnsi="Arial" w:cs="Arial"/>
                <w:color w:val="000000" w:themeColor="text1"/>
                <w:sz w:val="22"/>
                <w:szCs w:val="22"/>
                <w:lang w:val="vi-VN"/>
              </w:rPr>
            </w:pPr>
            <w:r>
              <w:rPr>
                <w:rFonts w:ascii="Arial" w:hAnsi="Arial" w:cs="Arial"/>
                <w:color w:val="000000" w:themeColor="text1"/>
                <w:sz w:val="22"/>
                <w:szCs w:val="22"/>
                <w:lang w:val="vi-VN"/>
              </w:rPr>
              <w:t>Các giả định mà AI đã thiết lập</w:t>
            </w:r>
          </w:p>
        </w:tc>
        <w:tc>
          <w:tcPr>
            <w:tcW w:w="5112" w:type="dxa"/>
          </w:tcPr>
          <w:p w14:paraId="597417FC" w14:textId="77777777" w:rsidR="00DC749A" w:rsidRDefault="00DC749A" w:rsidP="003A5D4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vi-VN"/>
              </w:rPr>
            </w:pPr>
          </w:p>
        </w:tc>
      </w:tr>
    </w:tbl>
    <w:p w14:paraId="19D3E0CE" w14:textId="77777777" w:rsidR="00DC749A" w:rsidRDefault="00DC749A" w:rsidP="0050383A">
      <w:pPr>
        <w:rPr>
          <w:rFonts w:ascii="Arial" w:hAnsi="Arial" w:cs="Arial"/>
          <w:lang w:val="vi-VN"/>
        </w:rPr>
      </w:pPr>
    </w:p>
    <w:p w14:paraId="7063F096" w14:textId="77777777" w:rsidR="009014A0" w:rsidRDefault="009014A0" w:rsidP="0050383A">
      <w:pPr>
        <w:rPr>
          <w:rFonts w:ascii="Arial" w:hAnsi="Arial" w:cs="Arial"/>
          <w:lang w:val="vi-VN"/>
        </w:rPr>
      </w:pPr>
    </w:p>
    <w:p w14:paraId="1B966D76" w14:textId="77777777" w:rsidR="001A6681" w:rsidRDefault="001A6681" w:rsidP="001A6681">
      <w:pPr>
        <w:rPr>
          <w:rFonts w:ascii="Arial" w:hAnsi="Arial" w:cs="Arial"/>
          <w:b/>
          <w:bCs/>
          <w:color w:val="02779E" w:themeColor="accent6"/>
          <w:lang w:val="vi-VN"/>
        </w:rPr>
      </w:pPr>
      <w:r>
        <w:rPr>
          <w:rFonts w:ascii="Arial" w:hAnsi="Arial" w:cs="Arial"/>
          <w:b/>
          <w:bCs/>
          <w:color w:val="02779E" w:themeColor="accent6"/>
          <w:lang w:val="vi-VN"/>
        </w:rPr>
        <w:t xml:space="preserve">Output 2: </w:t>
      </w:r>
      <w:r w:rsidRPr="001A6681">
        <w:rPr>
          <w:rFonts w:ascii="Arial" w:hAnsi="Arial" w:cs="Arial"/>
          <w:color w:val="000000" w:themeColor="text1"/>
          <w:sz w:val="22"/>
          <w:szCs w:val="22"/>
          <w:lang w:val="vi-VN"/>
        </w:rPr>
        <w:t>file Day03/activity1-development/coding-</w:t>
      </w:r>
      <w:r>
        <w:rPr>
          <w:rFonts w:ascii="Arial" w:hAnsi="Arial" w:cs="Arial"/>
          <w:color w:val="000000" w:themeColor="text1"/>
          <w:sz w:val="22"/>
          <w:szCs w:val="22"/>
          <w:lang w:val="vi-VN"/>
        </w:rPr>
        <w:t>log</w:t>
      </w:r>
      <w:r w:rsidRPr="001A6681">
        <w:rPr>
          <w:rFonts w:ascii="Arial" w:hAnsi="Arial" w:cs="Arial"/>
          <w:color w:val="000000" w:themeColor="text1"/>
          <w:sz w:val="22"/>
          <w:szCs w:val="22"/>
          <w:lang w:val="vi-VN"/>
        </w:rPr>
        <w:t>.md</w:t>
      </w:r>
    </w:p>
    <w:p w14:paraId="4F8F5A46" w14:textId="77777777" w:rsidR="009014A0" w:rsidRDefault="009014A0" w:rsidP="0050383A">
      <w:pPr>
        <w:rPr>
          <w:rFonts w:ascii="Arial" w:hAnsi="Arial" w:cs="Arial"/>
          <w:lang w:val="vi-VN"/>
        </w:rPr>
      </w:pPr>
    </w:p>
    <w:p w14:paraId="4987225F" w14:textId="77777777" w:rsidR="009014A0" w:rsidRDefault="009014A0" w:rsidP="0050383A">
      <w:pPr>
        <w:rPr>
          <w:rFonts w:ascii="Arial" w:hAnsi="Arial" w:cs="Arial"/>
          <w:lang w:val="vi-VN"/>
        </w:rPr>
      </w:pPr>
    </w:p>
    <w:p w14:paraId="603E626A" w14:textId="77777777" w:rsidR="00893171" w:rsidRDefault="00893171" w:rsidP="0050383A">
      <w:pPr>
        <w:rPr>
          <w:rFonts w:ascii="Arial" w:hAnsi="Arial" w:cs="Arial"/>
          <w:b/>
          <w:bCs/>
          <w:color w:val="02779E" w:themeColor="accent6"/>
          <w:sz w:val="22"/>
          <w:szCs w:val="22"/>
          <w:lang w:val="vi-VN"/>
        </w:rPr>
      </w:pPr>
      <w:r w:rsidRPr="00A22B06">
        <w:rPr>
          <w:rFonts w:ascii="Arial" w:hAnsi="Arial" w:cs="Arial"/>
          <w:b/>
          <w:bCs/>
          <w:color w:val="02779E" w:themeColor="accent6"/>
          <w:sz w:val="22"/>
          <w:szCs w:val="22"/>
          <w:lang w:val="vi-VN"/>
        </w:rPr>
        <w:t>Human review checklist:</w:t>
      </w:r>
    </w:p>
    <w:p w14:paraId="5452566C"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Sau khi AI sinh code, Developer cần review:</w:t>
      </w:r>
    </w:p>
    <w:p w14:paraId="75CA45DF"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AI có thực hiện đúng Coding Task được giao không?</w:t>
      </w:r>
    </w:p>
    <w:p w14:paraId="6BE777A4"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Có thay đổi file hoặc component ngoài Coding Plan không?</w:t>
      </w:r>
    </w:p>
    <w:p w14:paraId="29E5C38B"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Code có tái sử dụng đúng component và service hiện có không?</w:t>
      </w:r>
    </w:p>
    <w:p w14:paraId="6E8B73CD"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UI có xử lý đầy đủ validation, loading, success và error state không?</w:t>
      </w:r>
    </w:p>
    <w:p w14:paraId="76E6642C"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UI và API có nhất quán về request, response và error handling không?</w:t>
      </w:r>
    </w:p>
    <w:p w14:paraId="7F9DF0FB"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Backend có hiện thực đúng Business Rules không?</w:t>
      </w:r>
    </w:p>
    <w:p w14:paraId="6932B6E8"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Business Logic có được đặt đúng layer không?</w:t>
      </w:r>
    </w:p>
    <w:p w14:paraId="599FC782"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Code có tuân thủ architecture và coding conventions hiện tại không?</w:t>
      </w:r>
    </w:p>
    <w:p w14:paraId="61B5AF46"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Có hard-code hoặc duplicate logic không cần thiết không?</w:t>
      </w:r>
    </w:p>
    <w:p w14:paraId="12120399"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Có ảnh hưởng đến chức năng hiện có không?</w:t>
      </w:r>
    </w:p>
    <w:p w14:paraId="5820BF06"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Có assumption nào AI tự đưa ra mà chưa được xác nhận không?</w:t>
      </w:r>
    </w:p>
    <w:p w14:paraId="7B4D3D17"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Code có đủ rõ ràng để Developer khác tiếp tục bảo trì không?</w:t>
      </w:r>
    </w:p>
    <w:p w14:paraId="5D2D9B7B" w14:textId="77777777" w:rsidR="00A22B06" w:rsidRPr="00A22B06" w:rsidRDefault="00A22B06" w:rsidP="00A22B06">
      <w:pPr>
        <w:rPr>
          <w:rFonts w:ascii="Arial" w:hAnsi="Arial" w:cs="Arial"/>
          <w:color w:val="000000"/>
          <w:sz w:val="22"/>
          <w:szCs w:val="22"/>
        </w:rPr>
      </w:pPr>
      <w:r w:rsidRPr="00A22B06">
        <w:rPr>
          <w:rFonts w:ascii="Arial" w:hAnsi="Arial" w:cs="Arial"/>
          <w:color w:val="000000"/>
          <w:sz w:val="22"/>
          <w:szCs w:val="22"/>
        </w:rPr>
        <w:t>□ Coding Log có phản ánh đúng các thay đổi thực tế không?</w:t>
      </w:r>
    </w:p>
    <w:p w14:paraId="39B2AEC0" w14:textId="77777777" w:rsidR="00A22B06" w:rsidRPr="00A22B06" w:rsidRDefault="00A22B06" w:rsidP="0050383A">
      <w:pPr>
        <w:rPr>
          <w:rFonts w:ascii="Arial" w:hAnsi="Arial" w:cs="Arial"/>
          <w:color w:val="000000"/>
          <w:sz w:val="22"/>
          <w:szCs w:val="22"/>
          <w:lang w:val="vi-VN"/>
        </w:rPr>
      </w:pPr>
      <w:r w:rsidRPr="00A22B06">
        <w:rPr>
          <w:rFonts w:ascii="Arial" w:hAnsi="Arial" w:cs="Arial"/>
          <w:color w:val="000000"/>
          <w:sz w:val="22"/>
          <w:szCs w:val="22"/>
        </w:rPr>
        <w:t>□ Task đã sẵn sàng để chuyển sang Unit Testing chưa?</w:t>
      </w:r>
    </w:p>
    <w:p w14:paraId="16E6D943" w14:textId="77777777" w:rsidR="009014A0" w:rsidRPr="009014A0" w:rsidRDefault="009014A0" w:rsidP="009014A0">
      <w:pPr>
        <w:spacing w:before="100" w:beforeAutospacing="1" w:after="100" w:afterAutospacing="1"/>
        <w:rPr>
          <w:rFonts w:ascii="Arial" w:hAnsi="Arial" w:cs="Arial"/>
          <w:sz w:val="22"/>
          <w:szCs w:val="22"/>
          <w:u w:val="single"/>
          <w:lang w:val="vi-VN"/>
        </w:rPr>
      </w:pPr>
      <w:r w:rsidRPr="009014A0">
        <w:rPr>
          <w:rFonts w:ascii="Arial" w:hAnsi="Arial" w:cs="Arial"/>
          <w:sz w:val="22"/>
          <w:szCs w:val="22"/>
          <w:u w:val="single"/>
          <w:lang w:val="vi-VN"/>
        </w:rPr>
        <w:lastRenderedPageBreak/>
        <w:t>Nhóm cần hoàn thành:</w:t>
      </w:r>
    </w:p>
    <w:p w14:paraId="3129AD31" w14:textId="77777777" w:rsidR="009014A0" w:rsidRPr="009014A0" w:rsidRDefault="009014A0">
      <w:pPr>
        <w:numPr>
          <w:ilvl w:val="0"/>
          <w:numId w:val="28"/>
        </w:numPr>
        <w:spacing w:before="100" w:beforeAutospacing="1" w:after="100" w:afterAutospacing="1"/>
        <w:rPr>
          <w:rFonts w:ascii="Arial" w:hAnsi="Arial" w:cs="Arial"/>
          <w:sz w:val="22"/>
          <w:szCs w:val="22"/>
          <w:lang w:val="vi-VN"/>
        </w:rPr>
      </w:pPr>
      <w:r w:rsidRPr="009014A0">
        <w:rPr>
          <w:rFonts w:ascii="Arial" w:hAnsi="Arial" w:cs="Arial"/>
          <w:sz w:val="22"/>
          <w:szCs w:val="22"/>
          <w:lang w:val="vi-VN"/>
        </w:rPr>
        <w:t>Một Coding Task Brief đã được Human xác nhận.</w:t>
      </w:r>
    </w:p>
    <w:p w14:paraId="26E60014" w14:textId="77777777" w:rsidR="009014A0" w:rsidRPr="009014A0" w:rsidRDefault="009014A0">
      <w:pPr>
        <w:numPr>
          <w:ilvl w:val="0"/>
          <w:numId w:val="28"/>
        </w:numPr>
        <w:spacing w:before="100" w:beforeAutospacing="1" w:after="100" w:afterAutospacing="1"/>
        <w:rPr>
          <w:rFonts w:ascii="Arial" w:hAnsi="Arial" w:cs="Arial"/>
          <w:sz w:val="22"/>
          <w:szCs w:val="22"/>
          <w:lang w:val="vi-VN"/>
        </w:rPr>
      </w:pPr>
      <w:r w:rsidRPr="009014A0">
        <w:rPr>
          <w:rFonts w:ascii="Arial" w:hAnsi="Arial" w:cs="Arial"/>
          <w:sz w:val="22"/>
          <w:szCs w:val="22"/>
          <w:lang w:val="vi-VN"/>
        </w:rPr>
        <w:t>Một đoạn mã nguồn cho coding task đã chọn.</w:t>
      </w:r>
    </w:p>
    <w:p w14:paraId="609DB97C" w14:textId="77777777" w:rsidR="009014A0" w:rsidRPr="009014A0" w:rsidRDefault="00A22B06">
      <w:pPr>
        <w:numPr>
          <w:ilvl w:val="0"/>
          <w:numId w:val="28"/>
        </w:numPr>
        <w:spacing w:before="100" w:beforeAutospacing="1" w:after="100" w:afterAutospacing="1"/>
        <w:rPr>
          <w:rFonts w:ascii="Arial" w:hAnsi="Arial" w:cs="Arial"/>
          <w:sz w:val="22"/>
          <w:szCs w:val="22"/>
          <w:lang w:val="vi-VN"/>
        </w:rPr>
      </w:pPr>
      <w:r>
        <w:rPr>
          <w:rFonts w:ascii="Arial" w:hAnsi="Arial" w:cs="Arial"/>
          <w:sz w:val="22"/>
          <w:szCs w:val="22"/>
          <w:lang w:val="vi-VN"/>
        </w:rPr>
        <w:t>File coding-log</w:t>
      </w:r>
      <w:r w:rsidR="009014A0" w:rsidRPr="009014A0">
        <w:rPr>
          <w:rFonts w:ascii="Arial" w:hAnsi="Arial" w:cs="Arial"/>
          <w:sz w:val="22"/>
          <w:szCs w:val="22"/>
          <w:lang w:val="vi-VN"/>
        </w:rPr>
        <w:t>.</w:t>
      </w:r>
      <w:r>
        <w:rPr>
          <w:rFonts w:ascii="Arial" w:hAnsi="Arial" w:cs="Arial"/>
          <w:sz w:val="22"/>
          <w:szCs w:val="22"/>
          <w:lang w:val="vi-VN"/>
        </w:rPr>
        <w:t>md</w:t>
      </w:r>
    </w:p>
    <w:p w14:paraId="1DE1A90F" w14:textId="77777777" w:rsidR="00893171" w:rsidRDefault="009014A0">
      <w:pPr>
        <w:numPr>
          <w:ilvl w:val="0"/>
          <w:numId w:val="28"/>
        </w:numPr>
        <w:spacing w:before="100" w:beforeAutospacing="1" w:after="100" w:afterAutospacing="1"/>
        <w:rPr>
          <w:rFonts w:ascii="Arial" w:hAnsi="Arial" w:cs="Arial"/>
          <w:sz w:val="22"/>
          <w:szCs w:val="22"/>
          <w:lang w:val="vi-VN"/>
        </w:rPr>
      </w:pPr>
      <w:r w:rsidRPr="009014A0">
        <w:rPr>
          <w:rFonts w:ascii="Arial" w:hAnsi="Arial" w:cs="Arial"/>
          <w:sz w:val="22"/>
          <w:szCs w:val="22"/>
          <w:lang w:val="vi-VN"/>
        </w:rPr>
        <w:t xml:space="preserve">Danh sách </w:t>
      </w:r>
      <w:r w:rsidR="00A22B06">
        <w:rPr>
          <w:rFonts w:ascii="Arial" w:hAnsi="Arial" w:cs="Arial"/>
          <w:sz w:val="22"/>
          <w:szCs w:val="22"/>
          <w:lang w:val="vi-VN"/>
        </w:rPr>
        <w:t>Unit Tests cần tạo</w:t>
      </w:r>
    </w:p>
    <w:p w14:paraId="751F6436" w14:textId="77777777" w:rsidR="00A22B06" w:rsidRPr="008025BF" w:rsidRDefault="00A22B06">
      <w:pPr>
        <w:numPr>
          <w:ilvl w:val="0"/>
          <w:numId w:val="28"/>
        </w:numPr>
        <w:spacing w:before="100" w:beforeAutospacing="1" w:after="100" w:afterAutospacing="1"/>
        <w:rPr>
          <w:rFonts w:ascii="Arial" w:hAnsi="Arial" w:cs="Arial"/>
          <w:sz w:val="22"/>
          <w:szCs w:val="22"/>
          <w:lang w:val="vi-VN"/>
        </w:rPr>
      </w:pPr>
      <w:r>
        <w:rPr>
          <w:rFonts w:ascii="Arial" w:hAnsi="Arial" w:cs="Arial"/>
          <w:sz w:val="22"/>
          <w:szCs w:val="22"/>
          <w:lang w:val="vi-VN"/>
        </w:rPr>
        <w:t>Kết quả Human review</w:t>
      </w:r>
    </w:p>
    <w:p w14:paraId="50545B8F" w14:textId="77777777" w:rsidR="00893171" w:rsidRPr="00F41949" w:rsidRDefault="00893171" w:rsidP="00893171">
      <w:pPr>
        <w:rPr>
          <w:rFonts w:ascii="Arial" w:hAnsi="Arial" w:cs="Arial"/>
          <w:color w:val="015876" w:themeColor="accent6" w:themeShade="BF"/>
          <w:lang w:val="vi-VN"/>
        </w:rPr>
      </w:pPr>
      <w:r w:rsidRPr="00F41949">
        <w:rPr>
          <w:rFonts w:ascii="Arial" w:hAnsi="Arial" w:cs="Arial"/>
          <w:b/>
          <w:bCs/>
          <w:color w:val="015876" w:themeColor="accent6" w:themeShade="BF"/>
          <w:lang w:val="vi-VN"/>
        </w:rPr>
        <w:t xml:space="preserve">Bước </w:t>
      </w:r>
      <w:r>
        <w:rPr>
          <w:rFonts w:ascii="Arial" w:hAnsi="Arial" w:cs="Arial"/>
          <w:b/>
          <w:bCs/>
          <w:color w:val="015876" w:themeColor="accent6" w:themeShade="BF"/>
          <w:lang w:val="vi-VN"/>
        </w:rPr>
        <w:t>4</w:t>
      </w:r>
      <w:r w:rsidRPr="00F41949">
        <w:rPr>
          <w:rFonts w:ascii="Arial" w:hAnsi="Arial" w:cs="Arial"/>
          <w:b/>
          <w:bCs/>
          <w:color w:val="015876" w:themeColor="accent6" w:themeShade="BF"/>
          <w:lang w:val="vi-VN"/>
        </w:rPr>
        <w:t>:</w:t>
      </w:r>
      <w:r w:rsidRPr="00F41949">
        <w:rPr>
          <w:rFonts w:ascii="Arial" w:hAnsi="Arial" w:cs="Arial"/>
          <w:color w:val="015876" w:themeColor="accent6" w:themeShade="BF"/>
          <w:lang w:val="vi-VN"/>
        </w:rPr>
        <w:t xml:space="preserve"> </w:t>
      </w:r>
      <w:r w:rsidRPr="00893171">
        <w:rPr>
          <w:rFonts w:ascii="Arial" w:hAnsi="Arial" w:cs="Arial"/>
          <w:b/>
          <w:bCs/>
          <w:color w:val="015876" w:themeColor="accent6" w:themeShade="BF"/>
          <w:lang w:val="vi-VN"/>
        </w:rPr>
        <w:t xml:space="preserve">Xây dựng </w:t>
      </w:r>
      <w:r w:rsidR="00A22B06">
        <w:rPr>
          <w:rFonts w:ascii="Arial" w:hAnsi="Arial" w:cs="Arial"/>
          <w:b/>
          <w:bCs/>
          <w:color w:val="015876" w:themeColor="accent6" w:themeShade="BF"/>
          <w:lang w:val="vi-VN"/>
        </w:rPr>
        <w:t>Unit Test</w:t>
      </w:r>
    </w:p>
    <w:p w14:paraId="4F496506" w14:textId="77777777" w:rsidR="00A22B06" w:rsidRPr="003757ED" w:rsidRDefault="00A22B06" w:rsidP="00A22B06">
      <w:pPr>
        <w:pStyle w:val="NormalWeb"/>
        <w:rPr>
          <w:rFonts w:ascii="Arial" w:hAnsi="Arial" w:cs="Arial"/>
          <w:color w:val="000000"/>
          <w:sz w:val="22"/>
          <w:szCs w:val="22"/>
          <w:lang w:val="vi-VN"/>
        </w:rPr>
      </w:pPr>
      <w:r w:rsidRPr="003757ED">
        <w:rPr>
          <w:rFonts w:ascii="Arial" w:hAnsi="Arial" w:cs="Arial"/>
          <w:sz w:val="22"/>
          <w:szCs w:val="22"/>
          <w:lang w:val="vi-VN"/>
        </w:rPr>
        <w:t xml:space="preserve">Mục tiêu: </w:t>
      </w:r>
      <w:r w:rsidRPr="003757ED">
        <w:rPr>
          <w:rFonts w:ascii="Arial" w:hAnsi="Arial" w:cs="Arial"/>
          <w:color w:val="000000"/>
          <w:sz w:val="22"/>
          <w:szCs w:val="22"/>
        </w:rPr>
        <w:t>Sử dụng AI để xây dựng và thực thi </w:t>
      </w:r>
      <w:r w:rsidRPr="003757ED">
        <w:rPr>
          <w:rFonts w:ascii="Arial" w:hAnsi="Arial" w:cs="Arial"/>
          <w:b/>
          <w:bCs/>
          <w:color w:val="000000"/>
          <w:sz w:val="22"/>
          <w:szCs w:val="22"/>
        </w:rPr>
        <w:t>Unit Tests</w:t>
      </w:r>
      <w:r w:rsidRPr="003757ED">
        <w:rPr>
          <w:rFonts w:ascii="Arial" w:hAnsi="Arial" w:cs="Arial"/>
          <w:color w:val="000000"/>
          <w:sz w:val="22"/>
          <w:szCs w:val="22"/>
        </w:rPr>
        <w:t> cho các thành phần vừa được hiện thực trong Bước 3</w:t>
      </w:r>
      <w:r w:rsidR="003757ED">
        <w:rPr>
          <w:rFonts w:ascii="Arial" w:hAnsi="Arial" w:cs="Arial"/>
          <w:color w:val="000000"/>
          <w:sz w:val="22"/>
          <w:szCs w:val="22"/>
          <w:lang w:val="vi-VN"/>
        </w:rPr>
        <w:t>. Unit Test tập trung vào các khía cạnh sau:</w:t>
      </w:r>
    </w:p>
    <w:p w14:paraId="4DB57C7B" w14:textId="77777777" w:rsidR="00AF7DDB" w:rsidRDefault="003757ED">
      <w:pPr>
        <w:pStyle w:val="ListParagraph"/>
        <w:numPr>
          <w:ilvl w:val="0"/>
          <w:numId w:val="18"/>
        </w:numPr>
        <w:rPr>
          <w:rFonts w:ascii="Arial" w:hAnsi="Arial" w:cs="Arial"/>
          <w:sz w:val="22"/>
          <w:szCs w:val="22"/>
          <w:lang w:val="vi-VN"/>
        </w:rPr>
      </w:pPr>
      <w:r>
        <w:rPr>
          <w:rFonts w:ascii="Arial" w:hAnsi="Arial" w:cs="Arial"/>
          <w:sz w:val="22"/>
          <w:szCs w:val="22"/>
          <w:lang w:val="vi-VN"/>
        </w:rPr>
        <w:t xml:space="preserve">UI </w:t>
      </w:r>
    </w:p>
    <w:p w14:paraId="46756AB4" w14:textId="77777777" w:rsidR="003757ED" w:rsidRDefault="003757ED">
      <w:pPr>
        <w:pStyle w:val="ListParagraph"/>
        <w:numPr>
          <w:ilvl w:val="0"/>
          <w:numId w:val="18"/>
        </w:numPr>
        <w:rPr>
          <w:rFonts w:ascii="Arial" w:hAnsi="Arial" w:cs="Arial"/>
          <w:sz w:val="22"/>
          <w:szCs w:val="22"/>
          <w:lang w:val="vi-VN"/>
        </w:rPr>
      </w:pPr>
      <w:r>
        <w:rPr>
          <w:rFonts w:ascii="Arial" w:hAnsi="Arial" w:cs="Arial"/>
          <w:sz w:val="22"/>
          <w:szCs w:val="22"/>
          <w:lang w:val="vi-VN"/>
        </w:rPr>
        <w:t>Frontend logic</w:t>
      </w:r>
    </w:p>
    <w:p w14:paraId="218B4413" w14:textId="77777777" w:rsidR="003757ED" w:rsidRDefault="003757ED">
      <w:pPr>
        <w:pStyle w:val="ListParagraph"/>
        <w:numPr>
          <w:ilvl w:val="0"/>
          <w:numId w:val="18"/>
        </w:numPr>
        <w:rPr>
          <w:rFonts w:ascii="Arial" w:hAnsi="Arial" w:cs="Arial"/>
          <w:sz w:val="22"/>
          <w:szCs w:val="22"/>
          <w:lang w:val="vi-VN"/>
        </w:rPr>
      </w:pPr>
      <w:r>
        <w:rPr>
          <w:rFonts w:ascii="Arial" w:hAnsi="Arial" w:cs="Arial"/>
          <w:sz w:val="22"/>
          <w:szCs w:val="22"/>
          <w:lang w:val="vi-VN"/>
        </w:rPr>
        <w:t>API client</w:t>
      </w:r>
    </w:p>
    <w:p w14:paraId="76BF47B8" w14:textId="77777777" w:rsidR="003757ED" w:rsidRDefault="003757ED">
      <w:pPr>
        <w:pStyle w:val="ListParagraph"/>
        <w:numPr>
          <w:ilvl w:val="0"/>
          <w:numId w:val="18"/>
        </w:numPr>
        <w:rPr>
          <w:rFonts w:ascii="Arial" w:hAnsi="Arial" w:cs="Arial"/>
          <w:sz w:val="22"/>
          <w:szCs w:val="22"/>
          <w:lang w:val="vi-VN"/>
        </w:rPr>
      </w:pPr>
      <w:r>
        <w:rPr>
          <w:rFonts w:ascii="Arial" w:hAnsi="Arial" w:cs="Arial"/>
          <w:sz w:val="22"/>
          <w:szCs w:val="22"/>
          <w:lang w:val="vi-VN"/>
        </w:rPr>
        <w:t>Backend service</w:t>
      </w:r>
    </w:p>
    <w:p w14:paraId="232F4E3D" w14:textId="77777777" w:rsidR="003757ED" w:rsidRDefault="003757ED">
      <w:pPr>
        <w:pStyle w:val="ListParagraph"/>
        <w:numPr>
          <w:ilvl w:val="0"/>
          <w:numId w:val="18"/>
        </w:numPr>
        <w:rPr>
          <w:rFonts w:ascii="Arial" w:hAnsi="Arial" w:cs="Arial"/>
          <w:sz w:val="22"/>
          <w:szCs w:val="22"/>
          <w:lang w:val="vi-VN"/>
        </w:rPr>
      </w:pPr>
      <w:r>
        <w:rPr>
          <w:rFonts w:ascii="Arial" w:hAnsi="Arial" w:cs="Arial"/>
          <w:sz w:val="22"/>
          <w:szCs w:val="22"/>
          <w:lang w:val="vi-VN"/>
        </w:rPr>
        <w:t>Controller</w:t>
      </w:r>
    </w:p>
    <w:p w14:paraId="68D93F51" w14:textId="77777777" w:rsidR="003757ED" w:rsidRPr="00AF7DDB" w:rsidRDefault="003757ED">
      <w:pPr>
        <w:pStyle w:val="ListParagraph"/>
        <w:numPr>
          <w:ilvl w:val="0"/>
          <w:numId w:val="18"/>
        </w:numPr>
        <w:rPr>
          <w:rFonts w:ascii="Arial" w:hAnsi="Arial" w:cs="Arial"/>
          <w:sz w:val="22"/>
          <w:szCs w:val="22"/>
          <w:lang w:val="vi-VN"/>
        </w:rPr>
      </w:pPr>
      <w:r>
        <w:rPr>
          <w:rFonts w:ascii="Arial" w:hAnsi="Arial" w:cs="Arial"/>
          <w:sz w:val="22"/>
          <w:szCs w:val="22"/>
          <w:lang w:val="vi-VN"/>
        </w:rPr>
        <w:t>Data access logic (nếu có)</w:t>
      </w:r>
    </w:p>
    <w:p w14:paraId="715EF95D" w14:textId="77777777" w:rsidR="00AF7DDB" w:rsidRDefault="003757ED" w:rsidP="0050383A">
      <w:pPr>
        <w:rPr>
          <w:rFonts w:ascii="Arial" w:hAnsi="Arial" w:cs="Arial"/>
          <w:lang w:val="vi-VN"/>
        </w:rPr>
      </w:pPr>
      <w:r>
        <w:rPr>
          <w:rFonts w:ascii="Arial" w:hAnsi="Arial" w:cs="Arial"/>
          <w:lang w:val="vi-VN"/>
        </w:rPr>
        <w:t xml:space="preserve">Quá trình thực hiện sẽ tách thành 2 vòng: </w:t>
      </w:r>
    </w:p>
    <w:p w14:paraId="6391570D" w14:textId="77777777" w:rsidR="003757ED" w:rsidRDefault="003757ED" w:rsidP="0050383A">
      <w:pPr>
        <w:rPr>
          <w:rFonts w:ascii="Arial" w:hAnsi="Arial" w:cs="Arial"/>
          <w:lang w:val="vi-VN"/>
        </w:rPr>
      </w:pPr>
      <w:r>
        <w:rPr>
          <w:rFonts w:ascii="Arial" w:hAnsi="Arial" w:cs="Arial"/>
          <w:lang w:val="vi-VN"/>
        </w:rPr>
        <w:t>Vòng 1: generate test plan</w:t>
      </w:r>
    </w:p>
    <w:p w14:paraId="59C567B6" w14:textId="77777777" w:rsidR="003757ED" w:rsidRDefault="003757ED" w:rsidP="0050383A">
      <w:pPr>
        <w:rPr>
          <w:rFonts w:ascii="Arial" w:hAnsi="Arial" w:cs="Arial"/>
          <w:lang w:val="vi-VN"/>
        </w:rPr>
      </w:pPr>
      <w:r>
        <w:rPr>
          <w:rFonts w:ascii="Arial" w:hAnsi="Arial" w:cs="Arial"/>
          <w:lang w:val="vi-VN"/>
        </w:rPr>
        <w:t>Vòng 2: generate test units</w:t>
      </w:r>
    </w:p>
    <w:p w14:paraId="052890BB" w14:textId="77777777" w:rsidR="003757ED" w:rsidRDefault="003757ED" w:rsidP="0050383A">
      <w:pPr>
        <w:rPr>
          <w:rFonts w:ascii="Arial" w:hAnsi="Arial" w:cs="Arial"/>
          <w:lang w:val="vi-VN"/>
        </w:rPr>
      </w:pPr>
    </w:p>
    <w:p w14:paraId="004500B9" w14:textId="77777777" w:rsidR="00AF7DDB" w:rsidRDefault="00AF7DDB" w:rsidP="0050383A">
      <w:pPr>
        <w:rPr>
          <w:rFonts w:ascii="Arial" w:hAnsi="Arial" w:cs="Arial"/>
          <w:lang w:val="vi-VN"/>
        </w:rPr>
      </w:pPr>
    </w:p>
    <w:p w14:paraId="723961D1" w14:textId="77777777" w:rsidR="00AF7DDB" w:rsidRPr="00AF7DDB" w:rsidRDefault="00AF7DDB" w:rsidP="0050383A">
      <w:pPr>
        <w:rPr>
          <w:rFonts w:ascii="Arial" w:hAnsi="Arial" w:cs="Arial"/>
          <w:b/>
          <w:bCs/>
          <w:color w:val="015876" w:themeColor="accent6" w:themeShade="BF"/>
          <w:lang w:val="vi-VN"/>
        </w:rPr>
      </w:pPr>
      <w:r w:rsidRPr="00AF7DDB">
        <w:rPr>
          <w:rFonts w:ascii="Arial" w:hAnsi="Arial" w:cs="Arial"/>
          <w:b/>
          <w:bCs/>
          <w:color w:val="015876" w:themeColor="accent6" w:themeShade="BF"/>
          <w:lang w:val="vi-VN"/>
        </w:rPr>
        <w:t>Prompt gợi ý</w:t>
      </w:r>
      <w:r w:rsidR="003757ED">
        <w:rPr>
          <w:rFonts w:ascii="Arial" w:hAnsi="Arial" w:cs="Arial"/>
          <w:b/>
          <w:bCs/>
          <w:color w:val="015876" w:themeColor="accent6" w:themeShade="BF"/>
          <w:lang w:val="vi-VN"/>
        </w:rPr>
        <w:t xml:space="preserve"> – Vòng 1:</w:t>
      </w:r>
    </w:p>
    <w:p w14:paraId="1E6A7A01"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Bạn là một </w:t>
      </w:r>
      <w:r w:rsidRPr="003757ED">
        <w:rPr>
          <w:rFonts w:ascii="Arial" w:hAnsi="Arial" w:cs="Arial"/>
          <w:b/>
          <w:bCs/>
          <w:i/>
          <w:iCs/>
          <w:color w:val="000000"/>
          <w:sz w:val="22"/>
          <w:szCs w:val="22"/>
        </w:rPr>
        <w:t>Senior Software Engineer và Test Engineer</w:t>
      </w:r>
      <w:r w:rsidRPr="003757ED">
        <w:rPr>
          <w:rFonts w:ascii="Arial" w:hAnsi="Arial" w:cs="Arial"/>
          <w:i/>
          <w:iCs/>
          <w:color w:val="000000"/>
          <w:sz w:val="22"/>
          <w:szCs w:val="22"/>
        </w:rPr>
        <w:t> đang xây dựng Unit Test Plan cho chức năng </w:t>
      </w:r>
      <w:r w:rsidRPr="003757ED">
        <w:rPr>
          <w:rFonts w:ascii="Arial" w:hAnsi="Arial" w:cs="Arial"/>
          <w:b/>
          <w:bCs/>
          <w:i/>
          <w:iCs/>
          <w:color w:val="000000"/>
          <w:sz w:val="22"/>
          <w:szCs w:val="22"/>
        </w:rPr>
        <w:t>Dynamic Appointment Rescheduling &amp; Waiting List Management</w:t>
      </w:r>
      <w:r w:rsidRPr="003757ED">
        <w:rPr>
          <w:rFonts w:ascii="Arial" w:hAnsi="Arial" w:cs="Arial"/>
          <w:i/>
          <w:iCs/>
          <w:color w:val="000000"/>
          <w:sz w:val="22"/>
          <w:szCs w:val="22"/>
        </w:rPr>
        <w:t> trên hệ thống MedBook.</w:t>
      </w:r>
    </w:p>
    <w:p w14:paraId="75D72970"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Dựa trên:</w:t>
      </w:r>
    </w:p>
    <w:p w14:paraId="5A5DACEA"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development-context.md</w:t>
      </w:r>
    </w:p>
    <w:p w14:paraId="56BF772E"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coding-plan.md</w:t>
      </w:r>
    </w:p>
    <w:p w14:paraId="0A4C0850"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coding-log.md</w:t>
      </w:r>
    </w:p>
    <w:p w14:paraId="21E7AE6B"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Source Code vừa được hiện thực</w:t>
      </w:r>
    </w:p>
    <w:p w14:paraId="501B120A"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AI-Ready Specification Package</w:t>
      </w:r>
    </w:p>
    <w:p w14:paraId="398FFB4D"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Business Rules</w:t>
      </w:r>
    </w:p>
    <w:p w14:paraId="63A88180"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Acceptance Criteria</w:t>
      </w:r>
    </w:p>
    <w:p w14:paraId="527D051C" w14:textId="77777777" w:rsidR="003757ED" w:rsidRPr="003757ED" w:rsidRDefault="003757ED">
      <w:pPr>
        <w:numPr>
          <w:ilvl w:val="0"/>
          <w:numId w:val="42"/>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Coding Standards</w:t>
      </w:r>
    </w:p>
    <w:p w14:paraId="2139D572"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Hãy phân tích phạm vi Unit Testing cho vertical slice vừa được hiện thực.</w:t>
      </w:r>
    </w:p>
    <w:p w14:paraId="42BE3AD3"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b/>
          <w:bCs/>
          <w:i/>
          <w:iCs/>
          <w:color w:val="000000"/>
          <w:sz w:val="22"/>
          <w:szCs w:val="22"/>
        </w:rPr>
        <w:t>Chưa sinh mã kiểm thử ở bước này.</w:t>
      </w:r>
    </w:p>
    <w:p w14:paraId="16E38446"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Chỉ tập trung xác định:</w:t>
      </w:r>
    </w:p>
    <w:p w14:paraId="3156402E"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Component cần kiểm thử</w:t>
      </w:r>
    </w:p>
    <w:p w14:paraId="54E8FAE1"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Logic cần kiểm thử</w:t>
      </w:r>
    </w:p>
    <w:p w14:paraId="08ED5F3C"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Business Rules liên quan</w:t>
      </w:r>
    </w:p>
    <w:p w14:paraId="156B3DF1"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Positive cases</w:t>
      </w:r>
    </w:p>
    <w:p w14:paraId="4E34026B"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Negative cases</w:t>
      </w:r>
    </w:p>
    <w:p w14:paraId="3C4DA1BB"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Boundary cases</w:t>
      </w:r>
    </w:p>
    <w:p w14:paraId="09425B21"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Error cases</w:t>
      </w:r>
    </w:p>
    <w:p w14:paraId="51AEAC72"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Dependency cần mock</w:t>
      </w:r>
    </w:p>
    <w:p w14:paraId="351A78BE"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lastRenderedPageBreak/>
        <w:t>Expected results</w:t>
      </w:r>
    </w:p>
    <w:p w14:paraId="5396D701" w14:textId="77777777" w:rsidR="003757ED" w:rsidRPr="003757ED" w:rsidRDefault="003757ED">
      <w:pPr>
        <w:numPr>
          <w:ilvl w:val="0"/>
          <w:numId w:val="43"/>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Những phần chưa phù hợp để Unit Test</w:t>
      </w:r>
    </w:p>
    <w:p w14:paraId="5CC3343A"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Với mỗi test scenario, hãy chỉ rõ:</w:t>
      </w:r>
    </w:p>
    <w:p w14:paraId="47B7805E" w14:textId="77777777" w:rsidR="003757ED" w:rsidRPr="003757ED" w:rsidRDefault="003757ED">
      <w:pPr>
        <w:numPr>
          <w:ilvl w:val="0"/>
          <w:numId w:val="44"/>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Component được kiểm thử</w:t>
      </w:r>
    </w:p>
    <w:p w14:paraId="65C4742E" w14:textId="77777777" w:rsidR="003757ED" w:rsidRPr="003757ED" w:rsidRDefault="003757ED">
      <w:pPr>
        <w:numPr>
          <w:ilvl w:val="0"/>
          <w:numId w:val="44"/>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Input hoặc precondition</w:t>
      </w:r>
    </w:p>
    <w:p w14:paraId="3CAA0757" w14:textId="77777777" w:rsidR="003757ED" w:rsidRPr="003757ED" w:rsidRDefault="003757ED">
      <w:pPr>
        <w:numPr>
          <w:ilvl w:val="0"/>
          <w:numId w:val="44"/>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Hành vi cần kiểm tra</w:t>
      </w:r>
    </w:p>
    <w:p w14:paraId="61E86D65" w14:textId="77777777" w:rsidR="003757ED" w:rsidRPr="003757ED" w:rsidRDefault="003757ED">
      <w:pPr>
        <w:numPr>
          <w:ilvl w:val="0"/>
          <w:numId w:val="44"/>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Expected result</w:t>
      </w:r>
    </w:p>
    <w:p w14:paraId="2CB99EE6" w14:textId="77777777" w:rsidR="003757ED" w:rsidRPr="003757ED" w:rsidRDefault="003757ED">
      <w:pPr>
        <w:numPr>
          <w:ilvl w:val="0"/>
          <w:numId w:val="44"/>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Business Rule hoặc Acceptance Criteria liên quan</w:t>
      </w:r>
    </w:p>
    <w:p w14:paraId="6811A3E9" w14:textId="77777777" w:rsidR="003757ED" w:rsidRPr="003757ED" w:rsidRDefault="003757ED">
      <w:pPr>
        <w:numPr>
          <w:ilvl w:val="0"/>
          <w:numId w:val="44"/>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Mock hoặc stub cần sử dụng</w:t>
      </w:r>
    </w:p>
    <w:p w14:paraId="07CA10FE" w14:textId="77777777" w:rsidR="00AF7DDB" w:rsidRDefault="003757ED" w:rsidP="00AF7DDB">
      <w:pPr>
        <w:spacing w:before="100" w:beforeAutospacing="1" w:after="100" w:afterAutospacing="1"/>
        <w:rPr>
          <w:rFonts w:ascii="Arial" w:hAnsi="Arial" w:cs="Arial"/>
          <w:i/>
          <w:iCs/>
          <w:color w:val="000000"/>
          <w:sz w:val="22"/>
          <w:szCs w:val="22"/>
          <w:lang w:val="vi-VN"/>
        </w:rPr>
      </w:pPr>
      <w:r w:rsidRPr="003757ED">
        <w:rPr>
          <w:rFonts w:ascii="Arial" w:hAnsi="Arial" w:cs="Arial"/>
          <w:i/>
          <w:iCs/>
          <w:color w:val="000000"/>
          <w:sz w:val="22"/>
          <w:szCs w:val="22"/>
        </w:rPr>
        <w:t>Không sinh test cho các thành phần nằm ngoài phạm vi Coding Plan.</w:t>
      </w:r>
    </w:p>
    <w:p w14:paraId="6DFA909A" w14:textId="77777777" w:rsidR="005356F1" w:rsidRDefault="005356F1" w:rsidP="003757ED">
      <w:pPr>
        <w:rPr>
          <w:rFonts w:ascii="Arial" w:hAnsi="Arial" w:cs="Arial"/>
          <w:b/>
          <w:bCs/>
          <w:color w:val="015876" w:themeColor="accent6" w:themeShade="BF"/>
          <w:lang w:val="vi-VN"/>
        </w:rPr>
      </w:pPr>
      <w:r>
        <w:rPr>
          <w:rFonts w:ascii="Arial" w:hAnsi="Arial" w:cs="Arial"/>
          <w:b/>
          <w:bCs/>
          <w:color w:val="015876" w:themeColor="accent6" w:themeShade="BF"/>
          <w:lang w:val="vi-VN"/>
        </w:rPr>
        <w:t>Human review test plan:</w:t>
      </w:r>
    </w:p>
    <w:p w14:paraId="408A43DB"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Test Scope có đúng với coding không?</w:t>
      </w:r>
    </w:p>
    <w:p w14:paraId="1359EF38"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Có test cho cả frontend và backend không?</w:t>
      </w:r>
    </w:p>
    <w:p w14:paraId="7C3AF5D5"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Các Business Rules quan trọng đã được bao phủ chưa?</w:t>
      </w:r>
    </w:p>
    <w:p w14:paraId="7CF5D8F2"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Có đủ positive, negative và boundary cases chưa?</w:t>
      </w:r>
    </w:p>
    <w:p w14:paraId="7E90C3C1"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Expected Result có cụ thể và kiểm chứng được không?</w:t>
      </w:r>
    </w:p>
    <w:p w14:paraId="12B2CF75"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Mock có đúng dependency không?</w:t>
      </w:r>
    </w:p>
    <w:p w14:paraId="70CD7738"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AI có đang mock luôn component cần kiểm thử không?</w:t>
      </w:r>
    </w:p>
    <w:p w14:paraId="156396A2"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Có test nào chỉ kiểm tra implementation detail thay vì behavior không?</w:t>
      </w:r>
    </w:p>
    <w:p w14:paraId="28967EEC" w14:textId="77777777" w:rsidR="005356F1" w:rsidRDefault="005356F1" w:rsidP="003757ED">
      <w:pPr>
        <w:rPr>
          <w:rFonts w:ascii="Arial" w:hAnsi="Arial" w:cs="Arial"/>
          <w:b/>
          <w:bCs/>
          <w:color w:val="015876" w:themeColor="accent6" w:themeShade="BF"/>
          <w:lang w:val="vi-VN"/>
        </w:rPr>
      </w:pPr>
    </w:p>
    <w:p w14:paraId="308FF4CF" w14:textId="5C21F178" w:rsidR="003757ED" w:rsidRDefault="003757ED" w:rsidP="003757ED">
      <w:pPr>
        <w:rPr>
          <w:rFonts w:ascii="Arial" w:hAnsi="Arial" w:cs="Arial"/>
          <w:b/>
          <w:bCs/>
          <w:color w:val="015876" w:themeColor="accent6" w:themeShade="BF"/>
          <w:lang w:val="vi-VN"/>
        </w:rPr>
      </w:pPr>
      <w:r>
        <w:rPr>
          <w:rFonts w:ascii="Arial" w:hAnsi="Arial" w:cs="Arial"/>
          <w:b/>
          <w:bCs/>
          <w:color w:val="015876" w:themeColor="accent6" w:themeShade="BF"/>
          <w:lang w:val="vi-VN"/>
        </w:rPr>
        <w:t xml:space="preserve">Output: </w:t>
      </w:r>
      <w:r w:rsidR="001A6681" w:rsidRPr="001A6681">
        <w:rPr>
          <w:rFonts w:ascii="Arial" w:hAnsi="Arial" w:cs="Arial"/>
          <w:color w:val="000000" w:themeColor="text1"/>
          <w:sz w:val="22"/>
          <w:szCs w:val="22"/>
          <w:lang w:val="vi-VN"/>
        </w:rPr>
        <w:t>Day03/activity1-development/</w:t>
      </w:r>
      <w:r w:rsidRPr="001A6681">
        <w:rPr>
          <w:rFonts w:ascii="Arial" w:hAnsi="Arial" w:cs="Arial"/>
          <w:color w:val="000000" w:themeColor="text1"/>
          <w:lang w:val="vi-VN"/>
        </w:rPr>
        <w:t>unit-test-plan.md</w:t>
      </w:r>
    </w:p>
    <w:p w14:paraId="538744B7" w14:textId="77777777" w:rsidR="001A6681" w:rsidRDefault="001A6681" w:rsidP="003757ED">
      <w:pPr>
        <w:rPr>
          <w:rFonts w:ascii="Arial" w:hAnsi="Arial" w:cs="Arial"/>
          <w:color w:val="000000" w:themeColor="text1"/>
          <w:sz w:val="22"/>
          <w:szCs w:val="22"/>
          <w:lang w:val="vi-VN"/>
        </w:rPr>
      </w:pPr>
    </w:p>
    <w:p w14:paraId="765C8365" w14:textId="0667B494" w:rsidR="003757ED" w:rsidRPr="00AF7DDB" w:rsidRDefault="003757ED" w:rsidP="003757ED">
      <w:pPr>
        <w:rPr>
          <w:rFonts w:ascii="Arial" w:hAnsi="Arial" w:cs="Arial"/>
          <w:b/>
          <w:bCs/>
          <w:color w:val="015876" w:themeColor="accent6" w:themeShade="BF"/>
          <w:lang w:val="vi-VN"/>
        </w:rPr>
      </w:pPr>
      <w:r w:rsidRPr="00AF7DDB">
        <w:rPr>
          <w:rFonts w:ascii="Arial" w:hAnsi="Arial" w:cs="Arial"/>
          <w:b/>
          <w:bCs/>
          <w:color w:val="015876" w:themeColor="accent6" w:themeShade="BF"/>
          <w:lang w:val="vi-VN"/>
        </w:rPr>
        <w:t>Prompt gợi ý</w:t>
      </w:r>
      <w:r>
        <w:rPr>
          <w:rFonts w:ascii="Arial" w:hAnsi="Arial" w:cs="Arial"/>
          <w:b/>
          <w:bCs/>
          <w:color w:val="015876" w:themeColor="accent6" w:themeShade="BF"/>
          <w:lang w:val="vi-VN"/>
        </w:rPr>
        <w:t xml:space="preserve"> – Vòng 2:</w:t>
      </w:r>
    </w:p>
    <w:p w14:paraId="5629AE0E"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Bạn là một </w:t>
      </w:r>
      <w:r w:rsidRPr="003757ED">
        <w:rPr>
          <w:rFonts w:ascii="Arial" w:hAnsi="Arial" w:cs="Arial"/>
          <w:b/>
          <w:bCs/>
          <w:i/>
          <w:iCs/>
          <w:color w:val="000000"/>
          <w:sz w:val="22"/>
          <w:szCs w:val="22"/>
        </w:rPr>
        <w:t>Senior Software Engineer và Test Engineer</w:t>
      </w:r>
      <w:r w:rsidRPr="003757ED">
        <w:rPr>
          <w:rFonts w:ascii="Arial" w:hAnsi="Arial" w:cs="Arial"/>
          <w:i/>
          <w:iCs/>
          <w:color w:val="000000"/>
          <w:sz w:val="22"/>
          <w:szCs w:val="22"/>
        </w:rPr>
        <w:t> đang xây dựng Unit Test Plan cho chức năng </w:t>
      </w:r>
      <w:r w:rsidRPr="003757ED">
        <w:rPr>
          <w:rFonts w:ascii="Arial" w:hAnsi="Arial" w:cs="Arial"/>
          <w:b/>
          <w:bCs/>
          <w:i/>
          <w:iCs/>
          <w:color w:val="000000"/>
          <w:sz w:val="22"/>
          <w:szCs w:val="22"/>
        </w:rPr>
        <w:t>Dynamic Appointment Rescheduling &amp; Waiting List Management</w:t>
      </w:r>
      <w:r w:rsidRPr="003757ED">
        <w:rPr>
          <w:rFonts w:ascii="Arial" w:hAnsi="Arial" w:cs="Arial"/>
          <w:i/>
          <w:iCs/>
          <w:color w:val="000000"/>
          <w:sz w:val="22"/>
          <w:szCs w:val="22"/>
        </w:rPr>
        <w:t> trên hệ thống MedBook.</w:t>
      </w:r>
    </w:p>
    <w:p w14:paraId="18072C60"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Dựa trên Unit Test Plan</w:t>
      </w:r>
      <w:r>
        <w:rPr>
          <w:rFonts w:ascii="Arial" w:hAnsi="Arial" w:cs="Arial"/>
          <w:i/>
          <w:iCs/>
          <w:color w:val="000000"/>
          <w:sz w:val="22"/>
          <w:szCs w:val="22"/>
          <w:lang w:val="vi-VN"/>
        </w:rPr>
        <w:t xml:space="preserve"> trong file [unit-test-plan.md]</w:t>
      </w:r>
      <w:r w:rsidRPr="003757ED">
        <w:rPr>
          <w:rFonts w:ascii="Arial" w:hAnsi="Arial" w:cs="Arial"/>
          <w:i/>
          <w:iCs/>
          <w:color w:val="000000"/>
          <w:sz w:val="22"/>
          <w:szCs w:val="22"/>
        </w:rPr>
        <w:t xml:space="preserve"> đã được Human xác nhận, hãy sinh Unit Tests cho các component sau:</w:t>
      </w:r>
    </w:p>
    <w:p w14:paraId="663E17D2" w14:textId="77777777" w:rsidR="003757ED" w:rsidRPr="003757ED" w:rsidRDefault="003757ED">
      <w:pPr>
        <w:numPr>
          <w:ilvl w:val="0"/>
          <w:numId w:val="45"/>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[Danh sách component]</w:t>
      </w:r>
    </w:p>
    <w:p w14:paraId="7724AEEC"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Yêu cầu:</w:t>
      </w:r>
    </w:p>
    <w:p w14:paraId="5557998E"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Sử dụng testing framework hiện có của dự án.</w:t>
      </w:r>
    </w:p>
    <w:p w14:paraId="1CAAC62A"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Tuân thủ naming convention hiện tại.</w:t>
      </w:r>
    </w:p>
    <w:p w14:paraId="5E80EA1C"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Mỗi test chỉ kiểm tra một hành vi chính.</w:t>
      </w:r>
    </w:p>
    <w:p w14:paraId="12A21E80"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Bao phủ positive, negative và boundary cases đã được phê duyệt.</w:t>
      </w:r>
    </w:p>
    <w:p w14:paraId="7078BE4F"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Mock các external dependency.</w:t>
      </w:r>
    </w:p>
    <w:p w14:paraId="6329C42C"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Không thay đổi production code nếu chưa giải thích lý do.</w:t>
      </w:r>
    </w:p>
    <w:p w14:paraId="5457C657"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Không tạo test phụ thuộc vào thứ tự chạy.</w:t>
      </w:r>
    </w:p>
    <w:p w14:paraId="4660E932" w14:textId="77777777" w:rsidR="003757ED" w:rsidRPr="003757ED" w:rsidRDefault="003757ED">
      <w:pPr>
        <w:numPr>
          <w:ilvl w:val="0"/>
          <w:numId w:val="46"/>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Không sử dụng dữ liệu ngẫu nhiên làm kết quả không ổn định.</w:t>
      </w:r>
    </w:p>
    <w:p w14:paraId="0EDF0B18"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Với mỗi test, hãy ghi rõ:</w:t>
      </w:r>
    </w:p>
    <w:p w14:paraId="1DB948B9" w14:textId="77777777" w:rsidR="003757ED" w:rsidRPr="003757ED" w:rsidRDefault="003757ED">
      <w:pPr>
        <w:numPr>
          <w:ilvl w:val="0"/>
          <w:numId w:val="47"/>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Scenario được kiểm tra</w:t>
      </w:r>
    </w:p>
    <w:p w14:paraId="6827B31A" w14:textId="77777777" w:rsidR="003757ED" w:rsidRPr="003757ED" w:rsidRDefault="003757ED">
      <w:pPr>
        <w:numPr>
          <w:ilvl w:val="0"/>
          <w:numId w:val="47"/>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Business Rule hoặc Acceptance Criteria liên quan</w:t>
      </w:r>
    </w:p>
    <w:p w14:paraId="560EDABD" w14:textId="77777777" w:rsidR="003757ED" w:rsidRPr="003757ED" w:rsidRDefault="003757ED">
      <w:pPr>
        <w:numPr>
          <w:ilvl w:val="0"/>
          <w:numId w:val="47"/>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Dependency được mock</w:t>
      </w:r>
    </w:p>
    <w:p w14:paraId="12EA6CE3" w14:textId="77777777" w:rsidR="003757ED" w:rsidRPr="003757ED" w:rsidRDefault="003757ED">
      <w:pPr>
        <w:numPr>
          <w:ilvl w:val="0"/>
          <w:numId w:val="47"/>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lastRenderedPageBreak/>
        <w:t>Expected behavior</w:t>
      </w:r>
    </w:p>
    <w:p w14:paraId="46600D57" w14:textId="77777777" w:rsidR="003757ED" w:rsidRPr="003757ED" w:rsidRDefault="003757ED" w:rsidP="003757ED">
      <w:p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Sau khi sinh test, hãy cung cấp:</w:t>
      </w:r>
    </w:p>
    <w:p w14:paraId="6DECAA61" w14:textId="77777777" w:rsidR="003757ED" w:rsidRPr="003757ED" w:rsidRDefault="003757ED">
      <w:pPr>
        <w:numPr>
          <w:ilvl w:val="0"/>
          <w:numId w:val="48"/>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Danh sách file test được tạo hoặc chỉnh sửa</w:t>
      </w:r>
    </w:p>
    <w:p w14:paraId="2B513B08" w14:textId="77777777" w:rsidR="003757ED" w:rsidRPr="003757ED" w:rsidRDefault="003757ED">
      <w:pPr>
        <w:numPr>
          <w:ilvl w:val="0"/>
          <w:numId w:val="48"/>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Danh sách scenario đã bao phủ</w:t>
      </w:r>
    </w:p>
    <w:p w14:paraId="66527C0B" w14:textId="77777777" w:rsidR="003757ED" w:rsidRPr="003757ED" w:rsidRDefault="003757ED">
      <w:pPr>
        <w:numPr>
          <w:ilvl w:val="0"/>
          <w:numId w:val="48"/>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Scenario chưa bao phủ</w:t>
      </w:r>
    </w:p>
    <w:p w14:paraId="056D9F8C" w14:textId="77777777" w:rsidR="003757ED" w:rsidRPr="003757ED" w:rsidRDefault="003757ED">
      <w:pPr>
        <w:numPr>
          <w:ilvl w:val="0"/>
          <w:numId w:val="48"/>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Assumptions</w:t>
      </w:r>
    </w:p>
    <w:p w14:paraId="598E6066" w14:textId="77777777" w:rsidR="003757ED" w:rsidRPr="003757ED" w:rsidRDefault="003757ED">
      <w:pPr>
        <w:numPr>
          <w:ilvl w:val="0"/>
          <w:numId w:val="48"/>
        </w:numPr>
        <w:spacing w:before="100" w:beforeAutospacing="1" w:after="100" w:afterAutospacing="1"/>
        <w:rPr>
          <w:rFonts w:ascii="Arial" w:hAnsi="Arial" w:cs="Arial"/>
          <w:i/>
          <w:iCs/>
          <w:color w:val="000000"/>
          <w:sz w:val="22"/>
          <w:szCs w:val="22"/>
        </w:rPr>
      </w:pPr>
      <w:r w:rsidRPr="003757ED">
        <w:rPr>
          <w:rFonts w:ascii="Arial" w:hAnsi="Arial" w:cs="Arial"/>
          <w:i/>
          <w:iCs/>
          <w:color w:val="000000"/>
          <w:sz w:val="22"/>
          <w:szCs w:val="22"/>
        </w:rPr>
        <w:t>Production code nào khó kiểm thử và lý do</w:t>
      </w:r>
    </w:p>
    <w:p w14:paraId="46151F24" w14:textId="77777777" w:rsidR="003757ED" w:rsidRPr="003757ED" w:rsidRDefault="003757ED" w:rsidP="003757ED">
      <w:pPr>
        <w:spacing w:before="100" w:beforeAutospacing="1" w:after="100" w:afterAutospacing="1"/>
        <w:rPr>
          <w:rFonts w:ascii="Arial" w:hAnsi="Arial" w:cs="Arial"/>
          <w:b/>
          <w:bCs/>
          <w:color w:val="02779E" w:themeColor="accent6"/>
          <w:sz w:val="22"/>
          <w:szCs w:val="22"/>
          <w:lang w:val="vi-VN"/>
        </w:rPr>
      </w:pPr>
      <w:r w:rsidRPr="003757ED">
        <w:rPr>
          <w:rFonts w:ascii="Arial" w:hAnsi="Arial" w:cs="Arial"/>
          <w:b/>
          <w:bCs/>
          <w:color w:val="02779E" w:themeColor="accent6"/>
          <w:sz w:val="22"/>
          <w:szCs w:val="22"/>
          <w:lang w:val="vi-VN"/>
        </w:rPr>
        <w:t>Output:</w:t>
      </w:r>
    </w:p>
    <w:p w14:paraId="33588C1C" w14:textId="77777777" w:rsidR="003757ED" w:rsidRDefault="003757ED">
      <w:pPr>
        <w:pStyle w:val="ListParagraph"/>
        <w:numPr>
          <w:ilvl w:val="0"/>
          <w:numId w:val="49"/>
        </w:num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Unit Test source code</w:t>
      </w:r>
    </w:p>
    <w:p w14:paraId="6703D474" w14:textId="77777777" w:rsidR="003757ED" w:rsidRPr="003757ED" w:rsidRDefault="003757ED">
      <w:pPr>
        <w:pStyle w:val="ListParagraph"/>
        <w:numPr>
          <w:ilvl w:val="0"/>
          <w:numId w:val="49"/>
        </w:num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unit-test-report.md</w:t>
      </w:r>
    </w:p>
    <w:p w14:paraId="2E026D8D" w14:textId="77777777" w:rsidR="005356F1" w:rsidRDefault="005356F1" w:rsidP="0050383A">
      <w:pPr>
        <w:rPr>
          <w:rFonts w:ascii="Arial" w:hAnsi="Arial" w:cs="Arial"/>
          <w:b/>
          <w:bCs/>
          <w:color w:val="015876" w:themeColor="accent6" w:themeShade="BF"/>
          <w:lang w:val="vi-VN"/>
        </w:rPr>
      </w:pPr>
      <w:r>
        <w:rPr>
          <w:rFonts w:ascii="Arial" w:hAnsi="Arial" w:cs="Arial"/>
          <w:b/>
          <w:bCs/>
          <w:color w:val="015876" w:themeColor="accent6" w:themeShade="BF"/>
          <w:lang w:val="vi-VN"/>
        </w:rPr>
        <w:t>Human review:</w:t>
      </w:r>
    </w:p>
    <w:p w14:paraId="2E3181C3"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Test có thực sự chạy được không?</w:t>
      </w:r>
    </w:p>
    <w:p w14:paraId="3C4BE317"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Test fail do production code sai hay test sai?</w:t>
      </w:r>
    </w:p>
    <w:p w14:paraId="4653CD9C"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Có test nào pass giả do assertion quá yếu không?</w:t>
      </w:r>
    </w:p>
    <w:p w14:paraId="1803B4DD"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Test có phụ thuộc vào thứ tự chạy không?</w:t>
      </w:r>
    </w:p>
    <w:p w14:paraId="613E37EF"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Test có ổn định khi chạy lại không?</w:t>
      </w:r>
    </w:p>
    <w:p w14:paraId="2AF4A7C3"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Có logic nào khó test do coupling cao không?</w:t>
      </w:r>
    </w:p>
    <w:p w14:paraId="06D4B8D0"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Có cần refactor code trước khi chuyển sang Code Review không?</w:t>
      </w:r>
    </w:p>
    <w:p w14:paraId="29C2B64A" w14:textId="77777777" w:rsidR="005356F1" w:rsidRPr="005356F1" w:rsidRDefault="005356F1" w:rsidP="005356F1">
      <w:pPr>
        <w:rPr>
          <w:rFonts w:ascii="Arial" w:hAnsi="Arial" w:cs="Arial"/>
          <w:color w:val="000000"/>
          <w:sz w:val="22"/>
          <w:szCs w:val="22"/>
        </w:rPr>
      </w:pPr>
      <w:r w:rsidRPr="005356F1">
        <w:rPr>
          <w:rFonts w:ascii="Arial" w:hAnsi="Arial" w:cs="Arial"/>
          <w:color w:val="000000"/>
          <w:sz w:val="22"/>
          <w:szCs w:val="22"/>
        </w:rPr>
        <w:t>□ Unit Test Report có phản ánh đúng kết quả thực thi không?</w:t>
      </w:r>
    </w:p>
    <w:p w14:paraId="2DD80D99" w14:textId="77777777" w:rsidR="005356F1" w:rsidRDefault="005356F1" w:rsidP="0050383A">
      <w:pPr>
        <w:rPr>
          <w:rFonts w:ascii="Arial" w:hAnsi="Arial" w:cs="Arial"/>
          <w:b/>
          <w:bCs/>
          <w:color w:val="015876" w:themeColor="accent6" w:themeShade="BF"/>
          <w:lang w:val="vi-VN"/>
        </w:rPr>
      </w:pPr>
    </w:p>
    <w:p w14:paraId="548E82D1" w14:textId="77777777" w:rsidR="005D0A90" w:rsidRDefault="00484A0D" w:rsidP="005D0A90">
      <w:pPr>
        <w:rPr>
          <w:rFonts w:ascii="Arial" w:hAnsi="Arial" w:cs="Arial"/>
          <w:b/>
          <w:bCs/>
          <w:color w:val="015876" w:themeColor="accent6" w:themeShade="BF"/>
          <w:lang w:val="vi-VN"/>
        </w:rPr>
      </w:pPr>
      <w:r w:rsidRPr="00484A0D">
        <w:rPr>
          <w:rFonts w:ascii="Arial" w:hAnsi="Arial" w:cs="Arial"/>
          <w:b/>
          <w:bCs/>
          <w:color w:val="015876" w:themeColor="accent6" w:themeShade="BF"/>
          <w:lang w:val="vi-VN"/>
        </w:rPr>
        <w:t xml:space="preserve">Bước 5: </w:t>
      </w:r>
      <w:r w:rsidR="005D0A90">
        <w:rPr>
          <w:rFonts w:ascii="Arial" w:hAnsi="Arial" w:cs="Arial"/>
          <w:b/>
          <w:bCs/>
          <w:color w:val="015876" w:themeColor="accent6" w:themeShade="BF"/>
          <w:lang w:val="vi-VN"/>
        </w:rPr>
        <w:t>Code Review</w:t>
      </w:r>
    </w:p>
    <w:p w14:paraId="7A3D7CC4" w14:textId="77777777" w:rsidR="005D0A90" w:rsidRPr="005D0A90" w:rsidRDefault="005D0A90" w:rsidP="005D0A90">
      <w:pPr>
        <w:rPr>
          <w:rFonts w:ascii="Arial" w:hAnsi="Arial" w:cs="Arial"/>
          <w:b/>
          <w:bCs/>
          <w:color w:val="015876" w:themeColor="accent6" w:themeShade="BF"/>
          <w:sz w:val="22"/>
          <w:szCs w:val="22"/>
          <w:lang w:val="vi-VN"/>
        </w:rPr>
      </w:pPr>
      <w:r w:rsidRPr="005D0A90">
        <w:rPr>
          <w:rFonts w:ascii="Arial" w:hAnsi="Arial" w:cs="Arial"/>
          <w:b/>
          <w:bCs/>
          <w:color w:val="000000"/>
          <w:sz w:val="22"/>
          <w:szCs w:val="22"/>
        </w:rPr>
        <w:t>Mục</w:t>
      </w:r>
      <w:r w:rsidRPr="005D0A90">
        <w:rPr>
          <w:rFonts w:ascii="Arial" w:hAnsi="Arial" w:cs="Arial"/>
          <w:b/>
          <w:bCs/>
          <w:color w:val="000000"/>
          <w:sz w:val="22"/>
          <w:szCs w:val="22"/>
          <w:lang w:val="vi-VN"/>
        </w:rPr>
        <w:t xml:space="preserve"> tiêu:</w:t>
      </w:r>
      <w:r w:rsidRPr="005D0A90">
        <w:rPr>
          <w:rFonts w:ascii="Arial" w:hAnsi="Arial" w:cs="Arial"/>
          <w:color w:val="000000"/>
          <w:sz w:val="22"/>
          <w:szCs w:val="22"/>
          <w:lang w:val="vi-VN"/>
        </w:rPr>
        <w:t xml:space="preserve"> </w:t>
      </w:r>
      <w:r w:rsidRPr="005D0A90">
        <w:rPr>
          <w:rFonts w:ascii="Arial" w:hAnsi="Arial" w:cs="Arial"/>
          <w:color w:val="000000"/>
          <w:sz w:val="22"/>
          <w:szCs w:val="22"/>
        </w:rPr>
        <w:t>Sử dụng AI để review mã nguồn và Unit Tests, phát hiện các vấn đề quan trọng, sau đó cải thiện code dựa trên những đề xuất đã được Human xác nhận.</w:t>
      </w:r>
    </w:p>
    <w:p w14:paraId="23E85A2D" w14:textId="77777777" w:rsidR="005D0A90" w:rsidRPr="005D0A90" w:rsidRDefault="005D0A90" w:rsidP="005D0A90">
      <w:p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Code Review tập trung vào:</w:t>
      </w:r>
    </w:p>
    <w:p w14:paraId="23D82446"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Functional correctness</w:t>
      </w:r>
    </w:p>
    <w:p w14:paraId="35F4668D"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Business Rules</w:t>
      </w:r>
    </w:p>
    <w:p w14:paraId="7C0EEFE2"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UI–API–Backend consistency</w:t>
      </w:r>
    </w:p>
    <w:p w14:paraId="6415A7F0"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Maintainability</w:t>
      </w:r>
    </w:p>
    <w:p w14:paraId="2DD87F2D"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Reliability</w:t>
      </w:r>
    </w:p>
    <w:p w14:paraId="6593A4C8"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Security</w:t>
      </w:r>
    </w:p>
    <w:p w14:paraId="6C2578C7" w14:textId="77777777" w:rsidR="005D0A90" w:rsidRPr="005D0A90" w:rsidRDefault="005D0A90">
      <w:pPr>
        <w:numPr>
          <w:ilvl w:val="0"/>
          <w:numId w:val="50"/>
        </w:numPr>
        <w:spacing w:before="100" w:beforeAutospacing="1" w:after="100" w:afterAutospacing="1"/>
        <w:rPr>
          <w:rFonts w:ascii="Arial" w:hAnsi="Arial" w:cs="Arial"/>
          <w:color w:val="000000"/>
          <w:sz w:val="22"/>
          <w:szCs w:val="22"/>
        </w:rPr>
      </w:pPr>
      <w:r w:rsidRPr="005D0A90">
        <w:rPr>
          <w:rFonts w:ascii="Arial" w:hAnsi="Arial" w:cs="Arial"/>
          <w:color w:val="000000"/>
          <w:sz w:val="22"/>
          <w:szCs w:val="22"/>
        </w:rPr>
        <w:t>Unit Test quality</w:t>
      </w:r>
    </w:p>
    <w:p w14:paraId="74974840" w14:textId="77777777" w:rsidR="005D0A90" w:rsidRPr="005D0A90" w:rsidRDefault="005D0A90" w:rsidP="005D0A90">
      <w:pPr>
        <w:spacing w:before="100" w:beforeAutospacing="1" w:after="100" w:afterAutospacing="1"/>
        <w:rPr>
          <w:rFonts w:ascii="Arial" w:hAnsi="Arial" w:cs="Arial"/>
          <w:b/>
          <w:bCs/>
          <w:color w:val="02779E" w:themeColor="accent6"/>
          <w:sz w:val="22"/>
          <w:szCs w:val="22"/>
          <w:lang w:val="vi-VN"/>
        </w:rPr>
      </w:pPr>
      <w:r w:rsidRPr="005D0A90">
        <w:rPr>
          <w:rFonts w:ascii="Arial" w:hAnsi="Arial" w:cs="Arial"/>
          <w:b/>
          <w:bCs/>
          <w:color w:val="02779E" w:themeColor="accent6"/>
          <w:sz w:val="22"/>
          <w:szCs w:val="22"/>
          <w:lang w:val="vi-VN"/>
        </w:rPr>
        <w:t>Prompt gợi ý</w:t>
      </w:r>
    </w:p>
    <w:p w14:paraId="6ABBB6E9" w14:textId="77777777" w:rsidR="005D0A90" w:rsidRPr="005D0A90" w:rsidRDefault="005D0A90" w:rsidP="005D0A90">
      <w:p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Bạn là một Senior Full-Stack Software Engineer đang review phần code của chức năng </w:t>
      </w:r>
      <w:r w:rsidRPr="005D0A90">
        <w:rPr>
          <w:rFonts w:ascii="Arial" w:hAnsi="Arial" w:cs="Arial"/>
          <w:b/>
          <w:bCs/>
          <w:i/>
          <w:iCs/>
          <w:color w:val="000000"/>
          <w:sz w:val="22"/>
          <w:szCs w:val="22"/>
        </w:rPr>
        <w:t>Dynamic Appointment Rescheduling &amp; Waiting List Management</w:t>
      </w:r>
      <w:r w:rsidRPr="005D0A90">
        <w:rPr>
          <w:rFonts w:ascii="Arial" w:hAnsi="Arial" w:cs="Arial"/>
          <w:i/>
          <w:iCs/>
          <w:color w:val="000000"/>
          <w:sz w:val="22"/>
          <w:szCs w:val="22"/>
        </w:rPr>
        <w:t> trên hệ thống MedBook.</w:t>
      </w:r>
    </w:p>
    <w:p w14:paraId="3E64E5A2" w14:textId="77777777" w:rsidR="005D0A90" w:rsidRPr="005D0A90" w:rsidRDefault="005D0A90" w:rsidP="005D0A90">
      <w:p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Dựa trên:</w:t>
      </w:r>
    </w:p>
    <w:p w14:paraId="3FCA3B4A"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development-context.md</w:t>
      </w:r>
    </w:p>
    <w:p w14:paraId="4C514BA4"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coding-plan.md</w:t>
      </w:r>
    </w:p>
    <w:p w14:paraId="65CFB089"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Source Code</w:t>
      </w:r>
    </w:p>
    <w:p w14:paraId="6BB46F6D"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Unit Tests</w:t>
      </w:r>
    </w:p>
    <w:p w14:paraId="0423ABE0"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Business Rules</w:t>
      </w:r>
    </w:p>
    <w:p w14:paraId="67856CD7"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Acceptance Criteria</w:t>
      </w:r>
    </w:p>
    <w:p w14:paraId="04AD645A" w14:textId="77777777" w:rsidR="005D0A90" w:rsidRPr="005D0A90" w:rsidRDefault="005D0A90">
      <w:pPr>
        <w:numPr>
          <w:ilvl w:val="0"/>
          <w:numId w:val="51"/>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lastRenderedPageBreak/>
        <w:t>Coding Standards</w:t>
      </w:r>
    </w:p>
    <w:p w14:paraId="0AEF87EC" w14:textId="77777777" w:rsidR="005D0A90" w:rsidRPr="005D0A90" w:rsidRDefault="005D0A90" w:rsidP="005D0A90">
      <w:p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Hãy review code theo các tiêu chí:</w:t>
      </w:r>
    </w:p>
    <w:p w14:paraId="223E1731"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Functional correctness</w:t>
      </w:r>
    </w:p>
    <w:p w14:paraId="430C7DF4"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Business Rule compliance</w:t>
      </w:r>
    </w:p>
    <w:p w14:paraId="5148DA99"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UI–API–Backend consistency</w:t>
      </w:r>
    </w:p>
    <w:p w14:paraId="72F6FB11"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Maintainability</w:t>
      </w:r>
    </w:p>
    <w:p w14:paraId="080AB311"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Reliability</w:t>
      </w:r>
    </w:p>
    <w:p w14:paraId="1D843845"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Security</w:t>
      </w:r>
    </w:p>
    <w:p w14:paraId="746F5F2B" w14:textId="77777777" w:rsidR="005D0A90" w:rsidRPr="005D0A90" w:rsidRDefault="005D0A90">
      <w:pPr>
        <w:numPr>
          <w:ilvl w:val="0"/>
          <w:numId w:val="52"/>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Unit Test quality</w:t>
      </w:r>
    </w:p>
    <w:p w14:paraId="6FA2E5FC" w14:textId="77777777" w:rsidR="005D0A90" w:rsidRPr="005D0A90" w:rsidRDefault="005D0A90" w:rsidP="005D0A90">
      <w:p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Với mỗi vấn đề, hãy cung cấp:</w:t>
      </w:r>
    </w:p>
    <w:p w14:paraId="575DEE01" w14:textId="77777777" w:rsidR="005D0A90" w:rsidRPr="005D0A90" w:rsidRDefault="005D0A90">
      <w:pPr>
        <w:numPr>
          <w:ilvl w:val="0"/>
          <w:numId w:val="53"/>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Vấn đề</w:t>
      </w:r>
    </w:p>
    <w:p w14:paraId="49808723" w14:textId="77777777" w:rsidR="005D0A90" w:rsidRPr="005D0A90" w:rsidRDefault="005D0A90">
      <w:pPr>
        <w:numPr>
          <w:ilvl w:val="0"/>
          <w:numId w:val="53"/>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File/component liên quan</w:t>
      </w:r>
    </w:p>
    <w:p w14:paraId="62CD1D55" w14:textId="77777777" w:rsidR="005D0A90" w:rsidRPr="005D0A90" w:rsidRDefault="005D0A90">
      <w:pPr>
        <w:numPr>
          <w:ilvl w:val="0"/>
          <w:numId w:val="53"/>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Mức độ: Critical / Major / Minor</w:t>
      </w:r>
    </w:p>
    <w:p w14:paraId="71EB3AFD" w14:textId="77777777" w:rsidR="005D0A90" w:rsidRPr="005D0A90" w:rsidRDefault="005D0A90">
      <w:pPr>
        <w:numPr>
          <w:ilvl w:val="0"/>
          <w:numId w:val="53"/>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Tác động</w:t>
      </w:r>
    </w:p>
    <w:p w14:paraId="6842F870" w14:textId="77777777" w:rsidR="005D0A90" w:rsidRPr="005D0A90" w:rsidRDefault="005D0A90">
      <w:pPr>
        <w:numPr>
          <w:ilvl w:val="0"/>
          <w:numId w:val="53"/>
        </w:numPr>
        <w:spacing w:before="100" w:beforeAutospacing="1" w:after="100" w:afterAutospacing="1"/>
        <w:rPr>
          <w:rFonts w:ascii="Arial" w:hAnsi="Arial" w:cs="Arial"/>
          <w:i/>
          <w:iCs/>
          <w:color w:val="000000"/>
          <w:sz w:val="22"/>
          <w:szCs w:val="22"/>
        </w:rPr>
      </w:pPr>
      <w:r w:rsidRPr="005D0A90">
        <w:rPr>
          <w:rFonts w:ascii="Arial" w:hAnsi="Arial" w:cs="Arial"/>
          <w:i/>
          <w:iCs/>
          <w:color w:val="000000"/>
          <w:sz w:val="22"/>
          <w:szCs w:val="22"/>
        </w:rPr>
        <w:t>Đề xuất cải thiện</w:t>
      </w:r>
    </w:p>
    <w:p w14:paraId="6C41DC8B" w14:textId="77777777" w:rsidR="005D0A90" w:rsidRDefault="005D0A90" w:rsidP="005D0A90">
      <w:pPr>
        <w:spacing w:before="100" w:beforeAutospacing="1" w:after="100" w:afterAutospacing="1"/>
        <w:rPr>
          <w:rFonts w:ascii="Arial" w:hAnsi="Arial" w:cs="Arial"/>
          <w:i/>
          <w:iCs/>
          <w:color w:val="000000"/>
          <w:sz w:val="22"/>
          <w:szCs w:val="22"/>
          <w:lang w:val="vi-VN"/>
        </w:rPr>
      </w:pPr>
      <w:r w:rsidRPr="005D0A90">
        <w:rPr>
          <w:rFonts w:ascii="Arial" w:hAnsi="Arial" w:cs="Arial"/>
          <w:i/>
          <w:iCs/>
          <w:color w:val="000000"/>
          <w:sz w:val="22"/>
          <w:szCs w:val="22"/>
        </w:rPr>
        <w:t>Chưa sửa code cho đến khi Human xác nhận</w:t>
      </w:r>
      <w:r>
        <w:rPr>
          <w:rFonts w:ascii="Arial" w:hAnsi="Arial" w:cs="Arial"/>
          <w:i/>
          <w:iCs/>
          <w:color w:val="000000"/>
          <w:sz w:val="22"/>
          <w:szCs w:val="22"/>
          <w:lang w:val="vi-VN"/>
        </w:rPr>
        <w:t>.</w:t>
      </w:r>
    </w:p>
    <w:p w14:paraId="35B6A400" w14:textId="77777777" w:rsidR="005D0A90" w:rsidRDefault="005D0A90" w:rsidP="005D0A90">
      <w:pPr>
        <w:spacing w:before="100" w:beforeAutospacing="1" w:after="100" w:afterAutospacing="1"/>
        <w:rPr>
          <w:rFonts w:ascii="Arial" w:hAnsi="Arial" w:cs="Arial"/>
          <w:color w:val="000000"/>
          <w:sz w:val="22"/>
          <w:szCs w:val="22"/>
          <w:lang w:val="vi-VN"/>
        </w:rPr>
      </w:pPr>
      <w:r w:rsidRPr="005D0A90">
        <w:rPr>
          <w:rFonts w:ascii="Arial" w:hAnsi="Arial" w:cs="Arial"/>
          <w:color w:val="000000"/>
          <w:sz w:val="22"/>
          <w:szCs w:val="22"/>
        </w:rPr>
        <w:t>Output</w:t>
      </w:r>
    </w:p>
    <w:tbl>
      <w:tblPr>
        <w:tblStyle w:val="SyllabusTable-withBorders"/>
        <w:tblW w:w="0" w:type="auto"/>
        <w:tblLook w:val="04A0" w:firstRow="1" w:lastRow="0" w:firstColumn="1" w:lastColumn="0" w:noHBand="0" w:noVBand="1"/>
      </w:tblPr>
      <w:tblGrid>
        <w:gridCol w:w="2044"/>
        <w:gridCol w:w="2045"/>
        <w:gridCol w:w="2045"/>
        <w:gridCol w:w="2045"/>
        <w:gridCol w:w="2045"/>
      </w:tblGrid>
      <w:tr w:rsidR="005D0A90" w14:paraId="0430CE93" w14:textId="77777777" w:rsidTr="005D0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3ABE763B" w14:textId="77777777" w:rsidR="005D0A90" w:rsidRDefault="005D0A90" w:rsidP="005D0A90">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Issue</w:t>
            </w:r>
          </w:p>
        </w:tc>
        <w:tc>
          <w:tcPr>
            <w:tcW w:w="2045" w:type="dxa"/>
          </w:tcPr>
          <w:p w14:paraId="37CA944B" w14:textId="77777777" w:rsidR="005D0A90" w:rsidRDefault="005D0A90" w:rsidP="005D0A9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Mức độ</w:t>
            </w:r>
          </w:p>
        </w:tc>
        <w:tc>
          <w:tcPr>
            <w:tcW w:w="2045" w:type="dxa"/>
          </w:tcPr>
          <w:p w14:paraId="71A7D96F" w14:textId="77777777" w:rsidR="005D0A90" w:rsidRDefault="005D0A90" w:rsidP="005D0A9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Component</w:t>
            </w:r>
          </w:p>
        </w:tc>
        <w:tc>
          <w:tcPr>
            <w:tcW w:w="2045" w:type="dxa"/>
          </w:tcPr>
          <w:p w14:paraId="4F4D6F82" w14:textId="77777777" w:rsidR="005D0A90" w:rsidRDefault="005D0A90" w:rsidP="005D0A9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Đề xuất của AI</w:t>
            </w:r>
          </w:p>
        </w:tc>
        <w:tc>
          <w:tcPr>
            <w:tcW w:w="2045" w:type="dxa"/>
          </w:tcPr>
          <w:p w14:paraId="68BBB58D" w14:textId="77777777" w:rsidR="005D0A90" w:rsidRDefault="005D0A90" w:rsidP="005D0A9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r>
              <w:rPr>
                <w:rFonts w:ascii="Arial" w:hAnsi="Arial" w:cs="Arial"/>
                <w:color w:val="000000"/>
                <w:sz w:val="22"/>
                <w:szCs w:val="22"/>
                <w:lang w:val="vi-VN"/>
              </w:rPr>
              <w:t>Human Decision</w:t>
            </w:r>
          </w:p>
        </w:tc>
      </w:tr>
      <w:tr w:rsidR="005D0A90" w14:paraId="62B7CBF5" w14:textId="77777777" w:rsidTr="005D0A90">
        <w:tc>
          <w:tcPr>
            <w:cnfStyle w:val="001000000000" w:firstRow="0" w:lastRow="0" w:firstColumn="1" w:lastColumn="0" w:oddVBand="0" w:evenVBand="0" w:oddHBand="0" w:evenHBand="0" w:firstRowFirstColumn="0" w:firstRowLastColumn="0" w:lastRowFirstColumn="0" w:lastRowLastColumn="0"/>
            <w:tcW w:w="2044" w:type="dxa"/>
          </w:tcPr>
          <w:p w14:paraId="5F71838A" w14:textId="77777777" w:rsidR="005D0A90" w:rsidRDefault="005D0A90" w:rsidP="005D0A90">
            <w:pPr>
              <w:spacing w:before="100" w:beforeAutospacing="1" w:after="100" w:afterAutospacing="1"/>
              <w:rPr>
                <w:rFonts w:ascii="Arial" w:hAnsi="Arial" w:cs="Arial"/>
                <w:color w:val="000000"/>
                <w:sz w:val="22"/>
                <w:szCs w:val="22"/>
                <w:lang w:val="vi-VN"/>
              </w:rPr>
            </w:pPr>
          </w:p>
        </w:tc>
        <w:tc>
          <w:tcPr>
            <w:tcW w:w="2045" w:type="dxa"/>
          </w:tcPr>
          <w:p w14:paraId="20D0306F"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045" w:type="dxa"/>
          </w:tcPr>
          <w:p w14:paraId="6DDEC9FE"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045" w:type="dxa"/>
          </w:tcPr>
          <w:p w14:paraId="16F813E8"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045" w:type="dxa"/>
          </w:tcPr>
          <w:p w14:paraId="46205DB5"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r w:rsidR="005D0A90" w14:paraId="7369F4D2" w14:textId="77777777" w:rsidTr="005D0A90">
        <w:tc>
          <w:tcPr>
            <w:cnfStyle w:val="001000000000" w:firstRow="0" w:lastRow="0" w:firstColumn="1" w:lastColumn="0" w:oddVBand="0" w:evenVBand="0" w:oddHBand="0" w:evenHBand="0" w:firstRowFirstColumn="0" w:firstRowLastColumn="0" w:lastRowFirstColumn="0" w:lastRowLastColumn="0"/>
            <w:tcW w:w="2044" w:type="dxa"/>
          </w:tcPr>
          <w:p w14:paraId="401862BA" w14:textId="77777777" w:rsidR="005D0A90" w:rsidRDefault="005D0A90" w:rsidP="005D0A90">
            <w:pPr>
              <w:spacing w:before="100" w:beforeAutospacing="1" w:after="100" w:afterAutospacing="1"/>
              <w:rPr>
                <w:rFonts w:ascii="Arial" w:hAnsi="Arial" w:cs="Arial"/>
                <w:color w:val="000000"/>
                <w:sz w:val="22"/>
                <w:szCs w:val="22"/>
                <w:lang w:val="vi-VN"/>
              </w:rPr>
            </w:pPr>
          </w:p>
        </w:tc>
        <w:tc>
          <w:tcPr>
            <w:tcW w:w="2045" w:type="dxa"/>
          </w:tcPr>
          <w:p w14:paraId="0290428E"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045" w:type="dxa"/>
          </w:tcPr>
          <w:p w14:paraId="7355F1E9"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045" w:type="dxa"/>
          </w:tcPr>
          <w:p w14:paraId="432E7DEB"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c>
          <w:tcPr>
            <w:tcW w:w="2045" w:type="dxa"/>
          </w:tcPr>
          <w:p w14:paraId="69A17DF4" w14:textId="77777777" w:rsidR="005D0A90" w:rsidRDefault="005D0A90" w:rsidP="005D0A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lang w:val="vi-VN"/>
              </w:rPr>
            </w:pPr>
          </w:p>
        </w:tc>
      </w:tr>
    </w:tbl>
    <w:p w14:paraId="42E20DCE" w14:textId="77777777" w:rsidR="005D0A90" w:rsidRPr="00156E1D" w:rsidRDefault="00156E1D" w:rsidP="005D0A90">
      <w:pPr>
        <w:spacing w:before="100" w:beforeAutospacing="1" w:after="100" w:afterAutospacing="1"/>
        <w:rPr>
          <w:rFonts w:ascii="Arial" w:hAnsi="Arial" w:cs="Arial"/>
          <w:b/>
          <w:bCs/>
          <w:color w:val="02779E" w:themeColor="accent6"/>
          <w:sz w:val="22"/>
          <w:szCs w:val="22"/>
          <w:lang w:val="vi-VN"/>
        </w:rPr>
      </w:pPr>
      <w:r w:rsidRPr="00156E1D">
        <w:rPr>
          <w:rFonts w:ascii="Arial" w:hAnsi="Arial" w:cs="Arial"/>
          <w:b/>
          <w:bCs/>
          <w:color w:val="02779E" w:themeColor="accent6"/>
          <w:sz w:val="22"/>
          <w:szCs w:val="22"/>
          <w:lang w:val="vi-VN"/>
        </w:rPr>
        <w:t>Prompt gợi ý: Refactoring code</w:t>
      </w:r>
    </w:p>
    <w:p w14:paraId="753878DD" w14:textId="77777777" w:rsidR="00156E1D" w:rsidRPr="00156E1D" w:rsidRDefault="00156E1D" w:rsidP="00156E1D">
      <w:p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Bạn là một </w:t>
      </w:r>
      <w:r w:rsidRPr="00156E1D">
        <w:rPr>
          <w:rFonts w:ascii="Arial" w:hAnsi="Arial" w:cs="Arial"/>
          <w:b/>
          <w:bCs/>
          <w:i/>
          <w:iCs/>
          <w:color w:val="000000"/>
          <w:sz w:val="22"/>
          <w:szCs w:val="22"/>
        </w:rPr>
        <w:t>Senior Full-Stack Software Engineer</w:t>
      </w:r>
      <w:r w:rsidRPr="00156E1D">
        <w:rPr>
          <w:rFonts w:ascii="Arial" w:hAnsi="Arial" w:cs="Arial"/>
          <w:i/>
          <w:iCs/>
          <w:color w:val="000000"/>
          <w:sz w:val="22"/>
          <w:szCs w:val="22"/>
        </w:rPr>
        <w:t> đang cải thiện phần code của chức năng </w:t>
      </w:r>
      <w:r w:rsidRPr="00156E1D">
        <w:rPr>
          <w:rFonts w:ascii="Arial" w:hAnsi="Arial" w:cs="Arial"/>
          <w:b/>
          <w:bCs/>
          <w:i/>
          <w:iCs/>
          <w:color w:val="000000"/>
          <w:sz w:val="22"/>
          <w:szCs w:val="22"/>
        </w:rPr>
        <w:t>Dynamic Appointment Rescheduling &amp; Waiting List Management</w:t>
      </w:r>
      <w:r w:rsidRPr="00156E1D">
        <w:rPr>
          <w:rFonts w:ascii="Arial" w:hAnsi="Arial" w:cs="Arial"/>
          <w:i/>
          <w:iCs/>
          <w:color w:val="000000"/>
          <w:sz w:val="22"/>
          <w:szCs w:val="22"/>
        </w:rPr>
        <w:t> trên hệ thống MedBook.</w:t>
      </w:r>
    </w:p>
    <w:p w14:paraId="1281BF1B" w14:textId="77777777" w:rsidR="00156E1D" w:rsidRPr="00156E1D" w:rsidRDefault="00156E1D" w:rsidP="00156E1D">
      <w:p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Dựa trên:</w:t>
      </w:r>
    </w:p>
    <w:p w14:paraId="168D3C36" w14:textId="77777777" w:rsidR="00156E1D" w:rsidRPr="00156E1D" w:rsidRDefault="00156E1D">
      <w:pPr>
        <w:numPr>
          <w:ilvl w:val="0"/>
          <w:numId w:val="54"/>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development-context.md</w:t>
      </w:r>
    </w:p>
    <w:p w14:paraId="434BAF72" w14:textId="77777777" w:rsidR="00156E1D" w:rsidRPr="00156E1D" w:rsidRDefault="00156E1D">
      <w:pPr>
        <w:numPr>
          <w:ilvl w:val="0"/>
          <w:numId w:val="54"/>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coding-plan.md</w:t>
      </w:r>
    </w:p>
    <w:p w14:paraId="49967B5C" w14:textId="77777777" w:rsidR="00156E1D" w:rsidRPr="00156E1D" w:rsidRDefault="00156E1D">
      <w:pPr>
        <w:numPr>
          <w:ilvl w:val="0"/>
          <w:numId w:val="54"/>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Source Code hiện tại</w:t>
      </w:r>
    </w:p>
    <w:p w14:paraId="2D07552F" w14:textId="77777777" w:rsidR="00156E1D" w:rsidRPr="00156E1D" w:rsidRDefault="00156E1D">
      <w:pPr>
        <w:numPr>
          <w:ilvl w:val="0"/>
          <w:numId w:val="54"/>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Unit Tests hiện tại</w:t>
      </w:r>
    </w:p>
    <w:p w14:paraId="0D5BC0F9" w14:textId="77777777" w:rsidR="00156E1D" w:rsidRPr="00156E1D" w:rsidRDefault="00156E1D">
      <w:pPr>
        <w:numPr>
          <w:ilvl w:val="0"/>
          <w:numId w:val="54"/>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Kết quả Code Review</w:t>
      </w:r>
    </w:p>
    <w:p w14:paraId="1406BC38" w14:textId="77777777" w:rsidR="00156E1D" w:rsidRPr="00156E1D" w:rsidRDefault="00156E1D">
      <w:pPr>
        <w:numPr>
          <w:ilvl w:val="0"/>
          <w:numId w:val="54"/>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Các quyết định của Human</w:t>
      </w:r>
    </w:p>
    <w:p w14:paraId="616F66D1" w14:textId="77777777" w:rsidR="00156E1D" w:rsidRPr="00156E1D" w:rsidRDefault="00156E1D" w:rsidP="00156E1D">
      <w:p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Chỉ sửa các issue sau đã được Human chấp nhận:</w:t>
      </w:r>
    </w:p>
    <w:p w14:paraId="09C83BCB" w14:textId="77777777" w:rsidR="00156E1D" w:rsidRPr="00156E1D" w:rsidRDefault="00156E1D">
      <w:pPr>
        <w:numPr>
          <w:ilvl w:val="0"/>
          <w:numId w:val="55"/>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[Issue ID – Mô tả issue]</w:t>
      </w:r>
    </w:p>
    <w:p w14:paraId="61AA8262" w14:textId="77777777" w:rsidR="00156E1D" w:rsidRPr="00156E1D" w:rsidRDefault="00156E1D">
      <w:pPr>
        <w:numPr>
          <w:ilvl w:val="0"/>
          <w:numId w:val="55"/>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[Issue ID – Mô tả issue]</w:t>
      </w:r>
    </w:p>
    <w:p w14:paraId="6558C6CF" w14:textId="77777777" w:rsidR="00156E1D" w:rsidRPr="00156E1D" w:rsidRDefault="00156E1D" w:rsidP="00156E1D">
      <w:p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Yêu cầu:</w:t>
      </w:r>
    </w:p>
    <w:p w14:paraId="19CFF1E8"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Chỉ thay đổi đúng phạm vi của các issue đã được phê duyệt.</w:t>
      </w:r>
    </w:p>
    <w:p w14:paraId="59800AAD"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Không sửa các issue bị Human từ chối.</w:t>
      </w:r>
    </w:p>
    <w:p w14:paraId="20266DEF"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Không thay đổi Business Rules hoặc Acceptance Criteria.</w:t>
      </w:r>
    </w:p>
    <w:p w14:paraId="7D54308E"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lastRenderedPageBreak/>
        <w:t>Không thay đổi API contract nếu chưa được Human phê duyệt.</w:t>
      </w:r>
    </w:p>
    <w:p w14:paraId="21D7A369"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Không mở rộng phạm vi ngoài Coding Plan.</w:t>
      </w:r>
    </w:p>
    <w:p w14:paraId="68A4B54E"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Giữ nguyên các hành vi đang hoạt động đúng.</w:t>
      </w:r>
    </w:p>
    <w:p w14:paraId="11CC5A17" w14:textId="77777777" w:rsidR="00156E1D" w:rsidRPr="00156E1D" w:rsidRDefault="00156E1D">
      <w:pPr>
        <w:numPr>
          <w:ilvl w:val="0"/>
          <w:numId w:val="56"/>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Cập nhật Unit Tests nếu code được sửa làm thay đổi cấu trúc hoặc hành vi kiểm thử.</w:t>
      </w:r>
    </w:p>
    <w:p w14:paraId="67A8D548" w14:textId="77777777" w:rsidR="00156E1D" w:rsidRPr="00156E1D" w:rsidRDefault="00156E1D" w:rsidP="00156E1D">
      <w:p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Sau khi sửa, hãy cung cấp:</w:t>
      </w:r>
    </w:p>
    <w:p w14:paraId="530B1C72" w14:textId="77777777" w:rsidR="00156E1D" w:rsidRPr="00156E1D" w:rsidRDefault="00156E1D">
      <w:pPr>
        <w:numPr>
          <w:ilvl w:val="0"/>
          <w:numId w:val="57"/>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Issue đã được xử lý</w:t>
      </w:r>
    </w:p>
    <w:p w14:paraId="6C4F33D4" w14:textId="77777777" w:rsidR="00156E1D" w:rsidRPr="00156E1D" w:rsidRDefault="00156E1D">
      <w:pPr>
        <w:numPr>
          <w:ilvl w:val="0"/>
          <w:numId w:val="57"/>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File đã tạo mới hoặc chỉnh sửa</w:t>
      </w:r>
    </w:p>
    <w:p w14:paraId="358433DE" w14:textId="77777777" w:rsidR="00156E1D" w:rsidRPr="00156E1D" w:rsidRDefault="00156E1D">
      <w:pPr>
        <w:numPr>
          <w:ilvl w:val="0"/>
          <w:numId w:val="57"/>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Tóm tắt thay đổi</w:t>
      </w:r>
    </w:p>
    <w:p w14:paraId="2BC69C0C" w14:textId="77777777" w:rsidR="00156E1D" w:rsidRPr="00156E1D" w:rsidRDefault="00156E1D">
      <w:pPr>
        <w:numPr>
          <w:ilvl w:val="0"/>
          <w:numId w:val="57"/>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Unit Tests đã cập nhật</w:t>
      </w:r>
    </w:p>
    <w:p w14:paraId="7D5D4E60" w14:textId="77777777" w:rsidR="00156E1D" w:rsidRPr="00156E1D" w:rsidRDefault="00156E1D">
      <w:pPr>
        <w:numPr>
          <w:ilvl w:val="0"/>
          <w:numId w:val="57"/>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Issue chưa xử lý</w:t>
      </w:r>
    </w:p>
    <w:p w14:paraId="7F94A6CB" w14:textId="77777777" w:rsidR="00156E1D" w:rsidRPr="00156E1D" w:rsidRDefault="00156E1D">
      <w:pPr>
        <w:numPr>
          <w:ilvl w:val="0"/>
          <w:numId w:val="57"/>
        </w:numPr>
        <w:spacing w:before="100" w:beforeAutospacing="1" w:after="100" w:afterAutospacing="1"/>
        <w:rPr>
          <w:rFonts w:ascii="Arial" w:hAnsi="Arial" w:cs="Arial"/>
          <w:i/>
          <w:iCs/>
          <w:color w:val="000000"/>
          <w:sz w:val="22"/>
          <w:szCs w:val="22"/>
        </w:rPr>
      </w:pPr>
      <w:r w:rsidRPr="00156E1D">
        <w:rPr>
          <w:rFonts w:ascii="Arial" w:hAnsi="Arial" w:cs="Arial"/>
          <w:i/>
          <w:iCs/>
          <w:color w:val="000000"/>
          <w:sz w:val="22"/>
          <w:szCs w:val="22"/>
        </w:rPr>
        <w:t>Rủi ro hoặc giả định còn lại</w:t>
      </w:r>
    </w:p>
    <w:p w14:paraId="04CFA592" w14:textId="77777777" w:rsidR="00156E1D" w:rsidRDefault="00156E1D" w:rsidP="005D0A90">
      <w:pPr>
        <w:spacing w:before="100" w:beforeAutospacing="1" w:after="100" w:afterAutospacing="1"/>
        <w:rPr>
          <w:rFonts w:ascii="Arial" w:hAnsi="Arial" w:cs="Arial"/>
          <w:color w:val="000000"/>
          <w:sz w:val="22"/>
          <w:szCs w:val="22"/>
          <w:lang w:val="vi-VN"/>
        </w:rPr>
      </w:pPr>
      <w:r>
        <w:rPr>
          <w:rFonts w:ascii="Arial" w:hAnsi="Arial" w:cs="Arial"/>
          <w:color w:val="000000"/>
          <w:sz w:val="22"/>
          <w:szCs w:val="22"/>
          <w:lang w:val="vi-VN"/>
        </w:rPr>
        <w:t>Chạy lại các unit-test như bước 4 và review vòng cuối.</w:t>
      </w:r>
    </w:p>
    <w:p w14:paraId="2D0F9434" w14:textId="77777777" w:rsidR="00DD24FA" w:rsidRDefault="00DD24FA" w:rsidP="006A73F7">
      <w:pPr>
        <w:pStyle w:val="Heading2"/>
        <w:rPr>
          <w:lang w:val="vi-VN"/>
        </w:rPr>
      </w:pPr>
      <w:r w:rsidRPr="00DD24FA">
        <w:rPr>
          <w:lang w:val="vi-VN"/>
        </w:rPr>
        <w:t>B</w:t>
      </w:r>
      <w:r w:rsidRPr="00DD24FA">
        <w:rPr>
          <w:rFonts w:ascii="Calibri" w:hAnsi="Calibri" w:cs="Calibri"/>
          <w:lang w:val="vi-VN"/>
        </w:rPr>
        <w:t>ướ</w:t>
      </w:r>
      <w:r w:rsidRPr="00DD24FA">
        <w:rPr>
          <w:lang w:val="vi-VN"/>
        </w:rPr>
        <w:t>c 6: Development Quality Gate</w:t>
      </w:r>
    </w:p>
    <w:p w14:paraId="49B55147" w14:textId="77777777" w:rsidR="006A73F7" w:rsidRPr="006A73F7" w:rsidRDefault="006A73F7" w:rsidP="006A73F7">
      <w:pPr>
        <w:rPr>
          <w:rFonts w:ascii="Arial" w:hAnsi="Arial" w:cs="Arial"/>
          <w:color w:val="000000"/>
          <w:sz w:val="22"/>
          <w:szCs w:val="22"/>
          <w:lang w:val="vi-VN"/>
        </w:rPr>
      </w:pPr>
      <w:r w:rsidRPr="006A73F7">
        <w:rPr>
          <w:rFonts w:ascii="Arial" w:hAnsi="Arial" w:cs="Arial"/>
          <w:b/>
          <w:bCs/>
          <w:sz w:val="22"/>
          <w:szCs w:val="22"/>
          <w:lang w:val="vi-VN"/>
        </w:rPr>
        <w:t>Mục tiêu</w:t>
      </w:r>
      <w:r w:rsidRPr="006A73F7">
        <w:rPr>
          <w:rFonts w:ascii="Arial" w:hAnsi="Arial" w:cs="Arial"/>
          <w:sz w:val="22"/>
          <w:szCs w:val="22"/>
          <w:lang w:val="vi-VN"/>
        </w:rPr>
        <w:t xml:space="preserve">: </w:t>
      </w:r>
      <w:r w:rsidRPr="006A73F7">
        <w:rPr>
          <w:rFonts w:ascii="Arial" w:hAnsi="Arial" w:cs="Arial"/>
          <w:color w:val="000000"/>
          <w:sz w:val="22"/>
          <w:szCs w:val="22"/>
        </w:rPr>
        <w:t>Đánh giá xem feature đã đáp ứng các tiêu chí chất lượng tối thiểu của nhóm phát triển trước khi được bàn giao sang giai đoạn Quality Assurance.</w:t>
      </w:r>
    </w:p>
    <w:p w14:paraId="4BFBE816" w14:textId="77777777" w:rsidR="006A73F7" w:rsidRPr="006A73F7" w:rsidRDefault="006A73F7" w:rsidP="006A73F7">
      <w:pPr>
        <w:rPr>
          <w:rFonts w:ascii="Arial" w:hAnsi="Arial" w:cs="Arial"/>
          <w:i/>
          <w:iCs/>
          <w:color w:val="000000"/>
          <w:sz w:val="22"/>
          <w:szCs w:val="22"/>
          <w:lang w:val="vi-VN"/>
        </w:rPr>
      </w:pPr>
    </w:p>
    <w:p w14:paraId="1A035EEC" w14:textId="77777777" w:rsidR="006A73F7" w:rsidRPr="006A73F7" w:rsidRDefault="006A73F7" w:rsidP="006A73F7">
      <w:pPr>
        <w:rPr>
          <w:rFonts w:ascii="Arial" w:hAnsi="Arial" w:cs="Arial"/>
          <w:b/>
          <w:bCs/>
          <w:i/>
          <w:iCs/>
          <w:color w:val="02779E" w:themeColor="accent6"/>
          <w:sz w:val="22"/>
          <w:szCs w:val="22"/>
          <w:lang w:val="vi-VN"/>
        </w:rPr>
      </w:pPr>
      <w:r w:rsidRPr="006A73F7">
        <w:rPr>
          <w:rFonts w:ascii="Arial" w:hAnsi="Arial" w:cs="Arial"/>
          <w:b/>
          <w:bCs/>
          <w:i/>
          <w:iCs/>
          <w:color w:val="02779E" w:themeColor="accent6"/>
          <w:sz w:val="22"/>
          <w:szCs w:val="22"/>
          <w:lang w:val="vi-VN"/>
        </w:rPr>
        <w:t>Prompt gợi ý</w:t>
      </w:r>
    </w:p>
    <w:p w14:paraId="0E5D4FCA"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Bạn là Technical Lead của dự án.</w:t>
      </w:r>
    </w:p>
    <w:p w14:paraId="2CCAB9DF" w14:textId="77777777" w:rsidR="006A73F7" w:rsidRPr="006A73F7" w:rsidRDefault="006A73F7" w:rsidP="006A73F7">
      <w:pPr>
        <w:rPr>
          <w:rFonts w:ascii="Arial" w:hAnsi="Arial" w:cs="Arial"/>
          <w:i/>
          <w:iCs/>
          <w:sz w:val="22"/>
          <w:szCs w:val="22"/>
          <w:lang w:val="vi-VN"/>
        </w:rPr>
      </w:pPr>
    </w:p>
    <w:p w14:paraId="78497068"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Hãy tổng hợp kết quả của quá trình phát triển và đối chiếu với Development Quality Gate Checklist.</w:t>
      </w:r>
    </w:p>
    <w:p w14:paraId="346A422A" w14:textId="77777777" w:rsidR="006A73F7" w:rsidRPr="006A73F7" w:rsidRDefault="006A73F7" w:rsidP="006A73F7">
      <w:pPr>
        <w:rPr>
          <w:rFonts w:ascii="Arial" w:hAnsi="Arial" w:cs="Arial"/>
          <w:i/>
          <w:iCs/>
          <w:sz w:val="22"/>
          <w:szCs w:val="22"/>
          <w:lang w:val="vi-VN"/>
        </w:rPr>
      </w:pPr>
    </w:p>
    <w:p w14:paraId="6B790CD0"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Đối với từng tiêu chí sau:</w:t>
      </w:r>
    </w:p>
    <w:p w14:paraId="1DED7350"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 xml:space="preserve">Development Context </w:t>
      </w:r>
    </w:p>
    <w:p w14:paraId="396D7F2F"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Coding plan</w:t>
      </w:r>
    </w:p>
    <w:p w14:paraId="38B4ED9D"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Chức năng được thực hiện đúng phạm vi</w:t>
      </w:r>
    </w:p>
    <w:p w14:paraId="100C7B14"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Business rules đã được hiện thực hoá</w:t>
      </w:r>
    </w:p>
    <w:p w14:paraId="49DA55FA"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Unit Test đạt yêu cầu</w:t>
      </w:r>
    </w:p>
    <w:p w14:paraId="58213C00"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AI Code Review hoàn thành</w:t>
      </w:r>
    </w:p>
    <w:p w14:paraId="0E07A039" w14:textId="77777777" w:rsidR="006A73F7" w:rsidRPr="006A73F7" w:rsidRDefault="006A73F7">
      <w:pPr>
        <w:pStyle w:val="ListParagraph"/>
        <w:numPr>
          <w:ilvl w:val="0"/>
          <w:numId w:val="60"/>
        </w:numPr>
        <w:rPr>
          <w:rFonts w:ascii="Arial" w:hAnsi="Arial" w:cs="Arial"/>
          <w:i/>
          <w:iCs/>
          <w:sz w:val="22"/>
          <w:szCs w:val="22"/>
          <w:lang w:val="vi-VN"/>
        </w:rPr>
      </w:pPr>
      <w:r w:rsidRPr="006A73F7">
        <w:rPr>
          <w:rFonts w:ascii="Arial" w:hAnsi="Arial" w:cs="Arial"/>
          <w:i/>
          <w:iCs/>
          <w:sz w:val="22"/>
          <w:szCs w:val="22"/>
          <w:lang w:val="vi-VN"/>
        </w:rPr>
        <w:t>Không còn các critical issues</w:t>
      </w:r>
    </w:p>
    <w:p w14:paraId="559A647A" w14:textId="77777777" w:rsidR="006A73F7" w:rsidRPr="006A73F7" w:rsidRDefault="006A73F7" w:rsidP="006A73F7">
      <w:pPr>
        <w:rPr>
          <w:rFonts w:ascii="Arial" w:hAnsi="Arial" w:cs="Arial"/>
          <w:i/>
          <w:iCs/>
          <w:sz w:val="22"/>
          <w:szCs w:val="22"/>
          <w:lang w:val="vi-VN"/>
        </w:rPr>
      </w:pPr>
    </w:p>
    <w:p w14:paraId="1F0D77E3"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 Đánh giá Đạt / Chưa đạt.</w:t>
      </w:r>
    </w:p>
    <w:p w14:paraId="62BCF197"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 Trích dẫn bằng chứng từ các artifact hiện có.</w:t>
      </w:r>
    </w:p>
    <w:p w14:paraId="058D1B8E"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 Chỉ ra các vấn đề còn tồn tại (nếu có).</w:t>
      </w:r>
    </w:p>
    <w:p w14:paraId="1166C711" w14:textId="77777777" w:rsidR="006A73F7" w:rsidRPr="006A73F7" w:rsidRDefault="006A73F7" w:rsidP="006A73F7">
      <w:pPr>
        <w:rPr>
          <w:rFonts w:ascii="Arial" w:hAnsi="Arial" w:cs="Arial"/>
          <w:i/>
          <w:iCs/>
          <w:sz w:val="22"/>
          <w:szCs w:val="22"/>
          <w:lang w:val="vi-VN"/>
        </w:rPr>
      </w:pPr>
    </w:p>
    <w:p w14:paraId="2EEF9EA9"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Cuối cùng hãy:</w:t>
      </w:r>
    </w:p>
    <w:p w14:paraId="39A677CF" w14:textId="77777777" w:rsidR="006A73F7" w:rsidRPr="006A73F7" w:rsidRDefault="006A73F7" w:rsidP="006A73F7">
      <w:pPr>
        <w:rPr>
          <w:rFonts w:ascii="Arial" w:hAnsi="Arial" w:cs="Arial"/>
          <w:i/>
          <w:iCs/>
          <w:sz w:val="22"/>
          <w:szCs w:val="22"/>
          <w:lang w:val="vi-VN"/>
        </w:rPr>
      </w:pPr>
    </w:p>
    <w:p w14:paraId="424F25CD"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1. Tóm tắt các điểm mạnh.</w:t>
      </w:r>
    </w:p>
    <w:p w14:paraId="716A0EFF"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2. Tóm tắt các rủi ro còn lại.</w:t>
      </w:r>
    </w:p>
    <w:p w14:paraId="0CCE5190"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3. Đề xuất một trong hai kết quả:</w:t>
      </w:r>
    </w:p>
    <w:p w14:paraId="621BBDA1" w14:textId="77777777" w:rsidR="006A73F7" w:rsidRPr="006A73F7" w:rsidRDefault="006A73F7" w:rsidP="006A73F7">
      <w:pPr>
        <w:rPr>
          <w:rFonts w:ascii="Arial" w:hAnsi="Arial" w:cs="Arial"/>
          <w:i/>
          <w:iCs/>
          <w:sz w:val="22"/>
          <w:szCs w:val="22"/>
          <w:lang w:val="vi-VN"/>
        </w:rPr>
      </w:pPr>
    </w:p>
    <w:p w14:paraId="5D46ABCB"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 PASS</w:t>
      </w:r>
    </w:p>
    <w:p w14:paraId="7B397092" w14:textId="77777777" w:rsidR="006A73F7" w:rsidRPr="006A73F7" w:rsidRDefault="006A73F7" w:rsidP="006A73F7">
      <w:pPr>
        <w:rPr>
          <w:rFonts w:ascii="Arial" w:hAnsi="Arial" w:cs="Arial"/>
          <w:i/>
          <w:iCs/>
          <w:sz w:val="22"/>
          <w:szCs w:val="22"/>
          <w:lang w:val="vi-VN"/>
        </w:rPr>
      </w:pPr>
      <w:r w:rsidRPr="006A73F7">
        <w:rPr>
          <w:rFonts w:ascii="Arial" w:hAnsi="Arial" w:cs="Arial"/>
          <w:i/>
          <w:iCs/>
          <w:sz w:val="22"/>
          <w:szCs w:val="22"/>
          <w:lang w:val="vi-VN"/>
        </w:rPr>
        <w:t>- FAIL</w:t>
      </w:r>
    </w:p>
    <w:p w14:paraId="65A08B78" w14:textId="77777777" w:rsidR="006A73F7" w:rsidRPr="006A73F7" w:rsidRDefault="006A73F7" w:rsidP="006A73F7">
      <w:pPr>
        <w:rPr>
          <w:rFonts w:ascii="Arial" w:hAnsi="Arial" w:cs="Arial"/>
          <w:i/>
          <w:iCs/>
          <w:sz w:val="22"/>
          <w:szCs w:val="22"/>
          <w:lang w:val="vi-VN"/>
        </w:rPr>
      </w:pPr>
    </w:p>
    <w:p w14:paraId="5B137327" w14:textId="77777777" w:rsidR="006A73F7" w:rsidRDefault="006A73F7" w:rsidP="006A73F7">
      <w:pPr>
        <w:rPr>
          <w:rFonts w:ascii="Arial" w:hAnsi="Arial" w:cs="Arial"/>
          <w:i/>
          <w:iCs/>
          <w:sz w:val="22"/>
          <w:szCs w:val="22"/>
          <w:lang w:val="vi-VN"/>
        </w:rPr>
      </w:pPr>
      <w:r w:rsidRPr="006A73F7">
        <w:rPr>
          <w:rFonts w:ascii="Arial" w:hAnsi="Arial" w:cs="Arial"/>
          <w:i/>
          <w:iCs/>
          <w:sz w:val="22"/>
          <w:szCs w:val="22"/>
          <w:lang w:val="vi-VN"/>
        </w:rPr>
        <w:t>Nếu FAIL, hãy liệt kê các công việc cần hoàn thành trước khi feature được chuyển sang Quality Assurance.</w:t>
      </w:r>
    </w:p>
    <w:p w14:paraId="143582FA" w14:textId="77777777" w:rsidR="00A52E04" w:rsidRDefault="00A52E04" w:rsidP="006A73F7">
      <w:pPr>
        <w:rPr>
          <w:rFonts w:ascii="Arial" w:hAnsi="Arial" w:cs="Arial"/>
          <w:i/>
          <w:iCs/>
          <w:sz w:val="22"/>
          <w:szCs w:val="22"/>
          <w:lang w:val="vi-VN"/>
        </w:rPr>
      </w:pPr>
    </w:p>
    <w:p w14:paraId="63EE6232" w14:textId="77777777" w:rsidR="00A52E04" w:rsidRPr="00A52E04" w:rsidRDefault="00A52E04" w:rsidP="006A73F7">
      <w:pPr>
        <w:rPr>
          <w:rFonts w:ascii="Arial" w:hAnsi="Arial" w:cs="Arial"/>
          <w:sz w:val="22"/>
          <w:szCs w:val="22"/>
          <w:lang w:val="vi-VN"/>
        </w:rPr>
      </w:pPr>
      <w:r>
        <w:rPr>
          <w:rFonts w:ascii="Arial" w:hAnsi="Arial" w:cs="Arial"/>
          <w:sz w:val="22"/>
          <w:szCs w:val="22"/>
          <w:lang w:val="vi-VN"/>
        </w:rPr>
        <w:t>Sau khi AI tổng hợp bằng chứng, phân tích và báo cáo, Human sẽ xem xét báo cáo và quyết định, đây có thể coi là 1 hoạt động thể hiện Human-on-the-loop.</w:t>
      </w:r>
    </w:p>
    <w:p w14:paraId="4B3A0CE7" w14:textId="77777777" w:rsidR="00156E1D" w:rsidRDefault="00156E1D" w:rsidP="00156E1D">
      <w:pPr>
        <w:pStyle w:val="Heading2"/>
        <w:rPr>
          <w:lang w:val="vi-VN"/>
        </w:rPr>
      </w:pPr>
      <w:r>
        <w:rPr>
          <w:lang w:val="vi-VN"/>
        </w:rPr>
        <w:lastRenderedPageBreak/>
        <w:t>Deliverables</w:t>
      </w:r>
    </w:p>
    <w:p w14:paraId="0D0DD39C" w14:textId="77777777" w:rsidR="006B2282" w:rsidRPr="00687463" w:rsidRDefault="006B2282" w:rsidP="006B2282">
      <w:pPr>
        <w:rPr>
          <w:rFonts w:ascii="Arial" w:hAnsi="Arial" w:cs="Arial"/>
          <w:sz w:val="22"/>
          <w:szCs w:val="22"/>
          <w:lang w:val="vi-VN"/>
        </w:rPr>
      </w:pPr>
      <w:r w:rsidRPr="00687463">
        <w:rPr>
          <w:rFonts w:ascii="Arial" w:hAnsi="Arial" w:cs="Arial"/>
          <w:sz w:val="22"/>
          <w:szCs w:val="22"/>
          <w:lang w:val="vi-VN"/>
        </w:rPr>
        <w:t>Mỗi nhóm chuẩn bị slides (5m) về:</w:t>
      </w:r>
    </w:p>
    <w:p w14:paraId="667BCB68" w14:textId="77777777" w:rsidR="006B2282" w:rsidRPr="00687463" w:rsidRDefault="006B2282">
      <w:pPr>
        <w:pStyle w:val="ListParagraph"/>
        <w:numPr>
          <w:ilvl w:val="0"/>
          <w:numId w:val="58"/>
        </w:numPr>
        <w:rPr>
          <w:rFonts w:ascii="Arial" w:hAnsi="Arial" w:cs="Arial"/>
          <w:sz w:val="22"/>
          <w:szCs w:val="22"/>
          <w:lang w:val="vi-VN"/>
        </w:rPr>
      </w:pPr>
      <w:r w:rsidRPr="00687463">
        <w:rPr>
          <w:rFonts w:ascii="Arial" w:hAnsi="Arial" w:cs="Arial"/>
          <w:sz w:val="22"/>
          <w:szCs w:val="22"/>
          <w:lang w:val="vi-VN"/>
        </w:rPr>
        <w:t>Development Summary: AI chia feature thành bao nhiêu tasks, nhóm thực hiện task nào, source code tác động lên các component, UI, service và tạo ra thêm các component, UI, Service nào. Các unit tests và test report</w:t>
      </w:r>
    </w:p>
    <w:p w14:paraId="3637366A" w14:textId="77777777" w:rsidR="005D0A90" w:rsidRDefault="00687463" w:rsidP="00687463">
      <w:pPr>
        <w:pStyle w:val="Heading2"/>
        <w:rPr>
          <w:lang w:val="vi-VN"/>
        </w:rPr>
      </w:pPr>
      <w:r>
        <w:rPr>
          <w:lang w:val="vi-VN"/>
        </w:rPr>
        <w:t>Actitivy 2 – AI-Assisted Software Quality Assurance and Release</w:t>
      </w:r>
      <w:r w:rsidR="00EA5C4F">
        <w:rPr>
          <w:lang w:val="vi-VN"/>
        </w:rPr>
        <w:t xml:space="preserve"> Readiness</w:t>
      </w:r>
    </w:p>
    <w:p w14:paraId="7F2F4DFB" w14:textId="77777777" w:rsidR="00FC7CF1" w:rsidRPr="00A52E04" w:rsidRDefault="00FC7CF1" w:rsidP="00FC7CF1">
      <w:pPr>
        <w:pStyle w:val="NormalWeb"/>
        <w:rPr>
          <w:rFonts w:ascii="Arial" w:hAnsi="Arial" w:cs="Arial"/>
          <w:color w:val="000000"/>
          <w:sz w:val="22"/>
          <w:szCs w:val="22"/>
        </w:rPr>
      </w:pPr>
      <w:r w:rsidRPr="00A52E04">
        <w:rPr>
          <w:rFonts w:ascii="Arial" w:hAnsi="Arial" w:cs="Arial"/>
          <w:sz w:val="22"/>
          <w:szCs w:val="22"/>
          <w:lang w:val="vi-VN"/>
        </w:rPr>
        <w:t xml:space="preserve">Mục tiêu: </w:t>
      </w:r>
      <w:r w:rsidRPr="00A52E04">
        <w:rPr>
          <w:rFonts w:ascii="Arial" w:hAnsi="Arial" w:cs="Arial"/>
          <w:color w:val="000000"/>
          <w:sz w:val="22"/>
          <w:szCs w:val="22"/>
        </w:rPr>
        <w:t>Sau khi hoàn thành Activity này, học viên sẽ có thể:</w:t>
      </w:r>
    </w:p>
    <w:p w14:paraId="54CF8F57" w14:textId="77777777" w:rsidR="00FC7CF1" w:rsidRPr="00A52E04" w:rsidRDefault="00FC7CF1">
      <w:pPr>
        <w:numPr>
          <w:ilvl w:val="0"/>
          <w:numId w:val="59"/>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Sử dụng AI để sinh và đánh giá các kịch bản </w:t>
      </w:r>
      <w:r w:rsidRPr="00A52E04">
        <w:rPr>
          <w:rFonts w:ascii="Arial" w:hAnsi="Arial" w:cs="Arial"/>
          <w:b/>
          <w:bCs/>
          <w:color w:val="000000"/>
          <w:sz w:val="22"/>
          <w:szCs w:val="22"/>
        </w:rPr>
        <w:t>Integration Testing, API Testing và End-to-End Testing</w:t>
      </w:r>
      <w:r w:rsidRPr="00A52E04">
        <w:rPr>
          <w:rFonts w:ascii="Arial" w:hAnsi="Arial" w:cs="Arial"/>
          <w:color w:val="000000"/>
          <w:sz w:val="22"/>
          <w:szCs w:val="22"/>
        </w:rPr>
        <w:t>.</w:t>
      </w:r>
    </w:p>
    <w:p w14:paraId="39BAF1DE" w14:textId="77777777" w:rsidR="00FC7CF1" w:rsidRPr="00A52E04" w:rsidRDefault="00FC7CF1">
      <w:pPr>
        <w:numPr>
          <w:ilvl w:val="0"/>
          <w:numId w:val="59"/>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Phân tích kết quả kiểm thử nhằm xác định các rủi ro còn tồn tại và nguyên nhân gốc rễ.</w:t>
      </w:r>
    </w:p>
    <w:p w14:paraId="53DDB5C0" w14:textId="77777777" w:rsidR="00FC7CF1" w:rsidRPr="00A52E04" w:rsidRDefault="00FC7CF1">
      <w:pPr>
        <w:numPr>
          <w:ilvl w:val="0"/>
          <w:numId w:val="59"/>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Đánh giá mức độ sẵn sàng của một feature trước khi chuyển sang giai đoạn phát hành (Release Readiness).</w:t>
      </w:r>
    </w:p>
    <w:p w14:paraId="7B927A5C" w14:textId="77777777" w:rsidR="00FC7CF1" w:rsidRPr="00A52E04" w:rsidRDefault="00FC7CF1">
      <w:pPr>
        <w:numPr>
          <w:ilvl w:val="0"/>
          <w:numId w:val="59"/>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Xác định vai trò của AI và Human trong quá trình đảm bảo chất lượng phần mềm.</w:t>
      </w:r>
    </w:p>
    <w:p w14:paraId="3D6D260A" w14:textId="77777777" w:rsidR="00A52E04" w:rsidRPr="00A52E04" w:rsidRDefault="00A52E04" w:rsidP="00A52E04">
      <w:pPr>
        <w:rPr>
          <w:rFonts w:ascii="Arial" w:hAnsi="Arial" w:cs="Arial"/>
          <w:b/>
          <w:bCs/>
          <w:color w:val="02779E" w:themeColor="accent6"/>
          <w:sz w:val="22"/>
          <w:szCs w:val="22"/>
          <w:lang w:val="vi-VN"/>
        </w:rPr>
      </w:pPr>
      <w:r w:rsidRPr="00A52E04">
        <w:rPr>
          <w:rFonts w:ascii="Arial" w:hAnsi="Arial" w:cs="Arial"/>
          <w:b/>
          <w:bCs/>
          <w:color w:val="02779E" w:themeColor="accent6"/>
          <w:sz w:val="22"/>
          <w:szCs w:val="22"/>
          <w:lang w:val="vi-VN"/>
        </w:rPr>
        <w:t>Bước 1: AI-ready QA Readiness Check</w:t>
      </w:r>
    </w:p>
    <w:p w14:paraId="1F5928D3" w14:textId="77777777" w:rsidR="00A52E04" w:rsidRPr="00A52E04" w:rsidRDefault="00A52E04" w:rsidP="00A52E04">
      <w:pPr>
        <w:pStyle w:val="pdq2pgselectionanchorcontainer"/>
        <w:rPr>
          <w:rFonts w:ascii="Arial" w:hAnsi="Arial" w:cs="Arial"/>
          <w:color w:val="000000"/>
          <w:sz w:val="22"/>
          <w:szCs w:val="22"/>
        </w:rPr>
      </w:pPr>
      <w:r w:rsidRPr="00A52E04">
        <w:rPr>
          <w:rFonts w:ascii="Arial" w:hAnsi="Arial" w:cs="Arial"/>
          <w:b/>
          <w:bCs/>
          <w:sz w:val="22"/>
          <w:szCs w:val="22"/>
          <w:u w:val="single"/>
          <w:lang w:val="vi-VN"/>
        </w:rPr>
        <w:t>Mục tiêu</w:t>
      </w:r>
      <w:r w:rsidRPr="00A52E04">
        <w:rPr>
          <w:rFonts w:ascii="Arial" w:hAnsi="Arial" w:cs="Arial"/>
          <w:sz w:val="22"/>
          <w:szCs w:val="22"/>
          <w:lang w:val="vi-VN"/>
        </w:rPr>
        <w:t xml:space="preserve">: </w:t>
      </w:r>
      <w:r w:rsidRPr="00A52E04">
        <w:rPr>
          <w:rFonts w:ascii="Arial" w:hAnsi="Arial" w:cs="Arial"/>
          <w:color w:val="000000"/>
          <w:sz w:val="22"/>
          <w:szCs w:val="22"/>
        </w:rPr>
        <w:t>Hiểu phạm vi kiểm thử và chuẩn bị ngữ cảnh cho hoạt động Quality Assurance.</w:t>
      </w:r>
    </w:p>
    <w:p w14:paraId="3A7FDC4D" w14:textId="77777777" w:rsidR="00A52E04" w:rsidRPr="00A52E04" w:rsidRDefault="00A52E04" w:rsidP="00A52E04">
      <w:pPr>
        <w:pStyle w:val="Heading3"/>
        <w:rPr>
          <w:rFonts w:ascii="Arial" w:hAnsi="Arial" w:cs="Arial"/>
          <w:color w:val="000000"/>
          <w:sz w:val="22"/>
          <w:szCs w:val="22"/>
        </w:rPr>
      </w:pPr>
      <w:r w:rsidRPr="00A52E04">
        <w:rPr>
          <w:rFonts w:ascii="Arial" w:hAnsi="Arial" w:cs="Arial"/>
          <w:color w:val="000000"/>
          <w:sz w:val="22"/>
          <w:szCs w:val="22"/>
        </w:rPr>
        <w:t>Nhiệm vụ</w:t>
      </w:r>
    </w:p>
    <w:p w14:paraId="563351E9" w14:textId="77777777" w:rsidR="00A52E04" w:rsidRPr="00A52E04" w:rsidRDefault="00A52E04">
      <w:pPr>
        <w:numPr>
          <w:ilvl w:val="0"/>
          <w:numId w:val="61"/>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Xem lại Business Package và Development Package.</w:t>
      </w:r>
    </w:p>
    <w:p w14:paraId="09DA2C9E" w14:textId="77777777" w:rsidR="00A52E04" w:rsidRPr="00A52E04" w:rsidRDefault="00A52E04">
      <w:pPr>
        <w:numPr>
          <w:ilvl w:val="0"/>
          <w:numId w:val="61"/>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Xác định phạm vi kiểm thử.</w:t>
      </w:r>
    </w:p>
    <w:p w14:paraId="11EE5C21" w14:textId="77777777" w:rsidR="00A52E04" w:rsidRPr="00A52E04" w:rsidRDefault="00A52E04">
      <w:pPr>
        <w:numPr>
          <w:ilvl w:val="0"/>
          <w:numId w:val="61"/>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Xác định các thành phần cần kiểm thử.</w:t>
      </w:r>
    </w:p>
    <w:p w14:paraId="00511058" w14:textId="77777777" w:rsidR="00A52E04" w:rsidRPr="00A52E04" w:rsidRDefault="00A52E04">
      <w:pPr>
        <w:numPr>
          <w:ilvl w:val="0"/>
          <w:numId w:val="61"/>
        </w:numPr>
        <w:spacing w:before="100" w:beforeAutospacing="1" w:after="100" w:afterAutospacing="1"/>
        <w:rPr>
          <w:rFonts w:ascii="Arial" w:hAnsi="Arial" w:cs="Arial"/>
          <w:color w:val="000000"/>
          <w:sz w:val="22"/>
          <w:szCs w:val="22"/>
        </w:rPr>
      </w:pPr>
      <w:r w:rsidRPr="00A52E04">
        <w:rPr>
          <w:rFonts w:ascii="Arial" w:hAnsi="Arial" w:cs="Arial"/>
          <w:color w:val="000000"/>
          <w:sz w:val="22"/>
          <w:szCs w:val="22"/>
        </w:rPr>
        <w:t>Xác định các rủi ro và ưu tiên kiểm thử.</w:t>
      </w:r>
    </w:p>
    <w:p w14:paraId="40ECB5D8" w14:textId="77777777" w:rsidR="00A52E04" w:rsidRPr="00A52E04" w:rsidRDefault="00A52E04" w:rsidP="00A52E04">
      <w:pPr>
        <w:rPr>
          <w:rFonts w:ascii="Arial" w:hAnsi="Arial" w:cs="Arial"/>
          <w:b/>
          <w:bCs/>
          <w:sz w:val="22"/>
          <w:szCs w:val="22"/>
          <w:u w:val="single"/>
          <w:lang w:val="vi-VN"/>
        </w:rPr>
      </w:pPr>
      <w:r w:rsidRPr="00A52E04">
        <w:rPr>
          <w:rFonts w:ascii="Arial" w:hAnsi="Arial" w:cs="Arial"/>
          <w:b/>
          <w:bCs/>
          <w:sz w:val="22"/>
          <w:szCs w:val="22"/>
          <w:u w:val="single"/>
          <w:lang w:val="vi-VN"/>
        </w:rPr>
        <w:t>Prompt gợi ý:</w:t>
      </w:r>
    </w:p>
    <w:p w14:paraId="5408E9F3"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Bạn là một QA Lead chịu trách nhiệm xây dựng kế hoạch kiểm thử cho một feature trước khi bắt đầu Quality Assurance.</w:t>
      </w:r>
    </w:p>
    <w:p w14:paraId="7503E644" w14:textId="77777777" w:rsidR="00A52E04" w:rsidRPr="00A52E04" w:rsidRDefault="00A52E04" w:rsidP="00A52E04">
      <w:pPr>
        <w:rPr>
          <w:rFonts w:ascii="Arial" w:hAnsi="Arial" w:cs="Arial"/>
          <w:i/>
          <w:iCs/>
          <w:sz w:val="22"/>
          <w:szCs w:val="22"/>
          <w:lang w:val="vi-VN"/>
        </w:rPr>
      </w:pPr>
    </w:p>
    <w:p w14:paraId="31A5BA7C"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Hãy phân tích các tài liệu sau:</w:t>
      </w:r>
    </w:p>
    <w:p w14:paraId="3DF00395" w14:textId="77777777" w:rsidR="00A52E04" w:rsidRPr="00A52E04" w:rsidRDefault="00A52E04" w:rsidP="00A52E04">
      <w:pPr>
        <w:rPr>
          <w:rFonts w:ascii="Arial" w:hAnsi="Arial" w:cs="Arial"/>
          <w:i/>
          <w:iCs/>
          <w:sz w:val="22"/>
          <w:szCs w:val="22"/>
          <w:lang w:val="vi-VN"/>
        </w:rPr>
      </w:pPr>
    </w:p>
    <w:p w14:paraId="3BC6517B"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Business Package</w:t>
      </w:r>
    </w:p>
    <w:p w14:paraId="4230BA2B"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Functional Requirements</w:t>
      </w:r>
    </w:p>
    <w:p w14:paraId="6262DF55"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Business Rules</w:t>
      </w:r>
    </w:p>
    <w:p w14:paraId="061EA64F"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Use Cases</w:t>
      </w:r>
    </w:p>
    <w:p w14:paraId="60DEE3CA"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Acceptance Criteria</w:t>
      </w:r>
    </w:p>
    <w:p w14:paraId="61D593F9" w14:textId="77777777" w:rsidR="00A52E04" w:rsidRPr="00A52E04" w:rsidRDefault="00A52E04" w:rsidP="00A52E04">
      <w:pPr>
        <w:rPr>
          <w:rFonts w:ascii="Arial" w:hAnsi="Arial" w:cs="Arial"/>
          <w:i/>
          <w:iCs/>
          <w:sz w:val="22"/>
          <w:szCs w:val="22"/>
          <w:lang w:val="vi-VN"/>
        </w:rPr>
      </w:pPr>
    </w:p>
    <w:p w14:paraId="599A9E42"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Development Package</w:t>
      </w:r>
    </w:p>
    <w:p w14:paraId="1BB62BE9"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Source Code</w:t>
      </w:r>
    </w:p>
    <w:p w14:paraId="36BF4CA2"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API Specification</w:t>
      </w:r>
    </w:p>
    <w:p w14:paraId="63EBA529"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Unit Test Results</w:t>
      </w:r>
    </w:p>
    <w:p w14:paraId="622C0C94"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 Development Quality Gate</w:t>
      </w:r>
    </w:p>
    <w:p w14:paraId="4EEB7F2D" w14:textId="77777777" w:rsidR="00A52E04" w:rsidRPr="00A52E04" w:rsidRDefault="00A52E04" w:rsidP="00A52E04">
      <w:pPr>
        <w:rPr>
          <w:rFonts w:ascii="Arial" w:hAnsi="Arial" w:cs="Arial"/>
          <w:i/>
          <w:iCs/>
          <w:sz w:val="22"/>
          <w:szCs w:val="22"/>
          <w:lang w:val="vi-VN"/>
        </w:rPr>
      </w:pPr>
    </w:p>
    <w:p w14:paraId="3B7AD364"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Dựa trên các tài liệu trên, hãy:</w:t>
      </w:r>
    </w:p>
    <w:p w14:paraId="720C6856" w14:textId="77777777" w:rsidR="00A52E04" w:rsidRPr="00A52E04" w:rsidRDefault="00A52E04" w:rsidP="00A52E04">
      <w:pPr>
        <w:rPr>
          <w:rFonts w:ascii="Arial" w:hAnsi="Arial" w:cs="Arial"/>
          <w:i/>
          <w:iCs/>
          <w:sz w:val="22"/>
          <w:szCs w:val="22"/>
          <w:lang w:val="vi-VN"/>
        </w:rPr>
      </w:pPr>
    </w:p>
    <w:p w14:paraId="610B903E"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1. Tóm tắt mục tiêu và phạm vi của feature.</w:t>
      </w:r>
    </w:p>
    <w:p w14:paraId="13A99509"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2. Liệt kê các thành phần cần kiểm thử (UI, API, Database, External Services...).</w:t>
      </w:r>
    </w:p>
    <w:p w14:paraId="6BC72D12"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3. Xác định các Business Rules quan trọng cần được xác minh.</w:t>
      </w:r>
    </w:p>
    <w:p w14:paraId="5318EB39"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4. Xác định các khu vực có rủi ro cao và cần ưu tiên kiểm thử.</w:t>
      </w:r>
    </w:p>
    <w:p w14:paraId="7E04C1E5"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t>5. Đề xuất phạm vi kiểm thử (QA Scope) cho feature.</w:t>
      </w:r>
    </w:p>
    <w:p w14:paraId="178F6661" w14:textId="77777777" w:rsidR="00A52E04" w:rsidRPr="00A52E04" w:rsidRDefault="00A52E04" w:rsidP="00A52E04">
      <w:pPr>
        <w:rPr>
          <w:rFonts w:ascii="Arial" w:hAnsi="Arial" w:cs="Arial"/>
          <w:i/>
          <w:iCs/>
          <w:sz w:val="22"/>
          <w:szCs w:val="22"/>
          <w:lang w:val="vi-VN"/>
        </w:rPr>
      </w:pPr>
      <w:r w:rsidRPr="00A52E04">
        <w:rPr>
          <w:rFonts w:ascii="Arial" w:hAnsi="Arial" w:cs="Arial"/>
          <w:i/>
          <w:iCs/>
          <w:sz w:val="22"/>
          <w:szCs w:val="22"/>
          <w:lang w:val="vi-VN"/>
        </w:rPr>
        <w:lastRenderedPageBreak/>
        <w:t>6. Đề xuất chiến lược kiểm thử phù hợp cho các bước tiếp theo.</w:t>
      </w:r>
    </w:p>
    <w:p w14:paraId="73575833" w14:textId="77777777" w:rsidR="00A52E04" w:rsidRPr="00A52E04" w:rsidRDefault="00A52E04" w:rsidP="00A52E04">
      <w:pPr>
        <w:rPr>
          <w:rFonts w:ascii="Arial" w:hAnsi="Arial" w:cs="Arial"/>
          <w:i/>
          <w:iCs/>
          <w:sz w:val="22"/>
          <w:szCs w:val="22"/>
          <w:lang w:val="vi-VN"/>
        </w:rPr>
      </w:pPr>
    </w:p>
    <w:p w14:paraId="78DF88DF" w14:textId="77777777" w:rsidR="00A52E04" w:rsidRDefault="00A52E04" w:rsidP="00A52E04">
      <w:pPr>
        <w:rPr>
          <w:rFonts w:ascii="Arial" w:hAnsi="Arial" w:cs="Arial"/>
          <w:i/>
          <w:iCs/>
          <w:sz w:val="22"/>
          <w:szCs w:val="22"/>
          <w:lang w:val="vi-VN"/>
        </w:rPr>
      </w:pPr>
      <w:r w:rsidRPr="00A52E04">
        <w:rPr>
          <w:rFonts w:ascii="Arial" w:hAnsi="Arial" w:cs="Arial"/>
          <w:i/>
          <w:iCs/>
          <w:sz w:val="22"/>
          <w:szCs w:val="22"/>
          <w:lang w:val="vi-VN"/>
        </w:rPr>
        <w:t>Trình bày kết quả dưới dạng QA Context Report.</w:t>
      </w:r>
    </w:p>
    <w:p w14:paraId="3292C5E1" w14:textId="77777777" w:rsidR="00A52E04" w:rsidRDefault="00A52E04" w:rsidP="00A52E04">
      <w:pPr>
        <w:rPr>
          <w:rFonts w:ascii="Arial" w:hAnsi="Arial" w:cs="Arial"/>
          <w:i/>
          <w:iCs/>
          <w:sz w:val="22"/>
          <w:szCs w:val="22"/>
          <w:lang w:val="vi-VN"/>
        </w:rPr>
      </w:pPr>
    </w:p>
    <w:p w14:paraId="43BE0DBF" w14:textId="77777777" w:rsidR="00A52E04" w:rsidRDefault="00A52E04" w:rsidP="00A52E04">
      <w:pPr>
        <w:rPr>
          <w:rFonts w:ascii="Arial" w:hAnsi="Arial" w:cs="Arial"/>
          <w:sz w:val="22"/>
          <w:szCs w:val="22"/>
          <w:lang w:val="vi-VN"/>
        </w:rPr>
      </w:pPr>
      <w:r>
        <w:rPr>
          <w:rFonts w:ascii="Arial" w:hAnsi="Arial" w:cs="Arial"/>
          <w:sz w:val="22"/>
          <w:szCs w:val="22"/>
          <w:lang w:val="vi-VN"/>
        </w:rPr>
        <w:t>Cấu trúc output mong đợi: dạng file markdown để dễ import vào AI Tool.</w:t>
      </w:r>
    </w:p>
    <w:p w14:paraId="6D223D63" w14:textId="026513E1" w:rsidR="00A52E04" w:rsidRPr="001A6681" w:rsidRDefault="001A6681" w:rsidP="00A52E04">
      <w:pPr>
        <w:rPr>
          <w:rFonts w:ascii="Arial" w:hAnsi="Arial" w:cs="Arial"/>
          <w:sz w:val="22"/>
          <w:szCs w:val="22"/>
          <w:lang w:val="vi-VN"/>
        </w:rPr>
      </w:pPr>
      <w:r w:rsidRPr="001A6681">
        <w:rPr>
          <w:rFonts w:ascii="Arial" w:hAnsi="Arial" w:cs="Arial"/>
          <w:b/>
          <w:bCs/>
          <w:sz w:val="22"/>
          <w:szCs w:val="22"/>
          <w:lang w:val="vi-VN"/>
        </w:rPr>
        <w:t xml:space="preserve">Output: </w:t>
      </w:r>
      <w:r w:rsidRPr="001A6681">
        <w:rPr>
          <w:rFonts w:ascii="Arial" w:hAnsi="Arial" w:cs="Arial"/>
          <w:sz w:val="22"/>
          <w:szCs w:val="22"/>
          <w:lang w:val="vi-VN"/>
        </w:rPr>
        <w:t>Day03/activity2-qa/qa-context-report.md</w:t>
      </w:r>
    </w:p>
    <w:p w14:paraId="34FDE13D" w14:textId="77777777" w:rsidR="001A6681" w:rsidRDefault="001A6681" w:rsidP="00A52E04">
      <w:pPr>
        <w:rPr>
          <w:rFonts w:ascii="Arial" w:hAnsi="Arial" w:cs="Arial"/>
          <w:sz w:val="22"/>
          <w:szCs w:val="22"/>
          <w:lang w:val="vi-VN"/>
        </w:rPr>
      </w:pPr>
    </w:p>
    <w:p w14:paraId="440F6FCB" w14:textId="0EC4F529" w:rsidR="00A52E04" w:rsidRDefault="00A52E04" w:rsidP="00A52E04">
      <w:pPr>
        <w:rPr>
          <w:rFonts w:ascii="Arial" w:hAnsi="Arial" w:cs="Arial"/>
          <w:b/>
          <w:bCs/>
          <w:color w:val="02779E" w:themeColor="accent6"/>
          <w:sz w:val="22"/>
          <w:szCs w:val="22"/>
          <w:lang w:val="vi-VN"/>
        </w:rPr>
      </w:pPr>
      <w:r w:rsidRPr="00217834">
        <w:rPr>
          <w:rFonts w:ascii="Arial" w:hAnsi="Arial" w:cs="Arial"/>
          <w:b/>
          <w:bCs/>
          <w:color w:val="02779E" w:themeColor="accent6"/>
          <w:sz w:val="22"/>
          <w:szCs w:val="22"/>
          <w:lang w:val="vi-VN"/>
        </w:rPr>
        <w:t xml:space="preserve">Bước 2: </w:t>
      </w:r>
      <w:r w:rsidR="00217834" w:rsidRPr="00217834">
        <w:rPr>
          <w:rFonts w:ascii="Arial" w:hAnsi="Arial" w:cs="Arial"/>
          <w:b/>
          <w:bCs/>
          <w:color w:val="02779E" w:themeColor="accent6"/>
          <w:sz w:val="22"/>
          <w:szCs w:val="22"/>
          <w:lang w:val="vi-VN"/>
        </w:rPr>
        <w:t>AI-Assisted Integration Testing</w:t>
      </w:r>
    </w:p>
    <w:p w14:paraId="1F408D6C" w14:textId="77777777" w:rsidR="00217834" w:rsidRPr="00217834" w:rsidRDefault="00217834" w:rsidP="00A52E04">
      <w:pPr>
        <w:rPr>
          <w:rFonts w:ascii="Arial" w:hAnsi="Arial" w:cs="Arial"/>
          <w:color w:val="000000" w:themeColor="text1"/>
          <w:sz w:val="22"/>
          <w:szCs w:val="22"/>
          <w:lang w:val="vi-VN"/>
        </w:rPr>
      </w:pPr>
      <w:r w:rsidRPr="00217834">
        <w:rPr>
          <w:rFonts w:ascii="Arial" w:hAnsi="Arial" w:cs="Arial"/>
          <w:b/>
          <w:bCs/>
          <w:color w:val="000000" w:themeColor="text1"/>
          <w:sz w:val="22"/>
          <w:szCs w:val="22"/>
          <w:u w:val="single"/>
          <w:lang w:val="vi-VN"/>
        </w:rPr>
        <w:t>Mục tiêu</w:t>
      </w:r>
      <w:r>
        <w:rPr>
          <w:rFonts w:ascii="Arial" w:hAnsi="Arial" w:cs="Arial"/>
          <w:color w:val="000000" w:themeColor="text1"/>
          <w:sz w:val="22"/>
          <w:szCs w:val="22"/>
          <w:lang w:val="vi-VN"/>
        </w:rPr>
        <w:t xml:space="preserve">: </w:t>
      </w:r>
      <w:r w:rsidRPr="00217834">
        <w:rPr>
          <w:rFonts w:ascii="Arial" w:hAnsi="Arial" w:cs="Arial"/>
          <w:color w:val="000000" w:themeColor="text1"/>
          <w:sz w:val="22"/>
          <w:szCs w:val="22"/>
          <w:lang w:val="vi-VN"/>
        </w:rPr>
        <w:t>Thiết kế và thực hiện kiểm thử tích hợp nhằm xác minh các thành phần của hệ thống hoạt động chính xác khi tương tác với nhau.</w:t>
      </w:r>
    </w:p>
    <w:p w14:paraId="0A7E3770" w14:textId="77777777" w:rsidR="00217834" w:rsidRPr="00217834" w:rsidRDefault="00217834" w:rsidP="00A52E04">
      <w:pPr>
        <w:rPr>
          <w:rFonts w:ascii="Arial" w:hAnsi="Arial" w:cs="Arial"/>
          <w:color w:val="000000" w:themeColor="text1"/>
          <w:sz w:val="22"/>
          <w:szCs w:val="22"/>
          <w:lang w:val="vi-VN"/>
        </w:rPr>
      </w:pPr>
    </w:p>
    <w:p w14:paraId="272176F1" w14:textId="77777777" w:rsidR="00217834" w:rsidRPr="00217834" w:rsidRDefault="00217834" w:rsidP="00A52E04">
      <w:pPr>
        <w:rPr>
          <w:rFonts w:ascii="Arial" w:hAnsi="Arial" w:cs="Arial"/>
          <w:b/>
          <w:bCs/>
          <w:color w:val="000000" w:themeColor="text1"/>
          <w:sz w:val="22"/>
          <w:szCs w:val="22"/>
          <w:u w:val="single"/>
          <w:lang w:val="vi-VN"/>
        </w:rPr>
      </w:pPr>
      <w:r w:rsidRPr="00217834">
        <w:rPr>
          <w:rFonts w:ascii="Arial" w:hAnsi="Arial" w:cs="Arial"/>
          <w:b/>
          <w:bCs/>
          <w:color w:val="000000" w:themeColor="text1"/>
          <w:sz w:val="22"/>
          <w:szCs w:val="22"/>
          <w:u w:val="single"/>
          <w:lang w:val="vi-VN"/>
        </w:rPr>
        <w:t>Prompt gợi ý</w:t>
      </w:r>
    </w:p>
    <w:p w14:paraId="49DCB851"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Bạn là một Senior QA Engineer chịu trách nhiệm thực hiện Integration Testing cho feature này.</w:t>
      </w:r>
    </w:p>
    <w:p w14:paraId="3397E12E" w14:textId="77777777" w:rsidR="00217834" w:rsidRPr="00217834" w:rsidRDefault="00217834" w:rsidP="00217834">
      <w:pPr>
        <w:rPr>
          <w:rFonts w:ascii="Arial" w:hAnsi="Arial" w:cs="Arial"/>
          <w:i/>
          <w:iCs/>
          <w:color w:val="000000" w:themeColor="text1"/>
          <w:sz w:val="22"/>
          <w:szCs w:val="22"/>
          <w:lang w:val="vi-VN"/>
        </w:rPr>
      </w:pPr>
    </w:p>
    <w:p w14:paraId="64A66ECF"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Hãy sử dụng các tài liệu sau:</w:t>
      </w:r>
    </w:p>
    <w:p w14:paraId="5FF5F7E1" w14:textId="77777777" w:rsidR="00217834" w:rsidRPr="00217834" w:rsidRDefault="00217834" w:rsidP="00217834">
      <w:pPr>
        <w:rPr>
          <w:rFonts w:ascii="Arial" w:hAnsi="Arial" w:cs="Arial"/>
          <w:i/>
          <w:iCs/>
          <w:color w:val="000000" w:themeColor="text1"/>
          <w:sz w:val="22"/>
          <w:szCs w:val="22"/>
          <w:lang w:val="vi-VN"/>
        </w:rPr>
      </w:pPr>
    </w:p>
    <w:p w14:paraId="7A33562A"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QA Context Report</w:t>
      </w:r>
    </w:p>
    <w:p w14:paraId="1E7D8AE3"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Feature Summary</w:t>
      </w:r>
    </w:p>
    <w:p w14:paraId="5145E315"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QA Scope</w:t>
      </w:r>
    </w:p>
    <w:p w14:paraId="01257473"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Components Under Test</w:t>
      </w:r>
    </w:p>
    <w:p w14:paraId="14F10EC3"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Critical Business Rules</w:t>
      </w:r>
    </w:p>
    <w:p w14:paraId="7ECFFE0B"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High-Risk Areas</w:t>
      </w:r>
    </w:p>
    <w:p w14:paraId="0C51E1F9"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Testing Strategy</w:t>
      </w:r>
    </w:p>
    <w:p w14:paraId="3C56D3D1" w14:textId="77777777" w:rsidR="00217834" w:rsidRPr="00217834" w:rsidRDefault="00217834" w:rsidP="00217834">
      <w:pPr>
        <w:rPr>
          <w:rFonts w:ascii="Arial" w:hAnsi="Arial" w:cs="Arial"/>
          <w:i/>
          <w:iCs/>
          <w:color w:val="000000" w:themeColor="text1"/>
          <w:sz w:val="22"/>
          <w:szCs w:val="22"/>
          <w:lang w:val="vi-VN"/>
        </w:rPr>
      </w:pPr>
    </w:p>
    <w:p w14:paraId="6A08C1E7"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Business Package</w:t>
      </w:r>
    </w:p>
    <w:p w14:paraId="6D03B7F9"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Functional Requirements</w:t>
      </w:r>
    </w:p>
    <w:p w14:paraId="42B5AB5E"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Business Rules</w:t>
      </w:r>
    </w:p>
    <w:p w14:paraId="4E7BFBCE"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Use Cases</w:t>
      </w:r>
    </w:p>
    <w:p w14:paraId="0577F2B1"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Acceptance Criteria</w:t>
      </w:r>
    </w:p>
    <w:p w14:paraId="65A63682" w14:textId="77777777" w:rsidR="00217834" w:rsidRPr="00217834" w:rsidRDefault="00217834" w:rsidP="00217834">
      <w:pPr>
        <w:rPr>
          <w:rFonts w:ascii="Arial" w:hAnsi="Arial" w:cs="Arial"/>
          <w:i/>
          <w:iCs/>
          <w:color w:val="000000" w:themeColor="text1"/>
          <w:sz w:val="22"/>
          <w:szCs w:val="22"/>
          <w:lang w:val="vi-VN"/>
        </w:rPr>
      </w:pPr>
    </w:p>
    <w:p w14:paraId="3485FAA2"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Development Package</w:t>
      </w:r>
    </w:p>
    <w:p w14:paraId="12ECF7CA"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Source Code</w:t>
      </w:r>
    </w:p>
    <w:p w14:paraId="27EAB92E"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API Specification</w:t>
      </w:r>
    </w:p>
    <w:p w14:paraId="72CEE769"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Database Schema</w:t>
      </w:r>
    </w:p>
    <w:p w14:paraId="06908ED9"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Unit Test Results</w:t>
      </w:r>
    </w:p>
    <w:p w14:paraId="72C4DD4A"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Development Quality Gate</w:t>
      </w:r>
    </w:p>
    <w:p w14:paraId="056A6483" w14:textId="77777777" w:rsidR="00217834" w:rsidRPr="00217834" w:rsidRDefault="00217834" w:rsidP="00217834">
      <w:pPr>
        <w:rPr>
          <w:rFonts w:ascii="Arial" w:hAnsi="Arial" w:cs="Arial"/>
          <w:i/>
          <w:iCs/>
          <w:color w:val="000000" w:themeColor="text1"/>
          <w:sz w:val="22"/>
          <w:szCs w:val="22"/>
          <w:lang w:val="vi-VN"/>
        </w:rPr>
      </w:pPr>
    </w:p>
    <w:p w14:paraId="5D9E9608"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Thực hiện các nhiệm vụ sau:</w:t>
      </w:r>
    </w:p>
    <w:p w14:paraId="27EEA3B3" w14:textId="77777777" w:rsidR="00217834" w:rsidRPr="00217834" w:rsidRDefault="00217834" w:rsidP="00217834">
      <w:pPr>
        <w:rPr>
          <w:rFonts w:ascii="Arial" w:hAnsi="Arial" w:cs="Arial"/>
          <w:i/>
          <w:iCs/>
          <w:color w:val="000000" w:themeColor="text1"/>
          <w:sz w:val="22"/>
          <w:szCs w:val="22"/>
          <w:lang w:val="vi-VN"/>
        </w:rPr>
      </w:pPr>
    </w:p>
    <w:p w14:paraId="090AC7FF"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1. Phân tích kiến trúc và xác định tất cả các Integration Points giữa các thành phần của hệ thống.</w:t>
      </w:r>
    </w:p>
    <w:p w14:paraId="7DA73D6D" w14:textId="77777777" w:rsidR="00217834" w:rsidRPr="00217834" w:rsidRDefault="00217834" w:rsidP="00217834">
      <w:pPr>
        <w:rPr>
          <w:rFonts w:ascii="Arial" w:hAnsi="Arial" w:cs="Arial"/>
          <w:i/>
          <w:iCs/>
          <w:color w:val="000000" w:themeColor="text1"/>
          <w:sz w:val="22"/>
          <w:szCs w:val="22"/>
          <w:lang w:val="vi-VN"/>
        </w:rPr>
      </w:pPr>
    </w:p>
    <w:p w14:paraId="13EC7CDB"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2. Thiết kế các Integration Test Scenarios bao phủ:</w:t>
      </w:r>
    </w:p>
    <w:p w14:paraId="727E9394"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xml:space="preserve">   - Các luồng nghiệp vụ chính</w:t>
      </w:r>
    </w:p>
    <w:p w14:paraId="7CF0938A"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xml:space="preserve">   - Các Business Rules quan trọng</w:t>
      </w:r>
    </w:p>
    <w:p w14:paraId="34592239"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xml:space="preserve">   - Các tương tác giữa UI, API, Database và External Services</w:t>
      </w:r>
    </w:p>
    <w:p w14:paraId="5A82BFBE"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 xml:space="preserve">   - Các trường hợp lỗi và ngoại lệ</w:t>
      </w:r>
    </w:p>
    <w:p w14:paraId="6502D076" w14:textId="77777777" w:rsidR="00217834" w:rsidRPr="00217834" w:rsidRDefault="00217834" w:rsidP="00217834">
      <w:pPr>
        <w:rPr>
          <w:rFonts w:ascii="Arial" w:hAnsi="Arial" w:cs="Arial"/>
          <w:i/>
          <w:iCs/>
          <w:color w:val="000000" w:themeColor="text1"/>
          <w:sz w:val="22"/>
          <w:szCs w:val="22"/>
          <w:lang w:val="vi-VN"/>
        </w:rPr>
      </w:pPr>
    </w:p>
    <w:p w14:paraId="3804230C"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3. Sinh Integration Test Source Code phù hợp với công nghệ của hệ thống (ví dụ: JUnit + Spring Boot Test, RestAssured, Postman Collection, hoặc framework tương ứng).</w:t>
      </w:r>
    </w:p>
    <w:p w14:paraId="11C15795" w14:textId="77777777" w:rsidR="00217834" w:rsidRPr="00217834" w:rsidRDefault="00217834" w:rsidP="00217834">
      <w:pPr>
        <w:rPr>
          <w:rFonts w:ascii="Arial" w:hAnsi="Arial" w:cs="Arial"/>
          <w:i/>
          <w:iCs/>
          <w:color w:val="000000" w:themeColor="text1"/>
          <w:sz w:val="22"/>
          <w:szCs w:val="22"/>
          <w:lang w:val="vi-VN"/>
        </w:rPr>
      </w:pPr>
    </w:p>
    <w:p w14:paraId="4149A8E6"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4. Xác định dữ liệu kiểm thử, kết quả mong đợi và điều kiện thành công cho từng test.</w:t>
      </w:r>
    </w:p>
    <w:p w14:paraId="41E15B1E" w14:textId="77777777" w:rsidR="00217834" w:rsidRPr="00217834" w:rsidRDefault="00217834" w:rsidP="00217834">
      <w:pPr>
        <w:rPr>
          <w:rFonts w:ascii="Arial" w:hAnsi="Arial" w:cs="Arial"/>
          <w:i/>
          <w:iCs/>
          <w:color w:val="000000" w:themeColor="text1"/>
          <w:sz w:val="22"/>
          <w:szCs w:val="22"/>
          <w:lang w:val="vi-VN"/>
        </w:rPr>
      </w:pPr>
    </w:p>
    <w:p w14:paraId="7D716663"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5. Thực hiện (hoặc mô phỏng) việc chạy các Integration Tests và tổng hợp kết quả.</w:t>
      </w:r>
    </w:p>
    <w:p w14:paraId="0271D1AA" w14:textId="77777777" w:rsidR="00217834" w:rsidRPr="00217834" w:rsidRDefault="00217834" w:rsidP="00217834">
      <w:pPr>
        <w:rPr>
          <w:rFonts w:ascii="Arial" w:hAnsi="Arial" w:cs="Arial"/>
          <w:i/>
          <w:iCs/>
          <w:color w:val="000000" w:themeColor="text1"/>
          <w:sz w:val="22"/>
          <w:szCs w:val="22"/>
          <w:lang w:val="vi-VN"/>
        </w:rPr>
      </w:pPr>
    </w:p>
    <w:p w14:paraId="6385173C" w14:textId="77777777" w:rsidR="00217834" w:rsidRP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lastRenderedPageBreak/>
        <w:t>6. Phân tích các lỗi phát hiện được, đánh giá mức độ ảnh hưởng và đề xuất hướng khắc phục.</w:t>
      </w:r>
    </w:p>
    <w:p w14:paraId="03D946A6" w14:textId="77777777" w:rsidR="00217834" w:rsidRPr="00217834" w:rsidRDefault="00217834" w:rsidP="00217834">
      <w:pPr>
        <w:rPr>
          <w:rFonts w:ascii="Arial" w:hAnsi="Arial" w:cs="Arial"/>
          <w:i/>
          <w:iCs/>
          <w:color w:val="000000" w:themeColor="text1"/>
          <w:sz w:val="22"/>
          <w:szCs w:val="22"/>
          <w:lang w:val="vi-VN"/>
        </w:rPr>
      </w:pPr>
    </w:p>
    <w:p w14:paraId="4177FD5C" w14:textId="77777777" w:rsidR="00217834" w:rsidRDefault="00217834" w:rsidP="00217834">
      <w:pPr>
        <w:rPr>
          <w:rFonts w:ascii="Arial" w:hAnsi="Arial" w:cs="Arial"/>
          <w:i/>
          <w:iCs/>
          <w:color w:val="000000" w:themeColor="text1"/>
          <w:sz w:val="22"/>
          <w:szCs w:val="22"/>
          <w:lang w:val="vi-VN"/>
        </w:rPr>
      </w:pPr>
      <w:r w:rsidRPr="00217834">
        <w:rPr>
          <w:rFonts w:ascii="Arial" w:hAnsi="Arial" w:cs="Arial"/>
          <w:i/>
          <w:iCs/>
          <w:color w:val="000000" w:themeColor="text1"/>
          <w:sz w:val="22"/>
          <w:szCs w:val="22"/>
          <w:lang w:val="vi-VN"/>
        </w:rPr>
        <w:t>Trình bày kết quả dưới dạng **Integration Testing Package**.</w:t>
      </w:r>
    </w:p>
    <w:p w14:paraId="333F8EF6" w14:textId="77777777" w:rsidR="00217834" w:rsidRDefault="00217834" w:rsidP="00217834">
      <w:pPr>
        <w:rPr>
          <w:rFonts w:ascii="Arial" w:hAnsi="Arial" w:cs="Arial"/>
          <w:b/>
          <w:bCs/>
          <w:color w:val="000000" w:themeColor="text1"/>
          <w:sz w:val="22"/>
          <w:szCs w:val="22"/>
          <w:u w:val="single"/>
          <w:lang w:val="vi-VN"/>
        </w:rPr>
      </w:pPr>
    </w:p>
    <w:p w14:paraId="285C335C" w14:textId="77777777" w:rsidR="00217834" w:rsidRDefault="00217834" w:rsidP="00217834">
      <w:pPr>
        <w:rPr>
          <w:rFonts w:ascii="Arial" w:hAnsi="Arial" w:cs="Arial"/>
          <w:b/>
          <w:bCs/>
          <w:color w:val="000000" w:themeColor="text1"/>
          <w:sz w:val="22"/>
          <w:szCs w:val="22"/>
          <w:u w:val="single"/>
          <w:lang w:val="vi-VN"/>
        </w:rPr>
      </w:pPr>
      <w:r w:rsidRPr="00217834">
        <w:rPr>
          <w:rFonts w:ascii="Arial" w:hAnsi="Arial" w:cs="Arial"/>
          <w:b/>
          <w:bCs/>
          <w:color w:val="000000" w:themeColor="text1"/>
          <w:sz w:val="22"/>
          <w:szCs w:val="22"/>
          <w:u w:val="single"/>
          <w:lang w:val="vi-VN"/>
        </w:rPr>
        <w:t>Human checkpoint:</w:t>
      </w:r>
    </w:p>
    <w:p w14:paraId="742B088A" w14:textId="77777777" w:rsidR="00217834" w:rsidRPr="007B3286" w:rsidRDefault="00217834" w:rsidP="00217834">
      <w:p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Sau khi AI sinh bộ Integration Test:</w:t>
      </w:r>
    </w:p>
    <w:p w14:paraId="31F39836" w14:textId="77777777" w:rsidR="00217834" w:rsidRPr="007B3286" w:rsidRDefault="00217834" w:rsidP="00217834">
      <w:pPr>
        <w:ind w:left="720"/>
        <w:rPr>
          <w:rFonts w:ascii="Arial" w:hAnsi="Arial" w:cs="Arial"/>
          <w:color w:val="000000" w:themeColor="text1"/>
          <w:sz w:val="22"/>
          <w:szCs w:val="22"/>
          <w:lang w:val="vi-VN"/>
        </w:rPr>
      </w:pPr>
      <w:r w:rsidRPr="007B3286">
        <w:rPr>
          <w:rFonts w:ascii="Arial" w:hAnsi="Arial" w:cs="Arial"/>
          <w:color w:val="000000" w:themeColor="text1"/>
          <w:sz w:val="22"/>
          <w:szCs w:val="22"/>
          <w:lang w:val="vi-VN"/>
        </w:rPr>
        <w:t>□ Review Integration Test Suite.</w:t>
      </w:r>
    </w:p>
    <w:p w14:paraId="69230FAE" w14:textId="77777777" w:rsidR="00217834" w:rsidRPr="007B3286" w:rsidRDefault="00217834" w:rsidP="00217834">
      <w:pPr>
        <w:ind w:left="720"/>
        <w:rPr>
          <w:rFonts w:ascii="Arial" w:hAnsi="Arial" w:cs="Arial"/>
          <w:color w:val="000000" w:themeColor="text1"/>
          <w:sz w:val="22"/>
          <w:szCs w:val="22"/>
          <w:lang w:val="vi-VN"/>
        </w:rPr>
      </w:pPr>
      <w:r w:rsidRPr="007B3286">
        <w:rPr>
          <w:rFonts w:ascii="Arial" w:hAnsi="Arial" w:cs="Arial"/>
          <w:color w:val="000000" w:themeColor="text1"/>
          <w:sz w:val="22"/>
          <w:szCs w:val="22"/>
          <w:lang w:val="vi-VN"/>
        </w:rPr>
        <w:t>□ Hoàn thiện hoặc chỉnh sửa test nếu cần.</w:t>
      </w:r>
    </w:p>
    <w:p w14:paraId="011D6BAB" w14:textId="77777777" w:rsidR="00217834" w:rsidRPr="007B3286" w:rsidRDefault="00217834" w:rsidP="00217834">
      <w:pPr>
        <w:ind w:left="720"/>
        <w:rPr>
          <w:rFonts w:ascii="Arial" w:hAnsi="Arial" w:cs="Arial"/>
          <w:color w:val="000000" w:themeColor="text1"/>
          <w:sz w:val="22"/>
          <w:szCs w:val="22"/>
          <w:lang w:val="vi-VN"/>
        </w:rPr>
      </w:pPr>
      <w:r w:rsidRPr="007B3286">
        <w:rPr>
          <w:rFonts w:ascii="Arial" w:hAnsi="Arial" w:cs="Arial"/>
          <w:color w:val="000000" w:themeColor="text1"/>
          <w:sz w:val="22"/>
          <w:szCs w:val="22"/>
          <w:lang w:val="vi-VN"/>
        </w:rPr>
        <w:t>□ Thực thi Integration Tests trên môi trường kiểm thử.</w:t>
      </w:r>
    </w:p>
    <w:p w14:paraId="60B83059" w14:textId="77777777" w:rsidR="00217834" w:rsidRPr="007B3286" w:rsidRDefault="00217834" w:rsidP="00217834">
      <w:pPr>
        <w:ind w:left="720"/>
        <w:rPr>
          <w:rFonts w:ascii="Arial" w:hAnsi="Arial" w:cs="Arial"/>
          <w:color w:val="000000" w:themeColor="text1"/>
          <w:sz w:val="22"/>
          <w:szCs w:val="22"/>
          <w:lang w:val="vi-VN"/>
        </w:rPr>
      </w:pPr>
      <w:r w:rsidRPr="007B3286">
        <w:rPr>
          <w:rFonts w:ascii="Arial" w:hAnsi="Arial" w:cs="Arial"/>
          <w:color w:val="000000" w:themeColor="text1"/>
          <w:sz w:val="22"/>
          <w:szCs w:val="22"/>
          <w:lang w:val="vi-VN"/>
        </w:rPr>
        <w:t>□ Kiểm tra kết quả thực thi.</w:t>
      </w:r>
    </w:p>
    <w:p w14:paraId="1523AD23" w14:textId="77777777" w:rsidR="00217834" w:rsidRPr="007B3286" w:rsidRDefault="00217834" w:rsidP="00217834">
      <w:pPr>
        <w:ind w:left="720"/>
        <w:rPr>
          <w:rFonts w:ascii="Arial" w:hAnsi="Arial" w:cs="Arial"/>
          <w:color w:val="000000" w:themeColor="text1"/>
          <w:sz w:val="22"/>
          <w:szCs w:val="22"/>
          <w:lang w:val="vi-VN"/>
        </w:rPr>
      </w:pPr>
      <w:r w:rsidRPr="007B3286">
        <w:rPr>
          <w:rFonts w:ascii="Arial" w:hAnsi="Arial" w:cs="Arial"/>
          <w:color w:val="000000" w:themeColor="text1"/>
          <w:sz w:val="22"/>
          <w:szCs w:val="22"/>
          <w:lang w:val="vi-VN"/>
        </w:rPr>
        <w:t>□ Ghi nhận Defects và phân loại mức độ ảnh hưởng.</w:t>
      </w:r>
    </w:p>
    <w:p w14:paraId="14B5DEC0" w14:textId="77777777" w:rsidR="00217834" w:rsidRDefault="00217834" w:rsidP="00217834">
      <w:pPr>
        <w:rPr>
          <w:rFonts w:ascii="Arial" w:hAnsi="Arial" w:cs="Arial"/>
          <w:color w:val="000000" w:themeColor="text1"/>
          <w:sz w:val="22"/>
          <w:szCs w:val="22"/>
          <w:lang w:val="vi-VN"/>
        </w:rPr>
      </w:pPr>
    </w:p>
    <w:p w14:paraId="202F26B9" w14:textId="77777777" w:rsidR="00217834" w:rsidRDefault="00217834" w:rsidP="00217834">
      <w:pPr>
        <w:rPr>
          <w:rFonts w:ascii="Arial" w:hAnsi="Arial" w:cs="Arial"/>
          <w:color w:val="000000" w:themeColor="text1"/>
          <w:sz w:val="22"/>
          <w:szCs w:val="22"/>
          <w:lang w:val="vi-VN"/>
        </w:rPr>
      </w:pPr>
      <w:r>
        <w:rPr>
          <w:rFonts w:ascii="Arial" w:hAnsi="Arial" w:cs="Arial"/>
          <w:color w:val="000000" w:themeColor="text1"/>
          <w:sz w:val="22"/>
          <w:szCs w:val="22"/>
          <w:lang w:val="vi-VN"/>
        </w:rPr>
        <w:t>AI Output mong đợi:</w:t>
      </w:r>
    </w:p>
    <w:p w14:paraId="4BED38CF" w14:textId="77777777" w:rsidR="00217834" w:rsidRPr="007B3286" w:rsidRDefault="00217834">
      <w:pPr>
        <w:pStyle w:val="ListParagraph"/>
        <w:numPr>
          <w:ilvl w:val="0"/>
          <w:numId w:val="62"/>
        </w:num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Integration Test Plan</w:t>
      </w:r>
    </w:p>
    <w:p w14:paraId="66A9407A" w14:textId="77777777" w:rsidR="00217834" w:rsidRPr="007B3286" w:rsidRDefault="00217834">
      <w:pPr>
        <w:pStyle w:val="ListParagraph"/>
        <w:numPr>
          <w:ilvl w:val="0"/>
          <w:numId w:val="62"/>
        </w:num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Integration Test Scenarios</w:t>
      </w:r>
    </w:p>
    <w:p w14:paraId="061B7C03" w14:textId="77777777" w:rsidR="00217834" w:rsidRPr="007B3286" w:rsidRDefault="00217834">
      <w:pPr>
        <w:pStyle w:val="ListParagraph"/>
        <w:numPr>
          <w:ilvl w:val="0"/>
          <w:numId w:val="62"/>
        </w:num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Integration Test Suite</w:t>
      </w:r>
    </w:p>
    <w:p w14:paraId="677143F2" w14:textId="77777777" w:rsidR="00217834" w:rsidRPr="007B3286" w:rsidRDefault="00217834">
      <w:pPr>
        <w:pStyle w:val="ListParagraph"/>
        <w:numPr>
          <w:ilvl w:val="0"/>
          <w:numId w:val="62"/>
        </w:num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Test Execution Guide</w:t>
      </w:r>
    </w:p>
    <w:p w14:paraId="7F489857" w14:textId="77777777" w:rsidR="00217834" w:rsidRPr="007B3286" w:rsidRDefault="00217834" w:rsidP="00217834">
      <w:pPr>
        <w:rPr>
          <w:rFonts w:ascii="Arial" w:hAnsi="Arial" w:cs="Arial"/>
          <w:color w:val="000000" w:themeColor="text1"/>
          <w:sz w:val="22"/>
          <w:szCs w:val="22"/>
          <w:lang w:val="vi-VN"/>
        </w:rPr>
      </w:pPr>
    </w:p>
    <w:p w14:paraId="1F09445C" w14:textId="77777777" w:rsidR="00217834" w:rsidRPr="007B3286" w:rsidRDefault="00217834" w:rsidP="00217834">
      <w:p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Human Output:</w:t>
      </w:r>
    </w:p>
    <w:p w14:paraId="41902F8D" w14:textId="77777777" w:rsidR="00217834" w:rsidRPr="007B3286" w:rsidRDefault="00217834">
      <w:pPr>
        <w:pStyle w:val="ListParagraph"/>
        <w:numPr>
          <w:ilvl w:val="0"/>
          <w:numId w:val="63"/>
        </w:num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Integration Test Execution Results</w:t>
      </w:r>
    </w:p>
    <w:p w14:paraId="537CFB8E" w14:textId="77777777" w:rsidR="00217834" w:rsidRPr="007B3286" w:rsidRDefault="00217834">
      <w:pPr>
        <w:pStyle w:val="ListParagraph"/>
        <w:numPr>
          <w:ilvl w:val="0"/>
          <w:numId w:val="63"/>
        </w:numPr>
        <w:rPr>
          <w:rFonts w:ascii="Arial" w:hAnsi="Arial" w:cs="Arial"/>
          <w:color w:val="000000" w:themeColor="text1"/>
          <w:sz w:val="22"/>
          <w:szCs w:val="22"/>
          <w:lang w:val="vi-VN"/>
        </w:rPr>
      </w:pPr>
      <w:r w:rsidRPr="007B3286">
        <w:rPr>
          <w:rFonts w:ascii="Arial" w:hAnsi="Arial" w:cs="Arial"/>
          <w:color w:val="000000" w:themeColor="text1"/>
          <w:sz w:val="22"/>
          <w:szCs w:val="22"/>
          <w:lang w:val="vi-VN"/>
        </w:rPr>
        <w:t>Defect Report</w:t>
      </w:r>
    </w:p>
    <w:p w14:paraId="7CCB4D6D" w14:textId="77777777" w:rsidR="00217834" w:rsidRDefault="00217834" w:rsidP="00217834">
      <w:pPr>
        <w:rPr>
          <w:rFonts w:ascii="Arial" w:hAnsi="Arial" w:cs="Arial"/>
          <w:color w:val="000000" w:themeColor="text1"/>
          <w:sz w:val="22"/>
          <w:szCs w:val="22"/>
          <w:lang w:val="vi-VN"/>
        </w:rPr>
      </w:pPr>
    </w:p>
    <w:p w14:paraId="1E663C72" w14:textId="77777777" w:rsidR="00D67BE3" w:rsidRPr="005259CA" w:rsidRDefault="00D67BE3" w:rsidP="00217834">
      <w:pPr>
        <w:rPr>
          <w:rFonts w:ascii="Arial" w:hAnsi="Arial" w:cs="Arial"/>
          <w:b/>
          <w:bCs/>
          <w:color w:val="02779E" w:themeColor="accent6"/>
          <w:sz w:val="22"/>
          <w:szCs w:val="22"/>
          <w:lang w:val="vi-VN"/>
        </w:rPr>
      </w:pPr>
      <w:r w:rsidRPr="005259CA">
        <w:rPr>
          <w:rFonts w:ascii="Arial" w:hAnsi="Arial" w:cs="Arial"/>
          <w:b/>
          <w:bCs/>
          <w:color w:val="02779E" w:themeColor="accent6"/>
          <w:sz w:val="22"/>
          <w:szCs w:val="22"/>
          <w:lang w:val="vi-VN"/>
        </w:rPr>
        <w:t xml:space="preserve">Bước 3: </w:t>
      </w:r>
      <w:r w:rsidR="005259CA">
        <w:rPr>
          <w:rFonts w:ascii="Arial" w:hAnsi="Arial" w:cs="Arial"/>
          <w:b/>
          <w:bCs/>
          <w:color w:val="02779E" w:themeColor="accent6"/>
          <w:sz w:val="22"/>
          <w:szCs w:val="22"/>
          <w:lang w:val="vi-VN"/>
        </w:rPr>
        <w:t xml:space="preserve">AI-Assisted </w:t>
      </w:r>
      <w:r w:rsidR="005259CA" w:rsidRPr="005259CA">
        <w:rPr>
          <w:rFonts w:ascii="Arial" w:hAnsi="Arial" w:cs="Arial"/>
          <w:b/>
          <w:bCs/>
          <w:color w:val="02779E" w:themeColor="accent6"/>
          <w:sz w:val="22"/>
          <w:szCs w:val="22"/>
          <w:lang w:val="vi-VN"/>
        </w:rPr>
        <w:t>End-to-End Validation</w:t>
      </w:r>
    </w:p>
    <w:p w14:paraId="53299FD4" w14:textId="77777777" w:rsidR="005259CA" w:rsidRPr="005259CA" w:rsidRDefault="005259CA" w:rsidP="00217834">
      <w:pPr>
        <w:rPr>
          <w:rFonts w:ascii="Arial" w:hAnsi="Arial" w:cs="Arial"/>
          <w:color w:val="000000" w:themeColor="text1"/>
          <w:sz w:val="22"/>
          <w:szCs w:val="22"/>
          <w:lang w:val="vi-VN"/>
        </w:rPr>
      </w:pPr>
      <w:r w:rsidRPr="005259CA">
        <w:rPr>
          <w:rFonts w:ascii="Arial" w:hAnsi="Arial" w:cs="Arial"/>
          <w:b/>
          <w:bCs/>
          <w:color w:val="000000" w:themeColor="text1"/>
          <w:sz w:val="22"/>
          <w:szCs w:val="22"/>
          <w:u w:val="single"/>
          <w:lang w:val="vi-VN"/>
        </w:rPr>
        <w:t>Mục tiêu</w:t>
      </w:r>
      <w:r w:rsidRPr="005259CA">
        <w:rPr>
          <w:rFonts w:ascii="Arial" w:hAnsi="Arial" w:cs="Arial"/>
          <w:color w:val="000000" w:themeColor="text1"/>
          <w:sz w:val="22"/>
          <w:szCs w:val="22"/>
          <w:lang w:val="vi-VN"/>
        </w:rPr>
        <w:t>: Thiết kế và xây dựng bộ kiểm thử End-to-End nhằm xác minh toàn bộ luồng nghiệp vụ của feature đáp ứng đúng Functional Requirements và Acceptance Criteria.</w:t>
      </w:r>
    </w:p>
    <w:p w14:paraId="7EE56D9D" w14:textId="77777777" w:rsidR="005259CA" w:rsidRPr="005259CA" w:rsidRDefault="005259CA" w:rsidP="00217834">
      <w:pPr>
        <w:rPr>
          <w:rFonts w:ascii="Arial" w:hAnsi="Arial" w:cs="Arial"/>
          <w:color w:val="000000" w:themeColor="text1"/>
          <w:sz w:val="22"/>
          <w:szCs w:val="22"/>
          <w:lang w:val="vi-VN"/>
        </w:rPr>
      </w:pPr>
    </w:p>
    <w:p w14:paraId="42AB2BED" w14:textId="77777777" w:rsidR="005259CA" w:rsidRPr="005259CA" w:rsidRDefault="005259CA" w:rsidP="00217834">
      <w:pPr>
        <w:rPr>
          <w:rFonts w:ascii="Arial" w:hAnsi="Arial" w:cs="Arial"/>
          <w:b/>
          <w:bCs/>
          <w:color w:val="000000" w:themeColor="text1"/>
          <w:sz w:val="22"/>
          <w:szCs w:val="22"/>
          <w:u w:val="single"/>
          <w:lang w:val="vi-VN"/>
        </w:rPr>
      </w:pPr>
      <w:r w:rsidRPr="005259CA">
        <w:rPr>
          <w:rFonts w:ascii="Arial" w:hAnsi="Arial" w:cs="Arial"/>
          <w:b/>
          <w:bCs/>
          <w:color w:val="000000" w:themeColor="text1"/>
          <w:sz w:val="22"/>
          <w:szCs w:val="22"/>
          <w:u w:val="single"/>
          <w:lang w:val="vi-VN"/>
        </w:rPr>
        <w:t>Prompt gợi ý</w:t>
      </w:r>
    </w:p>
    <w:p w14:paraId="3BC101BC"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Bạn là một Senior QA Engineer chịu trách nhiệm thiết kế End-to-End Testing cho feature này.</w:t>
      </w:r>
    </w:p>
    <w:p w14:paraId="766C4C94" w14:textId="77777777" w:rsidR="005259CA" w:rsidRPr="005259CA" w:rsidRDefault="005259CA" w:rsidP="005259CA">
      <w:pPr>
        <w:rPr>
          <w:rFonts w:ascii="Arial" w:hAnsi="Arial" w:cs="Arial"/>
          <w:i/>
          <w:iCs/>
          <w:color w:val="000000" w:themeColor="text1"/>
          <w:sz w:val="22"/>
          <w:szCs w:val="22"/>
          <w:lang w:val="vi-VN"/>
        </w:rPr>
      </w:pPr>
    </w:p>
    <w:p w14:paraId="33C2CE51"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Hãy sử dụng các tài liệu sau:</w:t>
      </w:r>
    </w:p>
    <w:p w14:paraId="5371B957" w14:textId="77777777" w:rsidR="005259CA" w:rsidRPr="005259CA" w:rsidRDefault="005259CA" w:rsidP="005259CA">
      <w:pPr>
        <w:rPr>
          <w:rFonts w:ascii="Arial" w:hAnsi="Arial" w:cs="Arial"/>
          <w:i/>
          <w:iCs/>
          <w:color w:val="000000" w:themeColor="text1"/>
          <w:sz w:val="22"/>
          <w:szCs w:val="22"/>
          <w:lang w:val="vi-VN"/>
        </w:rPr>
      </w:pPr>
    </w:p>
    <w:p w14:paraId="4CE0161F"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QA Context Report</w:t>
      </w:r>
    </w:p>
    <w:p w14:paraId="4BBD8318"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Feature Summary</w:t>
      </w:r>
    </w:p>
    <w:p w14:paraId="405B15C5"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QA Scope</w:t>
      </w:r>
    </w:p>
    <w:p w14:paraId="015F0F8C"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Critical Business Rules</w:t>
      </w:r>
    </w:p>
    <w:p w14:paraId="36E40D55"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Testing Strategy</w:t>
      </w:r>
    </w:p>
    <w:p w14:paraId="65E03471" w14:textId="77777777" w:rsidR="005259CA" w:rsidRPr="005259CA" w:rsidRDefault="005259CA" w:rsidP="005259CA">
      <w:pPr>
        <w:rPr>
          <w:rFonts w:ascii="Arial" w:hAnsi="Arial" w:cs="Arial"/>
          <w:i/>
          <w:iCs/>
          <w:color w:val="000000" w:themeColor="text1"/>
          <w:sz w:val="22"/>
          <w:szCs w:val="22"/>
          <w:lang w:val="vi-VN"/>
        </w:rPr>
      </w:pPr>
    </w:p>
    <w:p w14:paraId="6548D20D"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Business Package</w:t>
      </w:r>
    </w:p>
    <w:p w14:paraId="35AF385B"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Functional Requirements</w:t>
      </w:r>
    </w:p>
    <w:p w14:paraId="1E11C9A9"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Use Cases</w:t>
      </w:r>
    </w:p>
    <w:p w14:paraId="2B7220A1"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Business Rules</w:t>
      </w:r>
    </w:p>
    <w:p w14:paraId="545A77DC"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Acceptance Criteria</w:t>
      </w:r>
    </w:p>
    <w:p w14:paraId="2DB515AE" w14:textId="77777777" w:rsidR="005259CA" w:rsidRPr="005259CA" w:rsidRDefault="005259CA" w:rsidP="005259CA">
      <w:pPr>
        <w:rPr>
          <w:rFonts w:ascii="Arial" w:hAnsi="Arial" w:cs="Arial"/>
          <w:i/>
          <w:iCs/>
          <w:color w:val="000000" w:themeColor="text1"/>
          <w:sz w:val="22"/>
          <w:szCs w:val="22"/>
          <w:lang w:val="vi-VN"/>
        </w:rPr>
      </w:pPr>
    </w:p>
    <w:p w14:paraId="170D7720"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Development Package</w:t>
      </w:r>
    </w:p>
    <w:p w14:paraId="7A9FC1F7"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Source Code</w:t>
      </w:r>
    </w:p>
    <w:p w14:paraId="5DE11B89"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API Specification</w:t>
      </w:r>
    </w:p>
    <w:p w14:paraId="1FEA4BE2"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Development Quality Gate</w:t>
      </w:r>
    </w:p>
    <w:p w14:paraId="7A6DF344" w14:textId="77777777" w:rsidR="005259CA" w:rsidRPr="005259CA" w:rsidRDefault="005259CA" w:rsidP="005259CA">
      <w:pPr>
        <w:rPr>
          <w:rFonts w:ascii="Arial" w:hAnsi="Arial" w:cs="Arial"/>
          <w:i/>
          <w:iCs/>
          <w:color w:val="000000" w:themeColor="text1"/>
          <w:sz w:val="22"/>
          <w:szCs w:val="22"/>
          <w:lang w:val="vi-VN"/>
        </w:rPr>
      </w:pPr>
    </w:p>
    <w:p w14:paraId="671A738F"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Thực hiện các nhiệm vụ sau:</w:t>
      </w:r>
    </w:p>
    <w:p w14:paraId="7CD01887" w14:textId="77777777" w:rsidR="005259CA" w:rsidRPr="005259CA" w:rsidRDefault="005259CA" w:rsidP="005259CA">
      <w:pPr>
        <w:rPr>
          <w:rFonts w:ascii="Arial" w:hAnsi="Arial" w:cs="Arial"/>
          <w:i/>
          <w:iCs/>
          <w:color w:val="000000" w:themeColor="text1"/>
          <w:sz w:val="22"/>
          <w:szCs w:val="22"/>
          <w:lang w:val="vi-VN"/>
        </w:rPr>
      </w:pPr>
    </w:p>
    <w:p w14:paraId="5649DC3E"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1. Xác định các End-to-End Business Flows cần được kiểm thử.</w:t>
      </w:r>
    </w:p>
    <w:p w14:paraId="6A931142"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2. Thiết kế các End-to-End Test Scenarios bao phủ các Functional Requirements và Acceptance Criteria.</w:t>
      </w:r>
    </w:p>
    <w:p w14:paraId="270A0FE8"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lastRenderedPageBreak/>
        <w:t>3. Sinh Executable End-to-End Test Suite phù hợp với công nghệ của hệ thống.</w:t>
      </w:r>
    </w:p>
    <w:p w14:paraId="48110595"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4. Xác định Test Data, Preconditions và Expected Results cho từng kịch bản.</w:t>
      </w:r>
    </w:p>
    <w:p w14:paraId="500FF7D9"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5. Đề xuất hướng dẫn thực thi và tiêu chí đánh giá kết quả kiểm thử.</w:t>
      </w:r>
    </w:p>
    <w:p w14:paraId="0FA42E0E" w14:textId="77777777" w:rsidR="005259CA" w:rsidRPr="005259CA" w:rsidRDefault="005259CA" w:rsidP="005259CA">
      <w:pPr>
        <w:rPr>
          <w:rFonts w:ascii="Arial" w:hAnsi="Arial" w:cs="Arial"/>
          <w:i/>
          <w:iCs/>
          <w:color w:val="000000" w:themeColor="text1"/>
          <w:sz w:val="22"/>
          <w:szCs w:val="22"/>
          <w:lang w:val="vi-VN"/>
        </w:rPr>
      </w:pPr>
    </w:p>
    <w:p w14:paraId="288789FB" w14:textId="77777777" w:rsid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Trình bày kết quả dưới dạng End-to-End Testing Package.</w:t>
      </w:r>
    </w:p>
    <w:p w14:paraId="72C5332E" w14:textId="77777777" w:rsidR="005259CA" w:rsidRDefault="005259CA" w:rsidP="005259CA">
      <w:pPr>
        <w:rPr>
          <w:rFonts w:ascii="Arial" w:hAnsi="Arial" w:cs="Arial"/>
          <w:color w:val="000000" w:themeColor="text1"/>
          <w:sz w:val="22"/>
          <w:szCs w:val="22"/>
          <w:lang w:val="vi-VN"/>
        </w:rPr>
      </w:pPr>
    </w:p>
    <w:p w14:paraId="1249531D" w14:textId="77777777" w:rsidR="005259CA" w:rsidRPr="005259CA" w:rsidRDefault="005259CA" w:rsidP="005259CA">
      <w:pPr>
        <w:rPr>
          <w:rFonts w:ascii="Arial" w:hAnsi="Arial" w:cs="Arial"/>
          <w:b/>
          <w:bCs/>
          <w:color w:val="000000" w:themeColor="text1"/>
          <w:sz w:val="22"/>
          <w:szCs w:val="22"/>
          <w:u w:val="single"/>
          <w:lang w:val="vi-VN"/>
        </w:rPr>
      </w:pPr>
      <w:r w:rsidRPr="005259CA">
        <w:rPr>
          <w:rFonts w:ascii="Arial" w:hAnsi="Arial" w:cs="Arial"/>
          <w:b/>
          <w:bCs/>
          <w:color w:val="000000" w:themeColor="text1"/>
          <w:sz w:val="22"/>
          <w:szCs w:val="22"/>
          <w:u w:val="single"/>
          <w:lang w:val="vi-VN"/>
        </w:rPr>
        <w:t>Output mong đợi</w:t>
      </w:r>
    </w:p>
    <w:p w14:paraId="22064C7D" w14:textId="77777777" w:rsidR="005259CA" w:rsidRPr="005259CA" w:rsidRDefault="005259CA" w:rsidP="005259CA">
      <w:pPr>
        <w:rPr>
          <w:rFonts w:ascii="Arial" w:hAnsi="Arial" w:cs="Arial"/>
          <w:color w:val="000000" w:themeColor="text1"/>
          <w:sz w:val="22"/>
          <w:szCs w:val="22"/>
          <w:lang w:val="vi-VN"/>
        </w:rPr>
      </w:pPr>
    </w:p>
    <w:p w14:paraId="66B11FCA"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1. End-to-End Business Flows</w:t>
      </w:r>
    </w:p>
    <w:p w14:paraId="341D740E"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2. End-to-End Test Scenarios</w:t>
      </w:r>
    </w:p>
    <w:p w14:paraId="68FA1799"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3. End-to-End Test Suite</w:t>
      </w:r>
    </w:p>
    <w:p w14:paraId="5D68329B"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 Executable End-to-End Test Source Code</w:t>
      </w:r>
    </w:p>
    <w:p w14:paraId="016A3EFA"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 Test Configuration</w:t>
      </w:r>
    </w:p>
    <w:p w14:paraId="63FEA80D"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 Test Data</w:t>
      </w:r>
    </w:p>
    <w:p w14:paraId="3B81F382"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4. Test Execution Guide</w:t>
      </w:r>
    </w:p>
    <w:p w14:paraId="0367A00A"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 Preconditions</w:t>
      </w:r>
    </w:p>
    <w:p w14:paraId="397362FE" w14:textId="77777777" w:rsidR="005259CA" w:rsidRP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 Execution Steps</w:t>
      </w:r>
    </w:p>
    <w:p w14:paraId="1AA98F6E" w14:textId="77777777" w:rsidR="005259CA" w:rsidRDefault="005259CA" w:rsidP="005259CA">
      <w:pPr>
        <w:rPr>
          <w:rFonts w:ascii="Arial" w:hAnsi="Arial" w:cs="Arial"/>
          <w:color w:val="000000" w:themeColor="text1"/>
          <w:sz w:val="22"/>
          <w:szCs w:val="22"/>
          <w:lang w:val="vi-VN"/>
        </w:rPr>
      </w:pPr>
      <w:r w:rsidRPr="005259CA">
        <w:rPr>
          <w:rFonts w:ascii="Arial" w:hAnsi="Arial" w:cs="Arial"/>
          <w:color w:val="000000" w:themeColor="text1"/>
          <w:sz w:val="22"/>
          <w:szCs w:val="22"/>
          <w:lang w:val="vi-VN"/>
        </w:rPr>
        <w:t>- Environment Requirements</w:t>
      </w:r>
    </w:p>
    <w:p w14:paraId="75F02AAD" w14:textId="77777777" w:rsidR="005259CA" w:rsidRDefault="005259CA" w:rsidP="005259CA">
      <w:pPr>
        <w:rPr>
          <w:rFonts w:ascii="Arial" w:hAnsi="Arial" w:cs="Arial"/>
          <w:color w:val="000000" w:themeColor="text1"/>
          <w:sz w:val="22"/>
          <w:szCs w:val="22"/>
          <w:lang w:val="vi-VN"/>
        </w:rPr>
      </w:pPr>
    </w:p>
    <w:p w14:paraId="19A22623" w14:textId="77777777" w:rsidR="005259CA" w:rsidRDefault="005259CA" w:rsidP="005259CA">
      <w:pPr>
        <w:rPr>
          <w:rFonts w:ascii="Arial" w:hAnsi="Arial" w:cs="Arial"/>
          <w:color w:val="000000" w:themeColor="text1"/>
          <w:sz w:val="22"/>
          <w:szCs w:val="22"/>
          <w:lang w:val="vi-VN"/>
        </w:rPr>
      </w:pPr>
      <w:r>
        <w:rPr>
          <w:rFonts w:ascii="Arial" w:hAnsi="Arial" w:cs="Arial"/>
          <w:color w:val="000000" w:themeColor="text1"/>
          <w:sz w:val="22"/>
          <w:szCs w:val="22"/>
          <w:lang w:val="vi-VN"/>
        </w:rPr>
        <w:t>Human checkpoint</w:t>
      </w:r>
    </w:p>
    <w:p w14:paraId="7C9DC6C8" w14:textId="77777777" w:rsidR="005259CA" w:rsidRPr="005259CA" w:rsidRDefault="005259CA">
      <w:pPr>
        <w:pStyle w:val="ListParagraph"/>
        <w:numPr>
          <w:ilvl w:val="0"/>
          <w:numId w:val="64"/>
        </w:numPr>
        <w:rPr>
          <w:rFonts w:ascii="Arial" w:hAnsi="Arial" w:cs="Arial"/>
          <w:sz w:val="22"/>
          <w:szCs w:val="22"/>
        </w:rPr>
      </w:pPr>
      <w:r w:rsidRPr="005259CA">
        <w:rPr>
          <w:rFonts w:ascii="Arial" w:hAnsi="Arial" w:cs="Arial"/>
          <w:sz w:val="22"/>
          <w:szCs w:val="22"/>
        </w:rPr>
        <w:t>Review End-to-End Test Suite.</w:t>
      </w:r>
    </w:p>
    <w:p w14:paraId="4BDFDE17" w14:textId="77777777" w:rsidR="005259CA" w:rsidRPr="005259CA" w:rsidRDefault="005259CA">
      <w:pPr>
        <w:pStyle w:val="ListParagraph"/>
        <w:numPr>
          <w:ilvl w:val="0"/>
          <w:numId w:val="64"/>
        </w:numPr>
        <w:rPr>
          <w:rFonts w:ascii="Arial" w:hAnsi="Arial" w:cs="Arial"/>
          <w:sz w:val="22"/>
          <w:szCs w:val="22"/>
        </w:rPr>
      </w:pPr>
      <w:r w:rsidRPr="005259CA">
        <w:rPr>
          <w:rFonts w:ascii="Arial" w:hAnsi="Arial" w:cs="Arial"/>
          <w:sz w:val="22"/>
          <w:szCs w:val="22"/>
        </w:rPr>
        <w:t>Thực thi End-to-End Tests trên môi trường kiểm thử.</w:t>
      </w:r>
    </w:p>
    <w:p w14:paraId="665806B9" w14:textId="77777777" w:rsidR="005259CA" w:rsidRPr="005259CA" w:rsidRDefault="005259CA">
      <w:pPr>
        <w:pStyle w:val="ListParagraph"/>
        <w:numPr>
          <w:ilvl w:val="0"/>
          <w:numId w:val="64"/>
        </w:numPr>
        <w:rPr>
          <w:rFonts w:ascii="Arial" w:hAnsi="Arial" w:cs="Arial"/>
          <w:sz w:val="22"/>
          <w:szCs w:val="22"/>
        </w:rPr>
      </w:pPr>
      <w:r w:rsidRPr="005259CA">
        <w:rPr>
          <w:rFonts w:ascii="Arial" w:hAnsi="Arial" w:cs="Arial"/>
          <w:sz w:val="22"/>
          <w:szCs w:val="22"/>
        </w:rPr>
        <w:t>Kiểm tra kết quả thực thi.</w:t>
      </w:r>
    </w:p>
    <w:p w14:paraId="5A06D666" w14:textId="77777777" w:rsidR="005259CA" w:rsidRPr="005259CA" w:rsidRDefault="005259CA">
      <w:pPr>
        <w:pStyle w:val="ListParagraph"/>
        <w:numPr>
          <w:ilvl w:val="0"/>
          <w:numId w:val="64"/>
        </w:numPr>
        <w:rPr>
          <w:rFonts w:ascii="Arial" w:hAnsi="Arial" w:cs="Arial"/>
          <w:color w:val="000000" w:themeColor="text1"/>
          <w:sz w:val="22"/>
          <w:szCs w:val="22"/>
          <w:lang w:val="vi-VN"/>
        </w:rPr>
      </w:pPr>
      <w:r w:rsidRPr="005259CA">
        <w:rPr>
          <w:rFonts w:ascii="Arial" w:hAnsi="Arial" w:cs="Arial"/>
          <w:sz w:val="22"/>
          <w:szCs w:val="22"/>
        </w:rPr>
        <w:t>Ghi nhận Defects (nếu có).</w:t>
      </w:r>
    </w:p>
    <w:p w14:paraId="535BF62C" w14:textId="77777777" w:rsidR="005259CA" w:rsidRDefault="005259CA" w:rsidP="005259CA">
      <w:pPr>
        <w:rPr>
          <w:rFonts w:ascii="Arial" w:hAnsi="Arial" w:cs="Arial"/>
          <w:color w:val="000000" w:themeColor="text1"/>
          <w:sz w:val="22"/>
          <w:szCs w:val="22"/>
          <w:lang w:val="vi-VN"/>
        </w:rPr>
      </w:pPr>
    </w:p>
    <w:p w14:paraId="09FFDE23" w14:textId="77777777" w:rsidR="005259CA" w:rsidRPr="005259CA" w:rsidRDefault="005259CA" w:rsidP="005259CA">
      <w:pPr>
        <w:rPr>
          <w:rFonts w:ascii="Arial" w:hAnsi="Arial" w:cs="Arial"/>
          <w:b/>
          <w:bCs/>
          <w:color w:val="02779E" w:themeColor="accent6"/>
          <w:sz w:val="22"/>
          <w:szCs w:val="22"/>
          <w:lang w:val="vi-VN"/>
        </w:rPr>
      </w:pPr>
      <w:r w:rsidRPr="005259CA">
        <w:rPr>
          <w:rFonts w:ascii="Arial" w:hAnsi="Arial" w:cs="Arial"/>
          <w:b/>
          <w:bCs/>
          <w:color w:val="02779E" w:themeColor="accent6"/>
          <w:sz w:val="22"/>
          <w:szCs w:val="22"/>
          <w:lang w:val="vi-VN"/>
        </w:rPr>
        <w:t>Bước 4: AI-Assisted Defect Analysis</w:t>
      </w:r>
    </w:p>
    <w:p w14:paraId="37F9AAA0" w14:textId="77777777" w:rsidR="005259CA" w:rsidRPr="005259CA" w:rsidRDefault="005259CA" w:rsidP="005259CA">
      <w:pPr>
        <w:rPr>
          <w:rFonts w:ascii="Arial" w:hAnsi="Arial" w:cs="Arial"/>
          <w:color w:val="000000"/>
          <w:sz w:val="22"/>
          <w:szCs w:val="22"/>
          <w:lang w:val="vi-VN"/>
        </w:rPr>
      </w:pPr>
      <w:r w:rsidRPr="005259CA">
        <w:rPr>
          <w:rFonts w:ascii="Arial" w:hAnsi="Arial" w:cs="Arial"/>
          <w:b/>
          <w:bCs/>
          <w:color w:val="000000" w:themeColor="text1"/>
          <w:sz w:val="22"/>
          <w:szCs w:val="22"/>
          <w:u w:val="single"/>
          <w:lang w:val="vi-VN"/>
        </w:rPr>
        <w:t>Mục tiêu:</w:t>
      </w:r>
      <w:r>
        <w:rPr>
          <w:rFonts w:ascii="Arial" w:hAnsi="Arial" w:cs="Arial"/>
          <w:color w:val="000000" w:themeColor="text1"/>
          <w:sz w:val="22"/>
          <w:szCs w:val="22"/>
          <w:lang w:val="vi-VN"/>
        </w:rPr>
        <w:t xml:space="preserve"> </w:t>
      </w:r>
      <w:r w:rsidRPr="005259CA">
        <w:rPr>
          <w:rFonts w:ascii="Arial" w:hAnsi="Arial" w:cs="Arial"/>
          <w:color w:val="000000"/>
          <w:sz w:val="22"/>
          <w:szCs w:val="22"/>
        </w:rPr>
        <w:t>Phân tích các lỗi phát hiện trong quá trình kiểm thử, xác định nguyên nhân gốc rễ, đánh giá mức độ ảnh hưởng và đề xuất hướng khắc phục.</w:t>
      </w:r>
    </w:p>
    <w:p w14:paraId="001381AA" w14:textId="77777777" w:rsidR="005259CA" w:rsidRPr="005259CA" w:rsidRDefault="005259CA" w:rsidP="005259CA">
      <w:pPr>
        <w:rPr>
          <w:rFonts w:ascii="Arial" w:hAnsi="Arial" w:cs="Arial"/>
          <w:color w:val="000000"/>
          <w:sz w:val="22"/>
          <w:szCs w:val="22"/>
          <w:lang w:val="vi-VN"/>
        </w:rPr>
      </w:pPr>
    </w:p>
    <w:p w14:paraId="0761F974" w14:textId="77777777" w:rsidR="005259CA" w:rsidRPr="005259CA" w:rsidRDefault="005259CA" w:rsidP="005259CA">
      <w:pPr>
        <w:rPr>
          <w:rFonts w:ascii="Arial" w:hAnsi="Arial" w:cs="Arial"/>
          <w:b/>
          <w:bCs/>
          <w:color w:val="000000"/>
          <w:sz w:val="22"/>
          <w:szCs w:val="22"/>
          <w:u w:val="single"/>
          <w:lang w:val="vi-VN"/>
        </w:rPr>
      </w:pPr>
      <w:r w:rsidRPr="005259CA">
        <w:rPr>
          <w:rFonts w:ascii="Arial" w:hAnsi="Arial" w:cs="Arial"/>
          <w:b/>
          <w:bCs/>
          <w:color w:val="000000"/>
          <w:sz w:val="22"/>
          <w:szCs w:val="22"/>
          <w:u w:val="single"/>
          <w:lang w:val="vi-VN"/>
        </w:rPr>
        <w:t>Prompt gợi ý</w:t>
      </w:r>
    </w:p>
    <w:p w14:paraId="54AB8E70"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Bạn là một Senior QA Lead chịu trách nhiệm phân tích các lỗi phát hiện trong quá trình kiểm thử.</w:t>
      </w:r>
    </w:p>
    <w:p w14:paraId="54844821" w14:textId="77777777" w:rsidR="005259CA" w:rsidRPr="005259CA" w:rsidRDefault="005259CA" w:rsidP="005259CA">
      <w:pPr>
        <w:rPr>
          <w:rFonts w:ascii="Arial" w:hAnsi="Arial" w:cs="Arial"/>
          <w:i/>
          <w:iCs/>
          <w:color w:val="000000" w:themeColor="text1"/>
          <w:sz w:val="22"/>
          <w:szCs w:val="22"/>
          <w:lang w:val="vi-VN"/>
        </w:rPr>
      </w:pPr>
    </w:p>
    <w:p w14:paraId="71D001C3"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Hãy sử dụng các tài liệu sau:</w:t>
      </w:r>
    </w:p>
    <w:p w14:paraId="53E085A2" w14:textId="77777777" w:rsidR="005259CA" w:rsidRPr="005259CA" w:rsidRDefault="005259CA" w:rsidP="005259CA">
      <w:pPr>
        <w:rPr>
          <w:rFonts w:ascii="Arial" w:hAnsi="Arial" w:cs="Arial"/>
          <w:i/>
          <w:iCs/>
          <w:color w:val="000000" w:themeColor="text1"/>
          <w:sz w:val="22"/>
          <w:szCs w:val="22"/>
          <w:lang w:val="vi-VN"/>
        </w:rPr>
      </w:pPr>
    </w:p>
    <w:p w14:paraId="677371FD"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QA Artifacts</w:t>
      </w:r>
    </w:p>
    <w:p w14:paraId="52E8E474"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Integration Test Execution Results</w:t>
      </w:r>
    </w:p>
    <w:p w14:paraId="4B912569"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End-to-End Test Execution Results</w:t>
      </w:r>
    </w:p>
    <w:p w14:paraId="1A54FCDF"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Defect Report</w:t>
      </w:r>
    </w:p>
    <w:p w14:paraId="4975B4AD"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Test Logs</w:t>
      </w:r>
    </w:p>
    <w:p w14:paraId="43A13D7E"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Error Messages / Stack Traces</w:t>
      </w:r>
    </w:p>
    <w:p w14:paraId="1BC0F327" w14:textId="77777777" w:rsidR="005259CA" w:rsidRPr="005259CA" w:rsidRDefault="005259CA" w:rsidP="005259CA">
      <w:pPr>
        <w:rPr>
          <w:rFonts w:ascii="Arial" w:hAnsi="Arial" w:cs="Arial"/>
          <w:i/>
          <w:iCs/>
          <w:color w:val="000000" w:themeColor="text1"/>
          <w:sz w:val="22"/>
          <w:szCs w:val="22"/>
          <w:lang w:val="vi-VN"/>
        </w:rPr>
      </w:pPr>
    </w:p>
    <w:p w14:paraId="543CD39E"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Development Package</w:t>
      </w:r>
    </w:p>
    <w:p w14:paraId="3C8F33EF"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Source Code</w:t>
      </w:r>
    </w:p>
    <w:p w14:paraId="5CC82200"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API Specification</w:t>
      </w:r>
    </w:p>
    <w:p w14:paraId="04CD5376"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 Business Rules</w:t>
      </w:r>
    </w:p>
    <w:p w14:paraId="54079A33" w14:textId="77777777" w:rsidR="005259CA" w:rsidRPr="005259CA" w:rsidRDefault="005259CA" w:rsidP="005259CA">
      <w:pPr>
        <w:rPr>
          <w:rFonts w:ascii="Arial" w:hAnsi="Arial" w:cs="Arial"/>
          <w:i/>
          <w:iCs/>
          <w:color w:val="000000" w:themeColor="text1"/>
          <w:sz w:val="22"/>
          <w:szCs w:val="22"/>
          <w:lang w:val="vi-VN"/>
        </w:rPr>
      </w:pPr>
    </w:p>
    <w:p w14:paraId="42B3898B"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Thực hiện các nhiệm vụ sau:</w:t>
      </w:r>
    </w:p>
    <w:p w14:paraId="7CB06C5D" w14:textId="77777777" w:rsidR="005259CA" w:rsidRPr="005259CA" w:rsidRDefault="005259CA" w:rsidP="005259CA">
      <w:pPr>
        <w:rPr>
          <w:rFonts w:ascii="Arial" w:hAnsi="Arial" w:cs="Arial"/>
          <w:i/>
          <w:iCs/>
          <w:color w:val="000000" w:themeColor="text1"/>
          <w:sz w:val="22"/>
          <w:szCs w:val="22"/>
          <w:lang w:val="vi-VN"/>
        </w:rPr>
      </w:pPr>
    </w:p>
    <w:p w14:paraId="173A27F2"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1. Tổng hợp và phân loại tất cả các defects theo mức độ nghiêm trọng (Critical, High, Medium, Low).</w:t>
      </w:r>
    </w:p>
    <w:p w14:paraId="2D1B21A4"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2. Phân tích nguyên nhân gốc rễ (Root Cause Analysis) của từng defect.</w:t>
      </w:r>
    </w:p>
    <w:p w14:paraId="04E6694C"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3. Xác định module, API hoặc Business Rule bị ảnh hưởng.</w:t>
      </w:r>
    </w:p>
    <w:p w14:paraId="16623E7C"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4. Đánh giá mức độ ảnh hưởng của defect tới Functional Requirements và Acceptance Criteria.</w:t>
      </w:r>
    </w:p>
    <w:p w14:paraId="5203E586"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5. Đề xuất hướng khắc phục cho từng defect.</w:t>
      </w:r>
    </w:p>
    <w:p w14:paraId="7A8934A5"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lastRenderedPageBreak/>
        <w:t>6. Đề xuất các Regression Tests cần thực hiện sau khi sửa lỗi.</w:t>
      </w:r>
    </w:p>
    <w:p w14:paraId="7CB59E84" w14:textId="77777777" w:rsidR="005259CA" w:rsidRPr="005259CA" w:rsidRDefault="005259CA" w:rsidP="005259CA">
      <w:pPr>
        <w:rPr>
          <w:rFonts w:ascii="Arial" w:hAnsi="Arial" w:cs="Arial"/>
          <w:i/>
          <w:iCs/>
          <w:color w:val="000000" w:themeColor="text1"/>
          <w:sz w:val="22"/>
          <w:szCs w:val="22"/>
          <w:lang w:val="vi-VN"/>
        </w:rPr>
      </w:pPr>
    </w:p>
    <w:p w14:paraId="5E8F2277" w14:textId="77777777" w:rsidR="005259CA" w:rsidRPr="005259CA" w:rsidRDefault="005259CA" w:rsidP="005259CA">
      <w:pPr>
        <w:rPr>
          <w:rFonts w:ascii="Arial" w:hAnsi="Arial" w:cs="Arial"/>
          <w:i/>
          <w:iCs/>
          <w:color w:val="000000" w:themeColor="text1"/>
          <w:sz w:val="22"/>
          <w:szCs w:val="22"/>
          <w:lang w:val="vi-VN"/>
        </w:rPr>
      </w:pPr>
      <w:r w:rsidRPr="005259CA">
        <w:rPr>
          <w:rFonts w:ascii="Arial" w:hAnsi="Arial" w:cs="Arial"/>
          <w:i/>
          <w:iCs/>
          <w:color w:val="000000" w:themeColor="text1"/>
          <w:sz w:val="22"/>
          <w:szCs w:val="22"/>
          <w:lang w:val="vi-VN"/>
        </w:rPr>
        <w:t>Trình bày kết quả dưới dạng Defect Analysis Report.</w:t>
      </w:r>
    </w:p>
    <w:p w14:paraId="342A1A74" w14:textId="77777777" w:rsidR="005259CA" w:rsidRDefault="005259CA" w:rsidP="005259CA">
      <w:pPr>
        <w:rPr>
          <w:rFonts w:ascii="Arial" w:hAnsi="Arial" w:cs="Arial"/>
          <w:color w:val="000000" w:themeColor="text1"/>
          <w:sz w:val="22"/>
          <w:szCs w:val="22"/>
          <w:lang w:val="vi-VN"/>
        </w:rPr>
      </w:pPr>
    </w:p>
    <w:p w14:paraId="2BA6F852" w14:textId="486EB019" w:rsidR="001A60D8" w:rsidRPr="001A6681" w:rsidRDefault="001A60D8" w:rsidP="001A60D8">
      <w:pPr>
        <w:rPr>
          <w:rFonts w:ascii="Arial" w:hAnsi="Arial" w:cs="Arial"/>
          <w:sz w:val="22"/>
          <w:szCs w:val="22"/>
          <w:lang w:val="vi-VN"/>
        </w:rPr>
      </w:pPr>
      <w:r w:rsidRPr="001A6681">
        <w:rPr>
          <w:rFonts w:ascii="Arial" w:hAnsi="Arial" w:cs="Arial"/>
          <w:b/>
          <w:bCs/>
          <w:sz w:val="22"/>
          <w:szCs w:val="22"/>
          <w:lang w:val="vi-VN"/>
        </w:rPr>
        <w:t xml:space="preserve">Output: </w:t>
      </w:r>
      <w:r w:rsidRPr="001A6681">
        <w:rPr>
          <w:rFonts w:ascii="Arial" w:hAnsi="Arial" w:cs="Arial"/>
          <w:sz w:val="22"/>
          <w:szCs w:val="22"/>
          <w:lang w:val="vi-VN"/>
        </w:rPr>
        <w:t>Day03/activity2-qa/</w:t>
      </w:r>
      <w:r w:rsidRPr="005259CA">
        <w:rPr>
          <w:rFonts w:ascii="Arial" w:hAnsi="Arial" w:cs="Arial"/>
          <w:color w:val="000000" w:themeColor="text1"/>
          <w:sz w:val="22"/>
          <w:szCs w:val="22"/>
          <w:highlight w:val="yellow"/>
          <w:lang w:val="vi-VN"/>
        </w:rPr>
        <w:t>defect-report.md</w:t>
      </w:r>
    </w:p>
    <w:p w14:paraId="2E21811A" w14:textId="77777777" w:rsidR="00F94D0A" w:rsidRDefault="00F94D0A" w:rsidP="005259CA">
      <w:pPr>
        <w:rPr>
          <w:rFonts w:ascii="Arial" w:hAnsi="Arial" w:cs="Arial"/>
          <w:color w:val="000000" w:themeColor="text1"/>
          <w:sz w:val="22"/>
          <w:szCs w:val="22"/>
          <w:lang w:val="vi-VN"/>
        </w:rPr>
      </w:pPr>
    </w:p>
    <w:p w14:paraId="56628428" w14:textId="77777777" w:rsidR="00F94D0A" w:rsidRPr="00F94D0A" w:rsidRDefault="00F94D0A" w:rsidP="005259CA">
      <w:pPr>
        <w:rPr>
          <w:rFonts w:ascii="Arial" w:hAnsi="Arial" w:cs="Arial"/>
          <w:b/>
          <w:bCs/>
          <w:color w:val="000000" w:themeColor="text1"/>
          <w:sz w:val="22"/>
          <w:szCs w:val="22"/>
          <w:u w:val="single"/>
          <w:lang w:val="vi-VN"/>
        </w:rPr>
      </w:pPr>
      <w:r w:rsidRPr="00F94D0A">
        <w:rPr>
          <w:rFonts w:ascii="Arial" w:hAnsi="Arial" w:cs="Arial"/>
          <w:b/>
          <w:bCs/>
          <w:color w:val="000000" w:themeColor="text1"/>
          <w:sz w:val="22"/>
          <w:szCs w:val="22"/>
          <w:u w:val="single"/>
          <w:lang w:val="vi-VN"/>
        </w:rPr>
        <w:t>Human checkpoint</w:t>
      </w:r>
    </w:p>
    <w:p w14:paraId="1C74D7D6" w14:textId="77777777" w:rsidR="00F94D0A" w:rsidRPr="00F94D0A" w:rsidRDefault="00F94D0A" w:rsidP="00F94D0A">
      <w:pPr>
        <w:rPr>
          <w:rFonts w:ascii="Arial" w:hAnsi="Arial" w:cs="Arial"/>
          <w:color w:val="000000" w:themeColor="text1"/>
          <w:sz w:val="22"/>
          <w:szCs w:val="22"/>
          <w:lang w:val="vi-VN"/>
        </w:rPr>
      </w:pPr>
      <w:r w:rsidRPr="00F94D0A">
        <w:rPr>
          <w:rFonts w:ascii="Arial" w:hAnsi="Arial" w:cs="Arial"/>
          <w:color w:val="000000" w:themeColor="text1"/>
          <w:sz w:val="22"/>
          <w:szCs w:val="22"/>
          <w:lang w:val="vi-VN"/>
        </w:rPr>
        <w:t>□ Review Defect Analysis Report.</w:t>
      </w:r>
    </w:p>
    <w:p w14:paraId="4988F665" w14:textId="77777777" w:rsidR="00F94D0A" w:rsidRPr="00F94D0A" w:rsidRDefault="00F94D0A" w:rsidP="00F94D0A">
      <w:pPr>
        <w:rPr>
          <w:rFonts w:ascii="Arial" w:hAnsi="Arial" w:cs="Arial"/>
          <w:color w:val="000000" w:themeColor="text1"/>
          <w:sz w:val="22"/>
          <w:szCs w:val="22"/>
          <w:lang w:val="vi-VN"/>
        </w:rPr>
      </w:pPr>
      <w:r w:rsidRPr="00F94D0A">
        <w:rPr>
          <w:rFonts w:ascii="Arial" w:hAnsi="Arial" w:cs="Arial"/>
          <w:color w:val="000000" w:themeColor="text1"/>
          <w:sz w:val="22"/>
          <w:szCs w:val="22"/>
          <w:lang w:val="vi-VN"/>
        </w:rPr>
        <w:t>□ Xác nhận Root Cause Analysis.</w:t>
      </w:r>
    </w:p>
    <w:p w14:paraId="26616FBD" w14:textId="77777777" w:rsidR="00F94D0A" w:rsidRPr="00F94D0A" w:rsidRDefault="00F94D0A" w:rsidP="00F94D0A">
      <w:pPr>
        <w:rPr>
          <w:rFonts w:ascii="Arial" w:hAnsi="Arial" w:cs="Arial"/>
          <w:color w:val="000000" w:themeColor="text1"/>
          <w:sz w:val="22"/>
          <w:szCs w:val="22"/>
          <w:lang w:val="vi-VN"/>
        </w:rPr>
      </w:pPr>
      <w:r w:rsidRPr="00F94D0A">
        <w:rPr>
          <w:rFonts w:ascii="Arial" w:hAnsi="Arial" w:cs="Arial"/>
          <w:color w:val="000000" w:themeColor="text1"/>
          <w:sz w:val="22"/>
          <w:szCs w:val="22"/>
          <w:lang w:val="vi-VN"/>
        </w:rPr>
        <w:t>□ Xác nhận hướng khắc phục và mức độ ưu tiên.</w:t>
      </w:r>
    </w:p>
    <w:p w14:paraId="0308607C" w14:textId="77777777" w:rsidR="00F94D0A" w:rsidRPr="00F94D0A" w:rsidRDefault="00F94D0A" w:rsidP="00F94D0A">
      <w:pPr>
        <w:rPr>
          <w:rFonts w:ascii="Arial" w:hAnsi="Arial" w:cs="Arial"/>
          <w:color w:val="000000" w:themeColor="text1"/>
          <w:sz w:val="22"/>
          <w:szCs w:val="22"/>
          <w:lang w:val="vi-VN"/>
        </w:rPr>
      </w:pPr>
      <w:r w:rsidRPr="00F94D0A">
        <w:rPr>
          <w:rFonts w:ascii="Arial" w:hAnsi="Arial" w:cs="Arial"/>
          <w:color w:val="000000" w:themeColor="text1"/>
          <w:sz w:val="22"/>
          <w:szCs w:val="22"/>
          <w:lang w:val="vi-VN"/>
        </w:rPr>
        <w:t>□ Giao defect cho Development Team.</w:t>
      </w:r>
    </w:p>
    <w:p w14:paraId="736A18B6" w14:textId="77777777" w:rsidR="00F94D0A" w:rsidRPr="00F94D0A" w:rsidRDefault="00F94D0A" w:rsidP="00F94D0A">
      <w:pPr>
        <w:rPr>
          <w:rFonts w:ascii="Arial" w:hAnsi="Arial" w:cs="Arial"/>
          <w:color w:val="000000" w:themeColor="text1"/>
          <w:sz w:val="22"/>
          <w:szCs w:val="22"/>
          <w:lang w:val="vi-VN"/>
        </w:rPr>
      </w:pPr>
      <w:r w:rsidRPr="00F94D0A">
        <w:rPr>
          <w:rFonts w:ascii="Arial" w:hAnsi="Arial" w:cs="Arial"/>
          <w:color w:val="000000" w:themeColor="text1"/>
          <w:sz w:val="22"/>
          <w:szCs w:val="22"/>
          <w:lang w:val="vi-VN"/>
        </w:rPr>
        <w:t>□ Xác nhận Regression Test Plan</w:t>
      </w:r>
    </w:p>
    <w:p w14:paraId="4842E9A4" w14:textId="77777777" w:rsidR="00F94D0A" w:rsidRDefault="00F94D0A" w:rsidP="005259CA">
      <w:pPr>
        <w:rPr>
          <w:rFonts w:ascii="Arial" w:hAnsi="Arial" w:cs="Arial"/>
          <w:color w:val="000000" w:themeColor="text1"/>
          <w:sz w:val="22"/>
          <w:szCs w:val="22"/>
          <w:lang w:val="vi-VN"/>
        </w:rPr>
      </w:pPr>
    </w:p>
    <w:p w14:paraId="4A0A1C28" w14:textId="77777777" w:rsidR="00F94D0A" w:rsidRPr="00F94D0A" w:rsidRDefault="00F94D0A" w:rsidP="005259CA">
      <w:pPr>
        <w:rPr>
          <w:rFonts w:ascii="Arial" w:hAnsi="Arial" w:cs="Arial"/>
          <w:b/>
          <w:bCs/>
          <w:color w:val="02779E" w:themeColor="accent6"/>
          <w:sz w:val="22"/>
          <w:szCs w:val="22"/>
          <w:lang w:val="vi-VN"/>
        </w:rPr>
      </w:pPr>
      <w:r w:rsidRPr="00F94D0A">
        <w:rPr>
          <w:rFonts w:ascii="Arial" w:hAnsi="Arial" w:cs="Arial"/>
          <w:b/>
          <w:bCs/>
          <w:color w:val="02779E" w:themeColor="accent6"/>
          <w:sz w:val="22"/>
          <w:szCs w:val="22"/>
          <w:lang w:val="vi-VN"/>
        </w:rPr>
        <w:t>Bước 5: Release Readiness Assessment</w:t>
      </w:r>
    </w:p>
    <w:p w14:paraId="00E713BC" w14:textId="77777777" w:rsidR="00F94D0A" w:rsidRPr="00F94D0A" w:rsidRDefault="00F94D0A" w:rsidP="00F94D0A">
      <w:pPr>
        <w:pStyle w:val="NormalWeb"/>
        <w:rPr>
          <w:color w:val="000000"/>
        </w:rPr>
      </w:pPr>
      <w:r w:rsidRPr="00F94D0A">
        <w:rPr>
          <w:rFonts w:ascii="Arial" w:hAnsi="Arial" w:cs="Arial"/>
          <w:b/>
          <w:bCs/>
          <w:color w:val="000000" w:themeColor="text1"/>
          <w:sz w:val="22"/>
          <w:szCs w:val="22"/>
          <w:u w:val="single"/>
          <w:lang w:val="vi-VN"/>
        </w:rPr>
        <w:t>Mục tiêu:</w:t>
      </w:r>
      <w:r>
        <w:rPr>
          <w:rFonts w:ascii="Arial" w:hAnsi="Arial" w:cs="Arial"/>
          <w:color w:val="000000" w:themeColor="text1"/>
          <w:sz w:val="22"/>
          <w:szCs w:val="22"/>
          <w:lang w:val="vi-VN"/>
        </w:rPr>
        <w:t xml:space="preserve"> </w:t>
      </w:r>
      <w:r w:rsidRPr="00F94D0A">
        <w:rPr>
          <w:color w:val="000000"/>
        </w:rPr>
        <w:t>Đánh giá mức độ sẵn sàng của feature trước khi phát hành dựa trên kết quả kiểm thử, chất lượng sản phẩm và các rủi ro còn tồn tại.</w:t>
      </w:r>
    </w:p>
    <w:p w14:paraId="3BECC7AC" w14:textId="77777777" w:rsidR="00F94D0A" w:rsidRDefault="00F94D0A" w:rsidP="005259CA">
      <w:pPr>
        <w:rPr>
          <w:rFonts w:ascii="Arial" w:hAnsi="Arial" w:cs="Arial"/>
          <w:color w:val="000000" w:themeColor="text1"/>
          <w:sz w:val="22"/>
          <w:szCs w:val="22"/>
          <w:lang w:val="vi-VN"/>
        </w:rPr>
      </w:pPr>
    </w:p>
    <w:p w14:paraId="05B4EA0E" w14:textId="77777777" w:rsidR="00F94D0A" w:rsidRPr="00F94D0A" w:rsidRDefault="00F94D0A" w:rsidP="005259CA">
      <w:pPr>
        <w:rPr>
          <w:rFonts w:ascii="Arial" w:hAnsi="Arial" w:cs="Arial"/>
          <w:b/>
          <w:bCs/>
          <w:color w:val="000000" w:themeColor="text1"/>
          <w:sz w:val="22"/>
          <w:szCs w:val="22"/>
          <w:u w:val="single"/>
          <w:lang w:val="vi-VN"/>
        </w:rPr>
      </w:pPr>
      <w:r w:rsidRPr="00F94D0A">
        <w:rPr>
          <w:rFonts w:ascii="Arial" w:hAnsi="Arial" w:cs="Arial"/>
          <w:b/>
          <w:bCs/>
          <w:color w:val="000000" w:themeColor="text1"/>
          <w:sz w:val="22"/>
          <w:szCs w:val="22"/>
          <w:u w:val="single"/>
          <w:lang w:val="vi-VN"/>
        </w:rPr>
        <w:t>Prompt gợi ý</w:t>
      </w:r>
    </w:p>
    <w:p w14:paraId="0883CE7E"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Bạn là một QA Lead chịu trách nhiệm đánh giá mức độ sẵn sàng phát hành của một feature.</w:t>
      </w:r>
    </w:p>
    <w:p w14:paraId="43955C1D" w14:textId="77777777" w:rsidR="00F94D0A" w:rsidRPr="00F94D0A" w:rsidRDefault="00F94D0A" w:rsidP="00F94D0A">
      <w:pPr>
        <w:rPr>
          <w:rFonts w:ascii="Arial" w:hAnsi="Arial" w:cs="Arial"/>
          <w:i/>
          <w:iCs/>
          <w:color w:val="000000" w:themeColor="text1"/>
          <w:sz w:val="22"/>
          <w:szCs w:val="22"/>
          <w:lang w:val="vi-VN"/>
        </w:rPr>
      </w:pPr>
    </w:p>
    <w:p w14:paraId="53FBA20B"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Hãy sử dụng các tài liệu sau:</w:t>
      </w:r>
    </w:p>
    <w:p w14:paraId="77847435" w14:textId="77777777" w:rsidR="00F94D0A" w:rsidRPr="00F94D0A" w:rsidRDefault="00F94D0A" w:rsidP="00F94D0A">
      <w:pPr>
        <w:rPr>
          <w:rFonts w:ascii="Arial" w:hAnsi="Arial" w:cs="Arial"/>
          <w:i/>
          <w:iCs/>
          <w:color w:val="000000" w:themeColor="text1"/>
          <w:sz w:val="22"/>
          <w:szCs w:val="22"/>
          <w:lang w:val="vi-VN"/>
        </w:rPr>
      </w:pPr>
    </w:p>
    <w:p w14:paraId="2F6B0AE5"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QA Artifacts</w:t>
      </w:r>
    </w:p>
    <w:p w14:paraId="388DAD69"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QA Context Report</w:t>
      </w:r>
    </w:p>
    <w:p w14:paraId="2E427428"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Integration Test Execution Results</w:t>
      </w:r>
    </w:p>
    <w:p w14:paraId="466EE24C"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End-to-End Test Execution Results</w:t>
      </w:r>
    </w:p>
    <w:p w14:paraId="26EC4731"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Defect Resolution Package</w:t>
      </w:r>
    </w:p>
    <w:p w14:paraId="5173E483" w14:textId="77777777" w:rsidR="00F94D0A" w:rsidRPr="00F94D0A" w:rsidRDefault="00F94D0A" w:rsidP="00F94D0A">
      <w:pPr>
        <w:rPr>
          <w:rFonts w:ascii="Arial" w:hAnsi="Arial" w:cs="Arial"/>
          <w:i/>
          <w:iCs/>
          <w:color w:val="000000" w:themeColor="text1"/>
          <w:sz w:val="22"/>
          <w:szCs w:val="22"/>
          <w:lang w:val="vi-VN"/>
        </w:rPr>
      </w:pPr>
    </w:p>
    <w:p w14:paraId="66125AE4"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Development Package</w:t>
      </w:r>
    </w:p>
    <w:p w14:paraId="6935CCD8"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Development Quality Gate</w:t>
      </w:r>
    </w:p>
    <w:p w14:paraId="50006983"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Acceptance Criteria</w:t>
      </w:r>
    </w:p>
    <w:p w14:paraId="3ADCA7C6" w14:textId="77777777" w:rsidR="00F94D0A" w:rsidRPr="00F94D0A" w:rsidRDefault="00F94D0A" w:rsidP="00F94D0A">
      <w:pPr>
        <w:rPr>
          <w:rFonts w:ascii="Arial" w:hAnsi="Arial" w:cs="Arial"/>
          <w:i/>
          <w:iCs/>
          <w:color w:val="000000" w:themeColor="text1"/>
          <w:sz w:val="22"/>
          <w:szCs w:val="22"/>
          <w:lang w:val="vi-VN"/>
        </w:rPr>
      </w:pPr>
    </w:p>
    <w:p w14:paraId="3E1D20F6"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Thực hiện các nhiệm vụ sau:</w:t>
      </w:r>
    </w:p>
    <w:p w14:paraId="7E864286" w14:textId="77777777" w:rsidR="00F94D0A" w:rsidRPr="00F94D0A" w:rsidRDefault="00F94D0A" w:rsidP="00F94D0A">
      <w:pPr>
        <w:rPr>
          <w:rFonts w:ascii="Arial" w:hAnsi="Arial" w:cs="Arial"/>
          <w:i/>
          <w:iCs/>
          <w:color w:val="000000" w:themeColor="text1"/>
          <w:sz w:val="22"/>
          <w:szCs w:val="22"/>
          <w:lang w:val="vi-VN"/>
        </w:rPr>
      </w:pPr>
    </w:p>
    <w:p w14:paraId="7FB3019E"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1. Đánh giá mức độ đáp ứng Functional Requirements và Acceptance Criteria.</w:t>
      </w:r>
    </w:p>
    <w:p w14:paraId="1151FCAB"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2. Tổng hợp kết quả của Integration Testing và End-to-End Testing.</w:t>
      </w:r>
    </w:p>
    <w:p w14:paraId="1156DFC0"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3. Đánh giá các defects còn tồn tại và mức độ ảnh hưởng đến người dùng.</w:t>
      </w:r>
    </w:p>
    <w:p w14:paraId="4CD281FF"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4. Phân tích các rủi ro nếu phát hành ở thời điểm hiện tại.</w:t>
      </w:r>
    </w:p>
    <w:p w14:paraId="42D1E4C9"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5. Đưa ra khuyến nghị:</w:t>
      </w:r>
    </w:p>
    <w:p w14:paraId="0942C1FF"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xml:space="preserve">   - Ready for Release</w:t>
      </w:r>
    </w:p>
    <w:p w14:paraId="61191858"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xml:space="preserve">   - Release with Known Issues</w:t>
      </w:r>
    </w:p>
    <w:p w14:paraId="1AC7D777"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 xml:space="preserve">   - Not Ready for Release</w:t>
      </w:r>
    </w:p>
    <w:p w14:paraId="7FA1AE7E" w14:textId="77777777" w:rsidR="00F94D0A" w:rsidRPr="00F94D0A" w:rsidRDefault="00F94D0A" w:rsidP="00F94D0A">
      <w:pPr>
        <w:rPr>
          <w:rFonts w:ascii="Arial" w:hAnsi="Arial" w:cs="Arial"/>
          <w:i/>
          <w:iCs/>
          <w:color w:val="000000" w:themeColor="text1"/>
          <w:sz w:val="22"/>
          <w:szCs w:val="22"/>
          <w:lang w:val="vi-VN"/>
        </w:rPr>
      </w:pPr>
    </w:p>
    <w:p w14:paraId="78B015CD" w14:textId="77777777" w:rsidR="00F94D0A" w:rsidRP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Giải thích rõ căn cứ cho khuyến nghị và liệt kê các hành động cần thực hiện trước khi phát hành (nếu có).</w:t>
      </w:r>
    </w:p>
    <w:p w14:paraId="1641473F" w14:textId="77777777" w:rsidR="00F94D0A" w:rsidRPr="00F94D0A" w:rsidRDefault="00F94D0A" w:rsidP="00F94D0A">
      <w:pPr>
        <w:rPr>
          <w:rFonts w:ascii="Arial" w:hAnsi="Arial" w:cs="Arial"/>
          <w:i/>
          <w:iCs/>
          <w:color w:val="000000" w:themeColor="text1"/>
          <w:sz w:val="22"/>
          <w:szCs w:val="22"/>
          <w:lang w:val="vi-VN"/>
        </w:rPr>
      </w:pPr>
    </w:p>
    <w:p w14:paraId="6156F368" w14:textId="77777777" w:rsidR="00F94D0A" w:rsidRDefault="00F94D0A" w:rsidP="00F94D0A">
      <w:pPr>
        <w:rPr>
          <w:rFonts w:ascii="Arial" w:hAnsi="Arial" w:cs="Arial"/>
          <w:i/>
          <w:iCs/>
          <w:color w:val="000000" w:themeColor="text1"/>
          <w:sz w:val="22"/>
          <w:szCs w:val="22"/>
          <w:lang w:val="vi-VN"/>
        </w:rPr>
      </w:pPr>
      <w:r w:rsidRPr="00F94D0A">
        <w:rPr>
          <w:rFonts w:ascii="Arial" w:hAnsi="Arial" w:cs="Arial"/>
          <w:i/>
          <w:iCs/>
          <w:color w:val="000000" w:themeColor="text1"/>
          <w:sz w:val="22"/>
          <w:szCs w:val="22"/>
          <w:lang w:val="vi-VN"/>
        </w:rPr>
        <w:t>Trình bày kết quả dưới dạng Release Readiness Report.</w:t>
      </w:r>
    </w:p>
    <w:p w14:paraId="5FC4CD79" w14:textId="77777777" w:rsidR="004F2348" w:rsidRDefault="004F2348" w:rsidP="00F94D0A">
      <w:pPr>
        <w:rPr>
          <w:rFonts w:ascii="Arial" w:hAnsi="Arial" w:cs="Arial"/>
          <w:i/>
          <w:iCs/>
          <w:color w:val="000000" w:themeColor="text1"/>
          <w:sz w:val="22"/>
          <w:szCs w:val="22"/>
          <w:lang w:val="vi-VN"/>
        </w:rPr>
      </w:pPr>
      <w:r>
        <w:rPr>
          <w:rFonts w:ascii="Arial" w:hAnsi="Arial" w:cs="Arial"/>
          <w:i/>
          <w:iCs/>
          <w:color w:val="000000" w:themeColor="text1"/>
          <w:sz w:val="22"/>
          <w:szCs w:val="22"/>
          <w:lang w:val="vi-VN"/>
        </w:rPr>
        <w:t xml:space="preserve"> </w:t>
      </w:r>
    </w:p>
    <w:p w14:paraId="23C063DF" w14:textId="0E007126" w:rsidR="001A60D8" w:rsidRPr="001A6681" w:rsidRDefault="001A60D8" w:rsidP="001A60D8">
      <w:pPr>
        <w:rPr>
          <w:rFonts w:ascii="Arial" w:hAnsi="Arial" w:cs="Arial"/>
          <w:sz w:val="22"/>
          <w:szCs w:val="22"/>
          <w:lang w:val="vi-VN"/>
        </w:rPr>
      </w:pPr>
      <w:r w:rsidRPr="001A6681">
        <w:rPr>
          <w:rFonts w:ascii="Arial" w:hAnsi="Arial" w:cs="Arial"/>
          <w:b/>
          <w:bCs/>
          <w:sz w:val="22"/>
          <w:szCs w:val="22"/>
          <w:lang w:val="vi-VN"/>
        </w:rPr>
        <w:t xml:space="preserve">Output: </w:t>
      </w:r>
      <w:r w:rsidRPr="001A6681">
        <w:rPr>
          <w:rFonts w:ascii="Arial" w:hAnsi="Arial" w:cs="Arial"/>
          <w:sz w:val="22"/>
          <w:szCs w:val="22"/>
          <w:lang w:val="vi-VN"/>
        </w:rPr>
        <w:t>Day03/activity2-qa/</w:t>
      </w:r>
      <w:r w:rsidRPr="001A60D8">
        <w:rPr>
          <w:rFonts w:ascii="Arial" w:hAnsi="Arial" w:cs="Arial"/>
          <w:i/>
          <w:iCs/>
          <w:color w:val="000000" w:themeColor="text1"/>
          <w:sz w:val="22"/>
          <w:szCs w:val="22"/>
          <w:highlight w:val="yellow"/>
          <w:lang w:val="vi-VN"/>
        </w:rPr>
        <w:t xml:space="preserve"> </w:t>
      </w:r>
      <w:r w:rsidRPr="004F2348">
        <w:rPr>
          <w:rFonts w:ascii="Arial" w:hAnsi="Arial" w:cs="Arial"/>
          <w:i/>
          <w:iCs/>
          <w:color w:val="000000" w:themeColor="text1"/>
          <w:sz w:val="22"/>
          <w:szCs w:val="22"/>
          <w:highlight w:val="yellow"/>
          <w:lang w:val="vi-VN"/>
        </w:rPr>
        <w:t>release-report.md</w:t>
      </w:r>
    </w:p>
    <w:p w14:paraId="276689C7" w14:textId="77777777" w:rsidR="001A60D8" w:rsidRDefault="001A60D8" w:rsidP="00F94D0A">
      <w:pPr>
        <w:rPr>
          <w:rFonts w:ascii="Arial" w:hAnsi="Arial" w:cs="Arial"/>
          <w:i/>
          <w:iCs/>
          <w:color w:val="000000" w:themeColor="text1"/>
          <w:sz w:val="22"/>
          <w:szCs w:val="22"/>
          <w:lang w:val="vi-VN"/>
        </w:rPr>
      </w:pPr>
    </w:p>
    <w:p w14:paraId="4D25924C" w14:textId="77777777" w:rsidR="004F2348" w:rsidRDefault="004F2348" w:rsidP="004F2348">
      <w:pPr>
        <w:rPr>
          <w:rFonts w:ascii="Arial" w:hAnsi="Arial" w:cs="Arial"/>
          <w:i/>
          <w:iCs/>
          <w:color w:val="000000" w:themeColor="text1"/>
          <w:sz w:val="22"/>
          <w:szCs w:val="22"/>
          <w:lang w:val="vi-VN"/>
        </w:rPr>
      </w:pPr>
    </w:p>
    <w:p w14:paraId="356A5BC1" w14:textId="77777777" w:rsidR="004F2348" w:rsidRPr="004F2348" w:rsidRDefault="004F2348" w:rsidP="004F2348">
      <w:pPr>
        <w:rPr>
          <w:rFonts w:ascii="Arial" w:hAnsi="Arial" w:cs="Arial"/>
          <w:b/>
          <w:bCs/>
          <w:color w:val="000000" w:themeColor="text1"/>
          <w:sz w:val="22"/>
          <w:szCs w:val="22"/>
          <w:u w:val="single"/>
          <w:lang w:val="vi-VN"/>
        </w:rPr>
      </w:pPr>
      <w:r w:rsidRPr="004F2348">
        <w:rPr>
          <w:rFonts w:ascii="Arial" w:hAnsi="Arial" w:cs="Arial"/>
          <w:b/>
          <w:bCs/>
          <w:color w:val="000000" w:themeColor="text1"/>
          <w:sz w:val="22"/>
          <w:szCs w:val="22"/>
          <w:u w:val="single"/>
          <w:lang w:val="vi-VN"/>
        </w:rPr>
        <w:t>Human checkpoint</w:t>
      </w:r>
    </w:p>
    <w:p w14:paraId="4C4ED567" w14:textId="77777777" w:rsidR="004F2348" w:rsidRPr="004F2348" w:rsidRDefault="004F2348" w:rsidP="004F2348">
      <w:pPr>
        <w:rPr>
          <w:rFonts w:ascii="Arial" w:hAnsi="Arial" w:cs="Arial"/>
          <w:sz w:val="22"/>
          <w:szCs w:val="22"/>
        </w:rPr>
      </w:pPr>
      <w:r w:rsidRPr="004F2348">
        <w:rPr>
          <w:rFonts w:ascii="Arial" w:hAnsi="Arial" w:cs="Arial"/>
          <w:sz w:val="22"/>
          <w:szCs w:val="22"/>
        </w:rPr>
        <w:t>□ Review Release Readiness Report.</w:t>
      </w:r>
    </w:p>
    <w:p w14:paraId="075DA58A" w14:textId="77777777" w:rsidR="004F2348" w:rsidRPr="004F2348" w:rsidRDefault="004F2348" w:rsidP="004F2348">
      <w:pPr>
        <w:rPr>
          <w:rFonts w:ascii="Arial" w:hAnsi="Arial" w:cs="Arial"/>
          <w:sz w:val="22"/>
          <w:szCs w:val="22"/>
        </w:rPr>
      </w:pPr>
      <w:r w:rsidRPr="004F2348">
        <w:rPr>
          <w:rFonts w:ascii="Arial" w:hAnsi="Arial" w:cs="Arial"/>
          <w:sz w:val="22"/>
          <w:szCs w:val="22"/>
        </w:rPr>
        <w:lastRenderedPageBreak/>
        <w:t>□ Xác nhận mức độ đáp ứng Acceptance Criteria.</w:t>
      </w:r>
    </w:p>
    <w:p w14:paraId="2EA45FCC" w14:textId="77777777" w:rsidR="004F2348" w:rsidRPr="004F2348" w:rsidRDefault="004F2348" w:rsidP="004F2348">
      <w:pPr>
        <w:rPr>
          <w:rFonts w:ascii="Arial" w:hAnsi="Arial" w:cs="Arial"/>
          <w:sz w:val="22"/>
          <w:szCs w:val="22"/>
        </w:rPr>
      </w:pPr>
      <w:r w:rsidRPr="004F2348">
        <w:rPr>
          <w:rFonts w:ascii="Arial" w:hAnsi="Arial" w:cs="Arial"/>
          <w:sz w:val="22"/>
          <w:szCs w:val="22"/>
        </w:rPr>
        <w:t>□ Đánh giá các rủi ro còn tồn tại.</w:t>
      </w:r>
    </w:p>
    <w:p w14:paraId="72FBE594" w14:textId="77777777" w:rsidR="004F2348" w:rsidRDefault="004F2348" w:rsidP="004F2348">
      <w:pPr>
        <w:rPr>
          <w:rFonts w:ascii="Arial" w:hAnsi="Arial" w:cs="Arial"/>
          <w:sz w:val="22"/>
          <w:szCs w:val="22"/>
          <w:lang w:val="vi-VN"/>
        </w:rPr>
      </w:pPr>
      <w:r w:rsidRPr="004F2348">
        <w:rPr>
          <w:rFonts w:ascii="Arial" w:hAnsi="Arial" w:cs="Arial"/>
          <w:sz w:val="22"/>
          <w:szCs w:val="22"/>
        </w:rPr>
        <w:t>□ Quyết định phát hành.</w:t>
      </w:r>
    </w:p>
    <w:p w14:paraId="44A3621D" w14:textId="77777777" w:rsidR="004F2348" w:rsidRDefault="004F2348" w:rsidP="004F2348">
      <w:pPr>
        <w:rPr>
          <w:rFonts w:ascii="Arial" w:hAnsi="Arial" w:cs="Arial"/>
          <w:sz w:val="22"/>
          <w:szCs w:val="22"/>
          <w:lang w:val="vi-VN"/>
        </w:rPr>
      </w:pPr>
    </w:p>
    <w:p w14:paraId="4AF7DC69" w14:textId="77777777" w:rsidR="004F2348" w:rsidRDefault="004F2348" w:rsidP="004F2348">
      <w:pPr>
        <w:pStyle w:val="Heading2"/>
        <w:rPr>
          <w:lang w:val="vi-VN"/>
        </w:rPr>
      </w:pPr>
      <w:r>
        <w:rPr>
          <w:lang w:val="vi-VN"/>
        </w:rPr>
        <w:t>Deliverables</w:t>
      </w:r>
    </w:p>
    <w:p w14:paraId="21CF74E0" w14:textId="77777777" w:rsidR="004F2348" w:rsidRPr="000A79A8" w:rsidRDefault="006644F4" w:rsidP="004F2348">
      <w:pPr>
        <w:rPr>
          <w:rFonts w:ascii="Arial" w:hAnsi="Arial" w:cs="Arial"/>
          <w:sz w:val="22"/>
          <w:szCs w:val="22"/>
          <w:lang w:val="vi-VN"/>
        </w:rPr>
      </w:pPr>
      <w:r w:rsidRPr="000A79A8">
        <w:rPr>
          <w:rFonts w:ascii="Arial" w:hAnsi="Arial" w:cs="Arial"/>
          <w:sz w:val="22"/>
          <w:szCs w:val="22"/>
          <w:lang w:val="vi-VN"/>
        </w:rPr>
        <w:t>Mỗi nhóm sẽ trình bày kết quả làm việc của nhóm trong vong 5p với các nội dung chính sau đây:</w:t>
      </w:r>
    </w:p>
    <w:p w14:paraId="2EC368DA" w14:textId="77777777" w:rsidR="00555666" w:rsidRPr="00555666" w:rsidRDefault="00555666">
      <w:pPr>
        <w:pStyle w:val="ListParagraph"/>
        <w:numPr>
          <w:ilvl w:val="0"/>
          <w:numId w:val="65"/>
        </w:numPr>
        <w:rPr>
          <w:rFonts w:ascii="Arial" w:hAnsi="Arial" w:cs="Arial"/>
          <w:sz w:val="22"/>
          <w:szCs w:val="22"/>
          <w:lang w:val="vi-VN"/>
        </w:rPr>
      </w:pPr>
      <w:r w:rsidRPr="00555666">
        <w:rPr>
          <w:rFonts w:ascii="Arial" w:hAnsi="Arial" w:cs="Arial"/>
          <w:color w:val="000000"/>
          <w:sz w:val="22"/>
          <w:szCs w:val="22"/>
        </w:rPr>
        <w:t>Điều AI làm tốt nhất</w:t>
      </w:r>
    </w:p>
    <w:p w14:paraId="199A44DF" w14:textId="77777777" w:rsidR="00555666" w:rsidRPr="00555666" w:rsidRDefault="00555666">
      <w:pPr>
        <w:pStyle w:val="ListParagraph"/>
        <w:numPr>
          <w:ilvl w:val="0"/>
          <w:numId w:val="65"/>
        </w:numPr>
        <w:rPr>
          <w:rFonts w:ascii="Arial" w:hAnsi="Arial" w:cs="Arial"/>
          <w:sz w:val="22"/>
          <w:szCs w:val="22"/>
          <w:lang w:val="vi-VN"/>
        </w:rPr>
      </w:pPr>
      <w:r w:rsidRPr="00555666">
        <w:rPr>
          <w:rFonts w:ascii="Arial" w:hAnsi="Arial" w:cs="Arial"/>
          <w:color w:val="000000"/>
          <w:sz w:val="22"/>
          <w:szCs w:val="22"/>
        </w:rPr>
        <w:t>Điều Human phải chỉnh sửa</w:t>
      </w:r>
    </w:p>
    <w:p w14:paraId="4E50D20A" w14:textId="77777777" w:rsidR="00555666" w:rsidRPr="00555666" w:rsidRDefault="00555666">
      <w:pPr>
        <w:pStyle w:val="ListParagraph"/>
        <w:numPr>
          <w:ilvl w:val="0"/>
          <w:numId w:val="65"/>
        </w:numPr>
        <w:rPr>
          <w:rFonts w:ascii="Arial" w:hAnsi="Arial" w:cs="Arial"/>
          <w:sz w:val="22"/>
          <w:szCs w:val="22"/>
          <w:lang w:val="vi-VN"/>
        </w:rPr>
      </w:pPr>
      <w:r w:rsidRPr="00555666">
        <w:rPr>
          <w:rFonts w:ascii="Arial" w:hAnsi="Arial" w:cs="Arial"/>
          <w:color w:val="000000"/>
          <w:sz w:val="22"/>
          <w:szCs w:val="22"/>
        </w:rPr>
        <w:t>Nếu giao cho AI tự làm hoàn toàn, điều gì sẽ xảy ra?</w:t>
      </w:r>
    </w:p>
    <w:p w14:paraId="0D9697DD" w14:textId="77777777" w:rsidR="006644F4" w:rsidRPr="00555666" w:rsidRDefault="00555666">
      <w:pPr>
        <w:pStyle w:val="ListParagraph"/>
        <w:numPr>
          <w:ilvl w:val="0"/>
          <w:numId w:val="65"/>
        </w:numPr>
        <w:rPr>
          <w:rFonts w:ascii="Arial" w:hAnsi="Arial" w:cs="Arial"/>
          <w:sz w:val="22"/>
          <w:szCs w:val="22"/>
          <w:lang w:val="vi-VN"/>
        </w:rPr>
      </w:pPr>
      <w:r w:rsidRPr="00555666">
        <w:rPr>
          <w:rFonts w:ascii="Arial" w:hAnsi="Arial" w:cs="Arial"/>
          <w:color w:val="000000"/>
          <w:sz w:val="22"/>
          <w:szCs w:val="22"/>
        </w:rPr>
        <w:t>Bài học rút ra</w:t>
      </w:r>
    </w:p>
    <w:sectPr w:rsidR="006644F4" w:rsidRPr="00555666" w:rsidSect="00406C2B">
      <w:headerReference w:type="default" r:id="rId10"/>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C19E96" w14:textId="77777777" w:rsidR="00353524" w:rsidRDefault="00353524">
      <w:r>
        <w:separator/>
      </w:r>
    </w:p>
  </w:endnote>
  <w:endnote w:type="continuationSeparator" w:id="0">
    <w:p w14:paraId="7343D7E6" w14:textId="77777777" w:rsidR="00353524" w:rsidRDefault="00353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6088C1" w14:textId="77777777" w:rsidR="00353524" w:rsidRDefault="00353524">
      <w:r>
        <w:separator/>
      </w:r>
    </w:p>
  </w:footnote>
  <w:footnote w:type="continuationSeparator" w:id="0">
    <w:p w14:paraId="294FBE79" w14:textId="77777777" w:rsidR="00353524" w:rsidRDefault="00353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94E84" w14:textId="77777777" w:rsidR="00406C2B" w:rsidRDefault="00A057DE">
    <w:pPr>
      <w:pStyle w:val="Header"/>
    </w:pPr>
    <w:r>
      <w:rPr>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02F06F7B"/>
    <w:multiLevelType w:val="multilevel"/>
    <w:tmpl w:val="306C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92E1B"/>
    <w:multiLevelType w:val="hybridMultilevel"/>
    <w:tmpl w:val="8D50BCF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6546B39"/>
    <w:multiLevelType w:val="multilevel"/>
    <w:tmpl w:val="752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F6E28"/>
    <w:multiLevelType w:val="multilevel"/>
    <w:tmpl w:val="7420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97339"/>
    <w:multiLevelType w:val="hybridMultilevel"/>
    <w:tmpl w:val="3732D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34183E"/>
    <w:multiLevelType w:val="hybridMultilevel"/>
    <w:tmpl w:val="7B72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C73115"/>
    <w:multiLevelType w:val="multilevel"/>
    <w:tmpl w:val="4B2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732C1"/>
    <w:multiLevelType w:val="multilevel"/>
    <w:tmpl w:val="8B4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E27B7"/>
    <w:multiLevelType w:val="multilevel"/>
    <w:tmpl w:val="8CF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E3851"/>
    <w:multiLevelType w:val="hybridMultilevel"/>
    <w:tmpl w:val="1708E6A4"/>
    <w:lvl w:ilvl="0" w:tplc="18F0ECD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0D0983"/>
    <w:multiLevelType w:val="multilevel"/>
    <w:tmpl w:val="209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50812"/>
    <w:multiLevelType w:val="multilevel"/>
    <w:tmpl w:val="A97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D02A1"/>
    <w:multiLevelType w:val="multilevel"/>
    <w:tmpl w:val="2E4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13AD7"/>
    <w:multiLevelType w:val="multilevel"/>
    <w:tmpl w:val="1FD6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013B9"/>
    <w:multiLevelType w:val="hybridMultilevel"/>
    <w:tmpl w:val="C8D8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621575"/>
    <w:multiLevelType w:val="multilevel"/>
    <w:tmpl w:val="D506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177D02"/>
    <w:multiLevelType w:val="multilevel"/>
    <w:tmpl w:val="F6EC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07297A"/>
    <w:multiLevelType w:val="multilevel"/>
    <w:tmpl w:val="D5DE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B6C13"/>
    <w:multiLevelType w:val="multilevel"/>
    <w:tmpl w:val="A3E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13B85"/>
    <w:multiLevelType w:val="multilevel"/>
    <w:tmpl w:val="519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B60AA7"/>
    <w:multiLevelType w:val="multilevel"/>
    <w:tmpl w:val="CCD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3753A"/>
    <w:multiLevelType w:val="hybridMultilevel"/>
    <w:tmpl w:val="F7BA6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C6497"/>
    <w:multiLevelType w:val="hybridMultilevel"/>
    <w:tmpl w:val="D130B2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BE638E6"/>
    <w:multiLevelType w:val="multilevel"/>
    <w:tmpl w:val="2DD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60EED"/>
    <w:multiLevelType w:val="hybridMultilevel"/>
    <w:tmpl w:val="1C94D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544C03"/>
    <w:multiLevelType w:val="multilevel"/>
    <w:tmpl w:val="4D7E3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3B42512"/>
    <w:multiLevelType w:val="multilevel"/>
    <w:tmpl w:val="D18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14987"/>
    <w:multiLevelType w:val="hybridMultilevel"/>
    <w:tmpl w:val="256E5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F83380"/>
    <w:multiLevelType w:val="hybridMultilevel"/>
    <w:tmpl w:val="C86A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7B5DD3"/>
    <w:multiLevelType w:val="multilevel"/>
    <w:tmpl w:val="691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1B6EE7"/>
    <w:multiLevelType w:val="multilevel"/>
    <w:tmpl w:val="AD66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5E0297"/>
    <w:multiLevelType w:val="multilevel"/>
    <w:tmpl w:val="1ED6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262E2A"/>
    <w:multiLevelType w:val="multilevel"/>
    <w:tmpl w:val="654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40216"/>
    <w:multiLevelType w:val="multilevel"/>
    <w:tmpl w:val="682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37F08"/>
    <w:multiLevelType w:val="multilevel"/>
    <w:tmpl w:val="4CC0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8F788F"/>
    <w:multiLevelType w:val="multilevel"/>
    <w:tmpl w:val="C27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4542B"/>
    <w:multiLevelType w:val="multilevel"/>
    <w:tmpl w:val="8B3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65C51"/>
    <w:multiLevelType w:val="multilevel"/>
    <w:tmpl w:val="C22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62A49"/>
    <w:multiLevelType w:val="hybridMultilevel"/>
    <w:tmpl w:val="EAD8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050791"/>
    <w:multiLevelType w:val="multilevel"/>
    <w:tmpl w:val="DB8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F61CB2"/>
    <w:multiLevelType w:val="hybridMultilevel"/>
    <w:tmpl w:val="27A4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687D68"/>
    <w:multiLevelType w:val="multilevel"/>
    <w:tmpl w:val="B5B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2521C"/>
    <w:multiLevelType w:val="multilevel"/>
    <w:tmpl w:val="748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00639"/>
    <w:multiLevelType w:val="multilevel"/>
    <w:tmpl w:val="F51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138F4"/>
    <w:multiLevelType w:val="hybridMultilevel"/>
    <w:tmpl w:val="6D46811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4390775"/>
    <w:multiLevelType w:val="hybridMultilevel"/>
    <w:tmpl w:val="9F82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E0134C"/>
    <w:multiLevelType w:val="multilevel"/>
    <w:tmpl w:val="F2E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515F6F"/>
    <w:multiLevelType w:val="multilevel"/>
    <w:tmpl w:val="FE46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952D61"/>
    <w:multiLevelType w:val="multilevel"/>
    <w:tmpl w:val="1C2A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815C81"/>
    <w:multiLevelType w:val="multilevel"/>
    <w:tmpl w:val="F7B0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2312B"/>
    <w:multiLevelType w:val="multilevel"/>
    <w:tmpl w:val="010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770551"/>
    <w:multiLevelType w:val="multilevel"/>
    <w:tmpl w:val="3BC2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100AA3"/>
    <w:multiLevelType w:val="multilevel"/>
    <w:tmpl w:val="6CE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E55FFE"/>
    <w:multiLevelType w:val="multilevel"/>
    <w:tmpl w:val="DCB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443A2"/>
    <w:multiLevelType w:val="multilevel"/>
    <w:tmpl w:val="D1FC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900822">
    <w:abstractNumId w:val="35"/>
  </w:num>
  <w:num w:numId="2" w16cid:durableId="1046174066">
    <w:abstractNumId w:val="7"/>
  </w:num>
  <w:num w:numId="3" w16cid:durableId="1545026353">
    <w:abstractNumId w:val="6"/>
  </w:num>
  <w:num w:numId="4" w16cid:durableId="102503535">
    <w:abstractNumId w:val="5"/>
  </w:num>
  <w:num w:numId="5" w16cid:durableId="1615793205">
    <w:abstractNumId w:val="4"/>
  </w:num>
  <w:num w:numId="6" w16cid:durableId="1425033904">
    <w:abstractNumId w:val="8"/>
  </w:num>
  <w:num w:numId="7" w16cid:durableId="1281689715">
    <w:abstractNumId w:val="3"/>
  </w:num>
  <w:num w:numId="8" w16cid:durableId="1611014468">
    <w:abstractNumId w:val="2"/>
  </w:num>
  <w:num w:numId="9" w16cid:durableId="228612827">
    <w:abstractNumId w:val="1"/>
  </w:num>
  <w:num w:numId="10" w16cid:durableId="822116026">
    <w:abstractNumId w:val="0"/>
  </w:num>
  <w:num w:numId="11" w16cid:durableId="1782265532">
    <w:abstractNumId w:val="56"/>
  </w:num>
  <w:num w:numId="12" w16cid:durableId="306709592">
    <w:abstractNumId w:val="34"/>
  </w:num>
  <w:num w:numId="13" w16cid:durableId="2110006996">
    <w:abstractNumId w:val="17"/>
  </w:num>
  <w:num w:numId="14" w16cid:durableId="1421953661">
    <w:abstractNumId w:val="51"/>
  </w:num>
  <w:num w:numId="15" w16cid:durableId="699747237">
    <w:abstractNumId w:val="38"/>
  </w:num>
  <w:num w:numId="16" w16cid:durableId="1295214658">
    <w:abstractNumId w:val="31"/>
  </w:num>
  <w:num w:numId="17" w16cid:durableId="688029538">
    <w:abstractNumId w:val="54"/>
  </w:num>
  <w:num w:numId="18" w16cid:durableId="122432140">
    <w:abstractNumId w:val="50"/>
  </w:num>
  <w:num w:numId="19" w16cid:durableId="1268193538">
    <w:abstractNumId w:val="62"/>
  </w:num>
  <w:num w:numId="20" w16cid:durableId="1966152062">
    <w:abstractNumId w:val="24"/>
  </w:num>
  <w:num w:numId="21" w16cid:durableId="1479298782">
    <w:abstractNumId w:val="26"/>
  </w:num>
  <w:num w:numId="22" w16cid:durableId="275333154">
    <w:abstractNumId w:val="44"/>
  </w:num>
  <w:num w:numId="23" w16cid:durableId="80152224">
    <w:abstractNumId w:val="22"/>
  </w:num>
  <w:num w:numId="24" w16cid:durableId="1168593437">
    <w:abstractNumId w:val="48"/>
  </w:num>
  <w:num w:numId="25" w16cid:durableId="167985401">
    <w:abstractNumId w:val="37"/>
  </w:num>
  <w:num w:numId="26" w16cid:durableId="1541747789">
    <w:abstractNumId w:val="30"/>
  </w:num>
  <w:num w:numId="27" w16cid:durableId="1079717201">
    <w:abstractNumId w:val="16"/>
  </w:num>
  <w:num w:numId="28" w16cid:durableId="1146238127">
    <w:abstractNumId w:val="60"/>
  </w:num>
  <w:num w:numId="29" w16cid:durableId="1044208832">
    <w:abstractNumId w:val="19"/>
  </w:num>
  <w:num w:numId="30" w16cid:durableId="3172272">
    <w:abstractNumId w:val="46"/>
  </w:num>
  <w:num w:numId="31" w16cid:durableId="1795830740">
    <w:abstractNumId w:val="12"/>
  </w:num>
  <w:num w:numId="32" w16cid:durableId="1474760136">
    <w:abstractNumId w:val="9"/>
  </w:num>
  <w:num w:numId="33" w16cid:durableId="648556529">
    <w:abstractNumId w:val="29"/>
  </w:num>
  <w:num w:numId="34" w16cid:durableId="44178946">
    <w:abstractNumId w:val="20"/>
  </w:num>
  <w:num w:numId="35" w16cid:durableId="1093740870">
    <w:abstractNumId w:val="52"/>
  </w:num>
  <w:num w:numId="36" w16cid:durableId="985864983">
    <w:abstractNumId w:val="25"/>
  </w:num>
  <w:num w:numId="37" w16cid:durableId="1446608607">
    <w:abstractNumId w:val="41"/>
  </w:num>
  <w:num w:numId="38" w16cid:durableId="127866684">
    <w:abstractNumId w:val="43"/>
  </w:num>
  <w:num w:numId="39" w16cid:durableId="300506015">
    <w:abstractNumId w:val="64"/>
  </w:num>
  <w:num w:numId="40" w16cid:durableId="1504664783">
    <w:abstractNumId w:val="32"/>
  </w:num>
  <w:num w:numId="41" w16cid:durableId="1825657418">
    <w:abstractNumId w:val="40"/>
  </w:num>
  <w:num w:numId="42" w16cid:durableId="1627396920">
    <w:abstractNumId w:val="63"/>
  </w:num>
  <w:num w:numId="43" w16cid:durableId="2135322270">
    <w:abstractNumId w:val="53"/>
  </w:num>
  <w:num w:numId="44" w16cid:durableId="314922237">
    <w:abstractNumId w:val="61"/>
  </w:num>
  <w:num w:numId="45" w16cid:durableId="361786170">
    <w:abstractNumId w:val="45"/>
  </w:num>
  <w:num w:numId="46" w16cid:durableId="516165398">
    <w:abstractNumId w:val="49"/>
  </w:num>
  <w:num w:numId="47" w16cid:durableId="1677001862">
    <w:abstractNumId w:val="58"/>
  </w:num>
  <w:num w:numId="48" w16cid:durableId="839857903">
    <w:abstractNumId w:val="39"/>
  </w:num>
  <w:num w:numId="49" w16cid:durableId="1473055701">
    <w:abstractNumId w:val="14"/>
  </w:num>
  <w:num w:numId="50" w16cid:durableId="2111201640">
    <w:abstractNumId w:val="47"/>
  </w:num>
  <w:num w:numId="51" w16cid:durableId="313029892">
    <w:abstractNumId w:val="42"/>
  </w:num>
  <w:num w:numId="52" w16cid:durableId="729501661">
    <w:abstractNumId w:val="57"/>
  </w:num>
  <w:num w:numId="53" w16cid:durableId="2133207860">
    <w:abstractNumId w:val="21"/>
  </w:num>
  <w:num w:numId="54" w16cid:durableId="609551497">
    <w:abstractNumId w:val="36"/>
  </w:num>
  <w:num w:numId="55" w16cid:durableId="1751610702">
    <w:abstractNumId w:val="27"/>
  </w:num>
  <w:num w:numId="56" w16cid:durableId="1938365852">
    <w:abstractNumId w:val="15"/>
  </w:num>
  <w:num w:numId="57" w16cid:durableId="1532649972">
    <w:abstractNumId w:val="28"/>
  </w:num>
  <w:num w:numId="58" w16cid:durableId="2052726976">
    <w:abstractNumId w:val="18"/>
  </w:num>
  <w:num w:numId="59" w16cid:durableId="1747145218">
    <w:abstractNumId w:val="59"/>
  </w:num>
  <w:num w:numId="60" w16cid:durableId="1992102609">
    <w:abstractNumId w:val="33"/>
  </w:num>
  <w:num w:numId="61" w16cid:durableId="815877441">
    <w:abstractNumId w:val="11"/>
  </w:num>
  <w:num w:numId="62" w16cid:durableId="2041860252">
    <w:abstractNumId w:val="10"/>
  </w:num>
  <w:num w:numId="63" w16cid:durableId="984816804">
    <w:abstractNumId w:val="55"/>
  </w:num>
  <w:num w:numId="64" w16cid:durableId="1695107857">
    <w:abstractNumId w:val="23"/>
  </w:num>
  <w:num w:numId="65" w16cid:durableId="87850042">
    <w:abstractNumId w:val="13"/>
  </w:num>
  <w:numIdMacAtCleanup w:val="6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D8"/>
    <w:rsid w:val="00012033"/>
    <w:rsid w:val="00016270"/>
    <w:rsid w:val="00050081"/>
    <w:rsid w:val="000563E6"/>
    <w:rsid w:val="00056F87"/>
    <w:rsid w:val="00062EB3"/>
    <w:rsid w:val="00067161"/>
    <w:rsid w:val="00074B96"/>
    <w:rsid w:val="000867B0"/>
    <w:rsid w:val="000870EA"/>
    <w:rsid w:val="0008710C"/>
    <w:rsid w:val="00097E72"/>
    <w:rsid w:val="000A0620"/>
    <w:rsid w:val="000A3F4B"/>
    <w:rsid w:val="000A79A8"/>
    <w:rsid w:val="000C2095"/>
    <w:rsid w:val="000D7FE8"/>
    <w:rsid w:val="000F1D20"/>
    <w:rsid w:val="00114067"/>
    <w:rsid w:val="00156E1D"/>
    <w:rsid w:val="001610CA"/>
    <w:rsid w:val="00161990"/>
    <w:rsid w:val="00164DF5"/>
    <w:rsid w:val="00171E67"/>
    <w:rsid w:val="0017647E"/>
    <w:rsid w:val="001A0CE4"/>
    <w:rsid w:val="001A148C"/>
    <w:rsid w:val="001A60D8"/>
    <w:rsid w:val="001A6681"/>
    <w:rsid w:val="001B3336"/>
    <w:rsid w:val="001C0CCA"/>
    <w:rsid w:val="001C1A07"/>
    <w:rsid w:val="001C3F43"/>
    <w:rsid w:val="001E1158"/>
    <w:rsid w:val="001E1E51"/>
    <w:rsid w:val="002017E5"/>
    <w:rsid w:val="002140C7"/>
    <w:rsid w:val="00214D92"/>
    <w:rsid w:val="00214E80"/>
    <w:rsid w:val="00216B82"/>
    <w:rsid w:val="00217834"/>
    <w:rsid w:val="0022474F"/>
    <w:rsid w:val="0024197D"/>
    <w:rsid w:val="00241B85"/>
    <w:rsid w:val="002432C3"/>
    <w:rsid w:val="0025679A"/>
    <w:rsid w:val="00257082"/>
    <w:rsid w:val="00273515"/>
    <w:rsid w:val="002739C5"/>
    <w:rsid w:val="00277FD5"/>
    <w:rsid w:val="00290CC6"/>
    <w:rsid w:val="002A679E"/>
    <w:rsid w:val="002C21A8"/>
    <w:rsid w:val="002F30E3"/>
    <w:rsid w:val="00301F21"/>
    <w:rsid w:val="00303119"/>
    <w:rsid w:val="003449CA"/>
    <w:rsid w:val="00353524"/>
    <w:rsid w:val="00364F67"/>
    <w:rsid w:val="003650C2"/>
    <w:rsid w:val="003757ED"/>
    <w:rsid w:val="003858A9"/>
    <w:rsid w:val="003968D9"/>
    <w:rsid w:val="003B0391"/>
    <w:rsid w:val="003D168C"/>
    <w:rsid w:val="003E15CB"/>
    <w:rsid w:val="003E2D26"/>
    <w:rsid w:val="003F1D40"/>
    <w:rsid w:val="003F2C1A"/>
    <w:rsid w:val="00406C2B"/>
    <w:rsid w:val="004125B2"/>
    <w:rsid w:val="00454AA8"/>
    <w:rsid w:val="00470301"/>
    <w:rsid w:val="0047050B"/>
    <w:rsid w:val="00480B08"/>
    <w:rsid w:val="00484A0D"/>
    <w:rsid w:val="0049138D"/>
    <w:rsid w:val="004A0B62"/>
    <w:rsid w:val="004A4B81"/>
    <w:rsid w:val="004B3A36"/>
    <w:rsid w:val="004F088A"/>
    <w:rsid w:val="004F2348"/>
    <w:rsid w:val="004F47D1"/>
    <w:rsid w:val="0050383A"/>
    <w:rsid w:val="00511539"/>
    <w:rsid w:val="00512714"/>
    <w:rsid w:val="005253D8"/>
    <w:rsid w:val="005259CA"/>
    <w:rsid w:val="00535436"/>
    <w:rsid w:val="005356F1"/>
    <w:rsid w:val="00535CD8"/>
    <w:rsid w:val="00537BDC"/>
    <w:rsid w:val="00540212"/>
    <w:rsid w:val="00544E8A"/>
    <w:rsid w:val="005505E6"/>
    <w:rsid w:val="005546E6"/>
    <w:rsid w:val="00555666"/>
    <w:rsid w:val="00563E66"/>
    <w:rsid w:val="00565E1A"/>
    <w:rsid w:val="0057752E"/>
    <w:rsid w:val="00584AA0"/>
    <w:rsid w:val="00590C3D"/>
    <w:rsid w:val="0059569D"/>
    <w:rsid w:val="005B43AA"/>
    <w:rsid w:val="005C7630"/>
    <w:rsid w:val="005D0A90"/>
    <w:rsid w:val="005D4637"/>
    <w:rsid w:val="00604074"/>
    <w:rsid w:val="00611445"/>
    <w:rsid w:val="0062529D"/>
    <w:rsid w:val="00627D12"/>
    <w:rsid w:val="00642AFF"/>
    <w:rsid w:val="00645A75"/>
    <w:rsid w:val="00647B69"/>
    <w:rsid w:val="00647C79"/>
    <w:rsid w:val="006644F4"/>
    <w:rsid w:val="0067230E"/>
    <w:rsid w:val="00681474"/>
    <w:rsid w:val="00687463"/>
    <w:rsid w:val="006903ED"/>
    <w:rsid w:val="006A73F7"/>
    <w:rsid w:val="006B2282"/>
    <w:rsid w:val="006D24B8"/>
    <w:rsid w:val="006E1069"/>
    <w:rsid w:val="006E6F3C"/>
    <w:rsid w:val="006F6DAF"/>
    <w:rsid w:val="006F7190"/>
    <w:rsid w:val="006F7A41"/>
    <w:rsid w:val="00701DEE"/>
    <w:rsid w:val="00711C6A"/>
    <w:rsid w:val="007131B8"/>
    <w:rsid w:val="0073715B"/>
    <w:rsid w:val="00763449"/>
    <w:rsid w:val="007824E9"/>
    <w:rsid w:val="00783133"/>
    <w:rsid w:val="007A49B3"/>
    <w:rsid w:val="007B3286"/>
    <w:rsid w:val="007B3B7D"/>
    <w:rsid w:val="007B4665"/>
    <w:rsid w:val="007D0644"/>
    <w:rsid w:val="007D112E"/>
    <w:rsid w:val="007E0C3F"/>
    <w:rsid w:val="007F1A83"/>
    <w:rsid w:val="008025BF"/>
    <w:rsid w:val="008030B2"/>
    <w:rsid w:val="00825589"/>
    <w:rsid w:val="008452B1"/>
    <w:rsid w:val="00855DE9"/>
    <w:rsid w:val="00857E18"/>
    <w:rsid w:val="00857F1C"/>
    <w:rsid w:val="00865AAC"/>
    <w:rsid w:val="00883B4C"/>
    <w:rsid w:val="00891B92"/>
    <w:rsid w:val="00893171"/>
    <w:rsid w:val="0089652E"/>
    <w:rsid w:val="00897784"/>
    <w:rsid w:val="008A66C5"/>
    <w:rsid w:val="008B2D17"/>
    <w:rsid w:val="008B56CF"/>
    <w:rsid w:val="008D0DCD"/>
    <w:rsid w:val="008D2493"/>
    <w:rsid w:val="008D416A"/>
    <w:rsid w:val="008F2A3A"/>
    <w:rsid w:val="009014A0"/>
    <w:rsid w:val="009550F6"/>
    <w:rsid w:val="00956F3A"/>
    <w:rsid w:val="00965A18"/>
    <w:rsid w:val="00983E1A"/>
    <w:rsid w:val="00990218"/>
    <w:rsid w:val="009910C3"/>
    <w:rsid w:val="00993083"/>
    <w:rsid w:val="009A40E3"/>
    <w:rsid w:val="009A6174"/>
    <w:rsid w:val="009D1E5C"/>
    <w:rsid w:val="009D3D78"/>
    <w:rsid w:val="009D776C"/>
    <w:rsid w:val="009E337C"/>
    <w:rsid w:val="009F3015"/>
    <w:rsid w:val="00A057DE"/>
    <w:rsid w:val="00A10279"/>
    <w:rsid w:val="00A22B06"/>
    <w:rsid w:val="00A50404"/>
    <w:rsid w:val="00A51E6D"/>
    <w:rsid w:val="00A52E04"/>
    <w:rsid w:val="00A611A8"/>
    <w:rsid w:val="00A63370"/>
    <w:rsid w:val="00A66C39"/>
    <w:rsid w:val="00A67D06"/>
    <w:rsid w:val="00A84B6F"/>
    <w:rsid w:val="00A92318"/>
    <w:rsid w:val="00A9574F"/>
    <w:rsid w:val="00A96D33"/>
    <w:rsid w:val="00AB30C7"/>
    <w:rsid w:val="00AC38C3"/>
    <w:rsid w:val="00AC3EE8"/>
    <w:rsid w:val="00AC409A"/>
    <w:rsid w:val="00AD0E6D"/>
    <w:rsid w:val="00AD1446"/>
    <w:rsid w:val="00AD2B36"/>
    <w:rsid w:val="00AD3604"/>
    <w:rsid w:val="00AD504A"/>
    <w:rsid w:val="00AF3CD4"/>
    <w:rsid w:val="00AF7DDB"/>
    <w:rsid w:val="00B002DB"/>
    <w:rsid w:val="00B15429"/>
    <w:rsid w:val="00B32DDB"/>
    <w:rsid w:val="00B4621A"/>
    <w:rsid w:val="00B55513"/>
    <w:rsid w:val="00B72018"/>
    <w:rsid w:val="00B761EE"/>
    <w:rsid w:val="00B766DC"/>
    <w:rsid w:val="00B86041"/>
    <w:rsid w:val="00B96BA5"/>
    <w:rsid w:val="00BA5A96"/>
    <w:rsid w:val="00BB794D"/>
    <w:rsid w:val="00BC0910"/>
    <w:rsid w:val="00BC6F81"/>
    <w:rsid w:val="00BD7B56"/>
    <w:rsid w:val="00BE61D4"/>
    <w:rsid w:val="00BF0899"/>
    <w:rsid w:val="00BF19CB"/>
    <w:rsid w:val="00BF1A19"/>
    <w:rsid w:val="00BF1B58"/>
    <w:rsid w:val="00BF6477"/>
    <w:rsid w:val="00C0461D"/>
    <w:rsid w:val="00C146F3"/>
    <w:rsid w:val="00C27D93"/>
    <w:rsid w:val="00C30D5F"/>
    <w:rsid w:val="00C31DA4"/>
    <w:rsid w:val="00C371FB"/>
    <w:rsid w:val="00C47265"/>
    <w:rsid w:val="00C51B62"/>
    <w:rsid w:val="00C66DAD"/>
    <w:rsid w:val="00C67E93"/>
    <w:rsid w:val="00C70C09"/>
    <w:rsid w:val="00C845F6"/>
    <w:rsid w:val="00C968B3"/>
    <w:rsid w:val="00CA463F"/>
    <w:rsid w:val="00CA7742"/>
    <w:rsid w:val="00CB1E1E"/>
    <w:rsid w:val="00D10FA5"/>
    <w:rsid w:val="00D3024E"/>
    <w:rsid w:val="00D30EC6"/>
    <w:rsid w:val="00D446E6"/>
    <w:rsid w:val="00D53A60"/>
    <w:rsid w:val="00D544A0"/>
    <w:rsid w:val="00D54A86"/>
    <w:rsid w:val="00D54FEE"/>
    <w:rsid w:val="00D67BE3"/>
    <w:rsid w:val="00D70244"/>
    <w:rsid w:val="00D718B0"/>
    <w:rsid w:val="00D72C80"/>
    <w:rsid w:val="00D7521F"/>
    <w:rsid w:val="00DC3B28"/>
    <w:rsid w:val="00DC749A"/>
    <w:rsid w:val="00DD24FA"/>
    <w:rsid w:val="00DD772C"/>
    <w:rsid w:val="00E11188"/>
    <w:rsid w:val="00E2746D"/>
    <w:rsid w:val="00E54502"/>
    <w:rsid w:val="00E5536C"/>
    <w:rsid w:val="00E62B05"/>
    <w:rsid w:val="00E80263"/>
    <w:rsid w:val="00E82B7E"/>
    <w:rsid w:val="00E92735"/>
    <w:rsid w:val="00E95837"/>
    <w:rsid w:val="00EA5C4F"/>
    <w:rsid w:val="00EA7D25"/>
    <w:rsid w:val="00EC1FE8"/>
    <w:rsid w:val="00EC33C1"/>
    <w:rsid w:val="00EC3455"/>
    <w:rsid w:val="00ED111E"/>
    <w:rsid w:val="00ED2497"/>
    <w:rsid w:val="00ED666C"/>
    <w:rsid w:val="00EE7020"/>
    <w:rsid w:val="00F03039"/>
    <w:rsid w:val="00F20FF3"/>
    <w:rsid w:val="00F21497"/>
    <w:rsid w:val="00F3026C"/>
    <w:rsid w:val="00F36D5B"/>
    <w:rsid w:val="00F41949"/>
    <w:rsid w:val="00F4211D"/>
    <w:rsid w:val="00F55387"/>
    <w:rsid w:val="00F5745A"/>
    <w:rsid w:val="00F649AF"/>
    <w:rsid w:val="00F81FC2"/>
    <w:rsid w:val="00F8259F"/>
    <w:rsid w:val="00F82FAC"/>
    <w:rsid w:val="00F84E73"/>
    <w:rsid w:val="00F85A62"/>
    <w:rsid w:val="00F90587"/>
    <w:rsid w:val="00F94D0A"/>
    <w:rsid w:val="00FB092A"/>
    <w:rsid w:val="00FC7CF1"/>
    <w:rsid w:val="00FC7E43"/>
    <w:rsid w:val="00FD13FF"/>
    <w:rsid w:val="00FD2250"/>
    <w:rsid w:val="00FE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25162"/>
  <w15:chartTrackingRefBased/>
  <w15:docId w15:val="{FB8B6F77-5F2E-9B4F-AC10-9A3FBFFF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834"/>
    <w:pPr>
      <w:spacing w:after="0"/>
    </w:pPr>
    <w:rPr>
      <w:rFonts w:ascii="Times New Roman" w:eastAsia="Times New Roman" w:hAnsi="Times New Roman" w:cs="Times New Roman"/>
      <w:color w:val="auto"/>
      <w:sz w:val="24"/>
      <w:szCs w:val="24"/>
      <w:lang w:val="en-VN" w:eastAsia="en-US"/>
    </w:rPr>
  </w:style>
  <w:style w:type="paragraph" w:styleId="Heading1">
    <w:name w:val="heading 1"/>
    <w:basedOn w:val="Normal"/>
    <w:next w:val="Normal"/>
    <w:link w:val="Heading1Char"/>
    <w:uiPriority w:val="9"/>
    <w:qFormat/>
    <w:rsid w:val="00A67D06"/>
    <w:pPr>
      <w:keepNext/>
      <w:keepLines/>
      <w:spacing w:before="400" w:after="180"/>
      <w:outlineLvl w:val="0"/>
    </w:pPr>
    <w:rPr>
      <w:rFonts w:asciiTheme="majorHAnsi" w:eastAsiaTheme="majorEastAsia" w:hAnsiTheme="majorHAnsi" w:cstheme="majorBidi"/>
      <w:b/>
      <w:bCs/>
      <w:color w:val="262626" w:themeColor="text1" w:themeTint="D9"/>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outlineLvl w:val="2"/>
    </w:pPr>
    <w:rPr>
      <w:rFonts w:asciiTheme="majorHAnsi" w:eastAsiaTheme="majorEastAsia" w:hAnsiTheme="majorHAnsi" w:cstheme="majorBidi"/>
      <w:color w:val="79221E" w:themeColor="accent1" w:themeShade="7F"/>
    </w:rPr>
  </w:style>
  <w:style w:type="paragraph" w:styleId="Heading4">
    <w:name w:val="heading 4"/>
    <w:basedOn w:val="Normal"/>
    <w:next w:val="Normal"/>
    <w:link w:val="Heading4Char"/>
    <w:uiPriority w:val="9"/>
    <w:unhideWhenUsed/>
    <w:qFormat/>
    <w:rsid w:val="00544E8A"/>
    <w:pPr>
      <w:keepNext/>
      <w:keepLines/>
      <w:spacing w:before="4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9"/>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1"/>
      </w:numPr>
    </w:pPr>
  </w:style>
  <w:style w:type="character" w:styleId="Strong">
    <w:name w:val="Strong"/>
    <w:basedOn w:val="DefaultParagraphFont"/>
    <w:uiPriority w:val="22"/>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44E8A"/>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ind w:left="220" w:hanging="220"/>
    </w:pPr>
  </w:style>
  <w:style w:type="paragraph" w:styleId="Index2">
    <w:name w:val="index 2"/>
    <w:basedOn w:val="Normal"/>
    <w:next w:val="Normal"/>
    <w:autoRedefine/>
    <w:uiPriority w:val="99"/>
    <w:semiHidden/>
    <w:unhideWhenUsed/>
    <w:rsid w:val="00544E8A"/>
    <w:pPr>
      <w:ind w:left="440" w:hanging="220"/>
    </w:pPr>
  </w:style>
  <w:style w:type="paragraph" w:styleId="Index3">
    <w:name w:val="index 3"/>
    <w:basedOn w:val="Normal"/>
    <w:next w:val="Normal"/>
    <w:autoRedefine/>
    <w:uiPriority w:val="99"/>
    <w:semiHidden/>
    <w:unhideWhenUsed/>
    <w:rsid w:val="00544E8A"/>
    <w:pPr>
      <w:ind w:left="660" w:hanging="220"/>
    </w:pPr>
  </w:style>
  <w:style w:type="paragraph" w:styleId="Index4">
    <w:name w:val="index 4"/>
    <w:basedOn w:val="Normal"/>
    <w:next w:val="Normal"/>
    <w:autoRedefine/>
    <w:uiPriority w:val="99"/>
    <w:semiHidden/>
    <w:unhideWhenUsed/>
    <w:rsid w:val="00544E8A"/>
    <w:pPr>
      <w:ind w:left="880" w:hanging="220"/>
    </w:pPr>
  </w:style>
  <w:style w:type="paragraph" w:styleId="Index5">
    <w:name w:val="index 5"/>
    <w:basedOn w:val="Normal"/>
    <w:next w:val="Normal"/>
    <w:autoRedefine/>
    <w:uiPriority w:val="99"/>
    <w:semiHidden/>
    <w:unhideWhenUsed/>
    <w:rsid w:val="00544E8A"/>
    <w:pPr>
      <w:ind w:left="1100" w:hanging="220"/>
    </w:pPr>
  </w:style>
  <w:style w:type="paragraph" w:styleId="Index6">
    <w:name w:val="index 6"/>
    <w:basedOn w:val="Normal"/>
    <w:next w:val="Normal"/>
    <w:autoRedefine/>
    <w:uiPriority w:val="99"/>
    <w:semiHidden/>
    <w:unhideWhenUsed/>
    <w:rsid w:val="00544E8A"/>
    <w:pPr>
      <w:ind w:left="1320" w:hanging="220"/>
    </w:pPr>
  </w:style>
  <w:style w:type="paragraph" w:styleId="Index7">
    <w:name w:val="index 7"/>
    <w:basedOn w:val="Normal"/>
    <w:next w:val="Normal"/>
    <w:autoRedefine/>
    <w:uiPriority w:val="99"/>
    <w:semiHidden/>
    <w:unhideWhenUsed/>
    <w:rsid w:val="00544E8A"/>
    <w:pPr>
      <w:ind w:left="1540" w:hanging="220"/>
    </w:pPr>
  </w:style>
  <w:style w:type="paragraph" w:styleId="Index8">
    <w:name w:val="index 8"/>
    <w:basedOn w:val="Normal"/>
    <w:next w:val="Normal"/>
    <w:autoRedefine/>
    <w:uiPriority w:val="99"/>
    <w:semiHidden/>
    <w:unhideWhenUsed/>
    <w:rsid w:val="00544E8A"/>
    <w:pPr>
      <w:ind w:left="1760" w:hanging="220"/>
    </w:pPr>
  </w:style>
  <w:style w:type="paragraph" w:styleId="Index9">
    <w:name w:val="index 9"/>
    <w:basedOn w:val="Normal"/>
    <w:next w:val="Normal"/>
    <w:autoRedefine/>
    <w:uiPriority w:val="99"/>
    <w:semiHidden/>
    <w:unhideWhenUsed/>
    <w:rsid w:val="00544E8A"/>
    <w:pPr>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2"/>
      </w:numPr>
      <w:contextualSpacing/>
    </w:pPr>
  </w:style>
  <w:style w:type="paragraph" w:styleId="ListBullet3">
    <w:name w:val="List Bullet 3"/>
    <w:basedOn w:val="Normal"/>
    <w:uiPriority w:val="99"/>
    <w:semiHidden/>
    <w:unhideWhenUsed/>
    <w:rsid w:val="00544E8A"/>
    <w:pPr>
      <w:numPr>
        <w:numId w:val="3"/>
      </w:numPr>
      <w:contextualSpacing/>
    </w:pPr>
  </w:style>
  <w:style w:type="paragraph" w:styleId="ListBullet4">
    <w:name w:val="List Bullet 4"/>
    <w:basedOn w:val="Normal"/>
    <w:uiPriority w:val="99"/>
    <w:semiHidden/>
    <w:unhideWhenUsed/>
    <w:rsid w:val="00544E8A"/>
    <w:pPr>
      <w:numPr>
        <w:numId w:val="4"/>
      </w:numPr>
      <w:contextualSpacing/>
    </w:pPr>
  </w:style>
  <w:style w:type="paragraph" w:styleId="ListBullet5">
    <w:name w:val="List Bullet 5"/>
    <w:basedOn w:val="Normal"/>
    <w:uiPriority w:val="99"/>
    <w:semiHidden/>
    <w:unhideWhenUsed/>
    <w:rsid w:val="00544E8A"/>
    <w:pPr>
      <w:numPr>
        <w:numId w:val="5"/>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6"/>
      </w:numPr>
      <w:contextualSpacing/>
    </w:pPr>
  </w:style>
  <w:style w:type="paragraph" w:styleId="ListNumber2">
    <w:name w:val="List Number 2"/>
    <w:basedOn w:val="Normal"/>
    <w:uiPriority w:val="99"/>
    <w:semiHidden/>
    <w:unhideWhenUsed/>
    <w:rsid w:val="00544E8A"/>
    <w:pPr>
      <w:numPr>
        <w:numId w:val="7"/>
      </w:numPr>
      <w:contextualSpacing/>
    </w:pPr>
  </w:style>
  <w:style w:type="paragraph" w:styleId="ListNumber3">
    <w:name w:val="List Number 3"/>
    <w:basedOn w:val="Normal"/>
    <w:uiPriority w:val="99"/>
    <w:semiHidden/>
    <w:unhideWhenUsed/>
    <w:rsid w:val="00544E8A"/>
    <w:pPr>
      <w:numPr>
        <w:numId w:val="8"/>
      </w:numPr>
      <w:contextualSpacing/>
    </w:pPr>
  </w:style>
  <w:style w:type="paragraph" w:styleId="ListNumber4">
    <w:name w:val="List Number 4"/>
    <w:basedOn w:val="Normal"/>
    <w:uiPriority w:val="99"/>
    <w:semiHidden/>
    <w:unhideWhenUsed/>
    <w:rsid w:val="00544E8A"/>
    <w:pPr>
      <w:numPr>
        <w:numId w:val="9"/>
      </w:numPr>
      <w:contextualSpacing/>
    </w:pPr>
  </w:style>
  <w:style w:type="paragraph" w:styleId="ListNumber5">
    <w:name w:val="List Number 5"/>
    <w:basedOn w:val="Normal"/>
    <w:uiPriority w:val="99"/>
    <w:semiHidden/>
    <w:unhideWhenUsed/>
    <w:rsid w:val="00544E8A"/>
    <w:pPr>
      <w:numPr>
        <w:numId w:val="10"/>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544E8A"/>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ind w:left="220" w:hanging="220"/>
    </w:pPr>
  </w:style>
  <w:style w:type="paragraph" w:styleId="TableofFigures">
    <w:name w:val="table of figures"/>
    <w:basedOn w:val="Normal"/>
    <w:next w:val="Normal"/>
    <w:uiPriority w:val="99"/>
    <w:semiHidden/>
    <w:unhideWhenUsed/>
    <w:rsid w:val="00544E8A"/>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 w:type="paragraph" w:customStyle="1" w:styleId="isselectedend">
    <w:name w:val="isselectedend"/>
    <w:basedOn w:val="Normal"/>
    <w:rsid w:val="001B3336"/>
    <w:pPr>
      <w:spacing w:before="100" w:beforeAutospacing="1" w:after="100" w:afterAutospacing="1"/>
    </w:pPr>
  </w:style>
  <w:style w:type="character" w:customStyle="1" w:styleId="apple-converted-space">
    <w:name w:val="apple-converted-space"/>
    <w:basedOn w:val="DefaultParagraphFont"/>
    <w:rsid w:val="00FC7E43"/>
  </w:style>
  <w:style w:type="paragraph" w:customStyle="1" w:styleId="pdq2pgselectionanchorcontainer">
    <w:name w:val="pdq2pg_selectionanchorcontainer"/>
    <w:basedOn w:val="Normal"/>
    <w:rsid w:val="000A3F4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2/Library/Containers/com.microsoft.Word/Data/Library/Application%20Support/Microsoft/Office/16.0/DTS/Search/%7b2219466D-05E1-6447-A614-D9B1738934E6%7dtf02919339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EEF1A5DEDD95346A177C17A1C56ADDD"/>
        <w:category>
          <w:name w:val="General"/>
          <w:gallery w:val="placeholder"/>
        </w:category>
        <w:types>
          <w:type w:val="bbPlcHdr"/>
        </w:types>
        <w:behaviors>
          <w:behavior w:val="content"/>
        </w:behaviors>
        <w:guid w:val="{66E2D4D2-B044-E647-B7AF-7F3BE0364E40}"/>
      </w:docPartPr>
      <w:docPartBody>
        <w:p w:rsidR="00DD491C" w:rsidRDefault="00DC6CDB" w:rsidP="00DC6CDB">
          <w:pPr>
            <w:pStyle w:val="5EEF1A5DEDD95346A177C17A1C56ADDD"/>
          </w:pPr>
          <w:r w:rsidRPr="00F81FC2">
            <w:t>General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C3"/>
    <w:rsid w:val="001C3F43"/>
    <w:rsid w:val="00214D92"/>
    <w:rsid w:val="00221EAE"/>
    <w:rsid w:val="002471EA"/>
    <w:rsid w:val="00376689"/>
    <w:rsid w:val="004B04E3"/>
    <w:rsid w:val="00534732"/>
    <w:rsid w:val="00571111"/>
    <w:rsid w:val="00577302"/>
    <w:rsid w:val="005C2385"/>
    <w:rsid w:val="005C2769"/>
    <w:rsid w:val="005D6310"/>
    <w:rsid w:val="00681B59"/>
    <w:rsid w:val="00771267"/>
    <w:rsid w:val="007A5CAC"/>
    <w:rsid w:val="0089652E"/>
    <w:rsid w:val="00910F54"/>
    <w:rsid w:val="00974A01"/>
    <w:rsid w:val="00981CBB"/>
    <w:rsid w:val="00B32DC3"/>
    <w:rsid w:val="00B72018"/>
    <w:rsid w:val="00C413BD"/>
    <w:rsid w:val="00C67E93"/>
    <w:rsid w:val="00DC3967"/>
    <w:rsid w:val="00DC6CDB"/>
    <w:rsid w:val="00DD491C"/>
    <w:rsid w:val="00E95837"/>
    <w:rsid w:val="00ED2497"/>
    <w:rsid w:val="00F45761"/>
    <w:rsid w:val="00F82FAC"/>
    <w:rsid w:val="00FD13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1"/>
    <w:unhideWhenUsed/>
    <w:qFormat/>
    <w:rsid w:val="00771267"/>
    <w:pPr>
      <w:keepNext/>
      <w:keepLines/>
      <w:spacing w:before="200" w:after="80" w:line="240" w:lineRule="auto"/>
      <w:outlineLvl w:val="1"/>
    </w:pPr>
    <w:rPr>
      <w:rFonts w:asciiTheme="majorHAnsi" w:eastAsiaTheme="majorEastAsia" w:hAnsiTheme="majorHAnsi" w:cstheme="majorBidi"/>
      <w:b/>
      <w:bCs/>
      <w:color w:val="0F4761" w:themeColor="accent1" w:themeShade="BF"/>
      <w:kern w:val="0"/>
      <w:sz w:val="22"/>
      <w:szCs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771267"/>
    <w:rPr>
      <w:rFonts w:asciiTheme="majorHAnsi" w:eastAsiaTheme="majorEastAsia" w:hAnsiTheme="majorHAnsi" w:cstheme="majorBidi"/>
      <w:b/>
      <w:bCs/>
      <w:color w:val="0F4761" w:themeColor="accent1" w:themeShade="BF"/>
      <w:kern w:val="0"/>
      <w:sz w:val="22"/>
      <w:szCs w:val="22"/>
      <w:lang w:val="en-US" w:eastAsia="ja-JP"/>
      <w14:ligatures w14:val="none"/>
    </w:rPr>
  </w:style>
  <w:style w:type="character" w:styleId="Strong">
    <w:name w:val="Strong"/>
    <w:basedOn w:val="DefaultParagraphFont"/>
    <w:uiPriority w:val="1"/>
    <w:qFormat/>
    <w:rsid w:val="00771267"/>
    <w:rPr>
      <w:b/>
      <w:bCs/>
      <w:color w:val="262626" w:themeColor="text1" w:themeTint="D9"/>
    </w:rPr>
  </w:style>
  <w:style w:type="paragraph" w:customStyle="1" w:styleId="5EEF1A5DEDD95346A177C17A1C56ADDD">
    <w:name w:val="5EEF1A5DEDD95346A177C17A1C56ADDD"/>
    <w:rsid w:val="00DC6C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42300B-DB9A-4B75-8159-2245E290AC8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77923B-9EA9-463C-B592-5472B813E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A5E95C-AFA5-4DDE-80EC-C7C503540DF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{2219466D-05E1-6447-A614-D9B1738934E6}tf02919339_win32.dotx</Template>
  <TotalTime>168</TotalTime>
  <Pages>22</Pages>
  <Words>4983</Words>
  <Characters>28408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Hoi dong tuyen sinh 161</dc:creator>
  <cp:lastModifiedBy>Trần Quang Huy (VSF)</cp:lastModifiedBy>
  <cp:revision>32</cp:revision>
  <cp:lastPrinted>2026-07-17T03:04:00Z</cp:lastPrinted>
  <dcterms:created xsi:type="dcterms:W3CDTF">2026-07-24T08:15:00Z</dcterms:created>
  <dcterms:modified xsi:type="dcterms:W3CDTF">2026-07-26T16:03:00Z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